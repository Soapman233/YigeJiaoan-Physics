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9EAB5" w14:textId="77777777" w:rsidR="00FD341E" w:rsidRDefault="00936263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1102600E" wp14:editId="232BC5E4">
            <wp:simplePos x="0" y="0"/>
            <wp:positionH relativeFrom="page">
              <wp:posOffset>10210800</wp:posOffset>
            </wp:positionH>
            <wp:positionV relativeFrom="topMargin">
              <wp:posOffset>12496800</wp:posOffset>
            </wp:positionV>
            <wp:extent cx="393700" cy="292100"/>
            <wp:effectExtent l="0" t="0" r="0" b="0"/>
            <wp:wrapNone/>
            <wp:docPr id="100117" name="图片 1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26429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11</w:t>
      </w:r>
      <w:r>
        <w:rPr>
          <w:rFonts w:ascii="Times New Roman" w:eastAsia="新宋体" w:hAnsi="Times New Roman" w:hint="eastAsia"/>
          <w:b/>
          <w:sz w:val="30"/>
          <w:szCs w:val="30"/>
        </w:rPr>
        <w:t>章简单机械和功（功、功率、机械效率选择）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55CDE51D" w14:textId="77777777" w:rsidR="00FD341E" w:rsidRDefault="00FD341E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14:paraId="56DB6EB0" w14:textId="77777777" w:rsidR="00FD341E" w:rsidRDefault="0093626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一．力是否做功的判断</w:t>
      </w:r>
    </w:p>
    <w:p w14:paraId="3B323805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秋•姜堰区期末）以下几个情景中，人对物体做功的是（　　）</w:t>
      </w:r>
    </w:p>
    <w:p w14:paraId="109BE8BE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．女孩端着盘子在水平地面上匀速前进</w:t>
      </w:r>
      <w:r>
        <w:tab/>
      </w:r>
    </w:p>
    <w:p w14:paraId="483C7B18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．司机用力推动汽车，车子不动</w:t>
      </w:r>
      <w:r>
        <w:tab/>
      </w:r>
    </w:p>
    <w:p w14:paraId="534B18CA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．足球离开脚，在草地上滚动的过程中</w:t>
      </w:r>
      <w:r>
        <w:tab/>
      </w:r>
    </w:p>
    <w:p w14:paraId="0302EBC2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．运动员举起杠铃</w:t>
      </w:r>
    </w:p>
    <w:p w14:paraId="221B13F2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3D8F3A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3508E64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、女孩端着盘子在水平地面上匀速前进，人对盘子的力是向上的，力的方向和盘子的移动方向垂直，在力的方向上盘子没有移动距离，因此人对物体不做功，故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3176EEA3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、司机用力推动汽车，车子不动，有力、无距离，人对物体不做功，故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3AADA993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、足球离开脚，在草地上滚动的过程中，足球不再受到脚施加的力，足球由于惯性运动了距离，因此人对物体不做功，故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334F3562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、运动员举起杠铃，有力作用在杠铃上，杠铃在力的方向上移动了距离，因此人对杠铃做了功，故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符合题意。</w:t>
      </w:r>
    </w:p>
    <w:p w14:paraId="00BFC74C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秋•江阴市期末）下列情形中，没有对</w:t>
      </w:r>
      <w:r>
        <w:rPr>
          <w:rFonts w:ascii="Times New Roman" w:eastAsia="新宋体" w:hAnsi="Times New Roman" w:hint="eastAsia"/>
          <w:szCs w:val="21"/>
        </w:rPr>
        <w:t>物体做功的是（　　）</w:t>
      </w:r>
    </w:p>
    <w:p w14:paraId="584D6827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．扛着米袋慢慢登上楼梯</w:t>
      </w:r>
      <w:r>
        <w:tab/>
      </w:r>
    </w:p>
    <w:p w14:paraId="2CA18D31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．叉车竖直向上举起货物</w:t>
      </w:r>
      <w:r>
        <w:tab/>
      </w:r>
    </w:p>
    <w:p w14:paraId="4CB25AC1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．举着杠铃不动</w:t>
      </w:r>
      <w:r>
        <w:tab/>
      </w:r>
    </w:p>
    <w:p w14:paraId="715082AA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．把掉在地上的羽毛球捡起来</w:t>
      </w:r>
    </w:p>
    <w:p w14:paraId="38B1AAD2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2F305E5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、扛着米袋慢慢登上楼梯，有力作用在米袋上，米袋在力的方向移动了一段距离，力对米袋做了功，故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不合题意；</w:t>
      </w:r>
    </w:p>
    <w:p w14:paraId="1035E03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、叉车竖直向上举起货物，有力并且在力的方向上通过了一段距离，故叉车做了功，故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不合题意；</w:t>
      </w:r>
    </w:p>
    <w:p w14:paraId="7DE8208E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、举着杠铃不动，有力无距离，所以不做功，故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符合题意；</w:t>
      </w:r>
    </w:p>
    <w:p w14:paraId="4D35E1B8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、把掉在地上的羽毛球捡起来，有力并且在力的方向上通过了一段距离，故力做了功，故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不合题意。</w:t>
      </w:r>
    </w:p>
    <w:p w14:paraId="27212CAF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秋•亭湖区期末）教室里，同学们正在调换座位，下列所描述的情境中，人对物体一定做功的是（　　）</w:t>
      </w:r>
    </w:p>
    <w:p w14:paraId="3EBBEB13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．甲抱着一叠课本原地不动</w:t>
      </w:r>
      <w:r>
        <w:tab/>
      </w:r>
    </w:p>
    <w:p w14:paraId="4A3605E7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．丁在推一张堆满课本的课桌，却没能把它推动</w:t>
      </w:r>
      <w:r>
        <w:tab/>
      </w:r>
    </w:p>
    <w:p w14:paraId="158D4C22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．丙提着一只书包从教室前排走到后排</w:t>
      </w:r>
      <w:r>
        <w:tab/>
      </w:r>
    </w:p>
    <w:p w14:paraId="68AE6654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．乙推着一张空课桌在教室地面上前进</w:t>
      </w:r>
    </w:p>
    <w:p w14:paraId="0598844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7175083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、甲同学抱着一叠课本原地不动，人对课本施加了力，但没有移动距离，人对课本没有做功，故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64789EAF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、用力推课桌但没有推动，人对课</w:t>
      </w:r>
      <w:r>
        <w:rPr>
          <w:rFonts w:ascii="Times New Roman" w:eastAsia="新宋体" w:hAnsi="Times New Roman" w:hint="eastAsia"/>
          <w:color w:val="FF0000"/>
          <w:szCs w:val="21"/>
        </w:rPr>
        <w:t>桌施加了力，但没有移动距离，人对课桌没有做功，故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026C8B66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、丙同学提着一只书包从教室前排走到后排，人对书包施加的力竖直向上，书移动的方向不是沿力的方向移动，人对书包没有做功，故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192C8A25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、乙同学推着一张空课桌在教室地面上前进，人对课桌施加了力，并且在力的方向上移动了距离，人对课桌做了功，故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5CBC68DC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秋•仪征市期末）快递小哥宋学文作为一名普通劳动者当选</w:t>
      </w:r>
      <w:r>
        <w:rPr>
          <w:rFonts w:ascii="Times New Roman" w:eastAsia="新宋体" w:hAnsi="Times New Roman" w:hint="eastAsia"/>
          <w:szCs w:val="21"/>
        </w:rPr>
        <w:t>2020</w:t>
      </w:r>
      <w:r>
        <w:rPr>
          <w:rFonts w:ascii="Times New Roman" w:eastAsia="新宋体" w:hAnsi="Times New Roman" w:hint="eastAsia"/>
          <w:szCs w:val="21"/>
        </w:rPr>
        <w:t>年全国劳模，在以下工作中宋学文对货物做了功的是（　　）</w:t>
      </w:r>
    </w:p>
    <w:p w14:paraId="430FB256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．抱着货物乘电梯上楼</w:t>
      </w:r>
      <w:r>
        <w:tab/>
      </w:r>
    </w:p>
    <w:p w14:paraId="4C397518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．提着货物在水平路上匀速前进</w:t>
      </w:r>
      <w:r>
        <w:tab/>
      </w:r>
    </w:p>
    <w:p w14:paraId="534DEA1E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．用力搬货物但未</w:t>
      </w:r>
      <w:r>
        <w:rPr>
          <w:rFonts w:ascii="Times New Roman" w:eastAsia="新宋体" w:hAnsi="Times New Roman" w:hint="eastAsia"/>
          <w:szCs w:val="21"/>
        </w:rPr>
        <w:t>搬动</w:t>
      </w:r>
      <w:r>
        <w:tab/>
      </w:r>
    </w:p>
    <w:p w14:paraId="6F1B56EA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．抱着货物在原地等待签收</w:t>
      </w:r>
    </w:p>
    <w:p w14:paraId="06E23CEE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0483BE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、快递小哥抱着货物乘电梯上楼，人对物体施加了力，物体在力的方向上最终通过了距离，所以人对物体做了功，故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5E2F8ED2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、提着货物在水平路上匀速前进，货物受到了力，在力的方向上没有移动距离，所以快递小哥对货物不做功，故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186F012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、用力搬货物但未搬动，对货物有力的作用，在力的方向上没有距离，所以不做功，故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0B4BDF4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、抱着货物在原地等待签收，对货物有力的作用，在力的方向上没有距离，所以不做功，故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00E80433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春•镇江期末）下列情境中，关于力</w:t>
      </w:r>
      <w:r>
        <w:rPr>
          <w:rFonts w:ascii="Times New Roman" w:eastAsia="新宋体" w:hAnsi="Times New Roman" w:hint="eastAsia"/>
          <w:szCs w:val="21"/>
        </w:rPr>
        <w:t>对物体做功的说法正确的是（　　）</w:t>
      </w:r>
    </w:p>
    <w:p w14:paraId="5FF5C1BC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．用水平力推着购物车前进，人对车做了功</w:t>
      </w:r>
      <w:r>
        <w:tab/>
      </w:r>
    </w:p>
    <w:p w14:paraId="721645C0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．提着水桶在水平路面上匀速前进，人对水桶做了功</w:t>
      </w:r>
      <w:r>
        <w:tab/>
      </w:r>
    </w:p>
    <w:p w14:paraId="5B7ED71A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．被脚踢出的足球在草地上滚动的过程中，运动员对足球做了功</w:t>
      </w:r>
      <w:r>
        <w:tab/>
      </w:r>
    </w:p>
    <w:p w14:paraId="2C0EE021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．用力搬石头没有搬动，但人对石头做了功</w:t>
      </w:r>
    </w:p>
    <w:p w14:paraId="51B92A1A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79118A9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246BF6D8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、用水平力推着购物车前进，人对车施加了力，购物车在力的方向上移动了距离，人做了功，故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5CE98213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、提着水桶在水平路面上匀速前进，人对水桶施加了力，但水桶在力的方向上没有移动距离，人水桶没有做功，故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530094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、被脚踢出的足球在草地上滚动的过程中，运动员不再对足球施加力，运动员对足球不做功，故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EE1356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、用力搬石头没有搬动，人对石头施加了力，但石头没有移动距离，人对石头不做功，故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0CB4C65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秋•泰兴市期末）下列事件中，力对物体做了功的是（　　）</w:t>
      </w:r>
    </w:p>
    <w:p w14:paraId="523EA890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．将重物从一楼扛到二楼</w:t>
      </w:r>
      <w:r>
        <w:tab/>
      </w:r>
    </w:p>
    <w:p w14:paraId="48D58F67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．用力推汽车，没有推动</w:t>
      </w:r>
      <w:r>
        <w:tab/>
      </w:r>
    </w:p>
    <w:p w14:paraId="43EB3C42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．举重运动员举着杠铃保持不动</w:t>
      </w:r>
      <w:r>
        <w:tab/>
      </w:r>
    </w:p>
    <w:p w14:paraId="327381A6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．提着水桶在水平路面上匀速前行</w:t>
      </w:r>
    </w:p>
    <w:p w14:paraId="144196B2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33EF8E4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</w:t>
      </w: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、将重物从一楼扛到二楼，重物在提力的方向上移动了距离，做了功，故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1DF0E95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、用力推汽车，没有推动，对汽车有力的作用，但汽车没有移动距离，所以不做功，故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53F361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、举重运动员举着杠铃站着不动，有力但没有移动距离，不做功，故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50B8AB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、提着水桶在水平路面上匀速前行，力与距离的方向互相垂直，所以不做功。故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6D47CD2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秋•邗江区期末）关于做功的几个判断中，错误的是（　　）</w:t>
      </w:r>
    </w:p>
    <w:p w14:paraId="10C559EF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．起重机将货物吊起时，起重机的拉力对货物做了功</w:t>
      </w:r>
      <w:r>
        <w:tab/>
      </w:r>
    </w:p>
    <w:p w14:paraId="7E17F0E6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．人用力托着一箱货物站着不动时，人没有对货物做功</w:t>
      </w:r>
      <w:r>
        <w:tab/>
      </w:r>
    </w:p>
    <w:p w14:paraId="7781A7E7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．汽车载着</w:t>
      </w:r>
      <w:r>
        <w:rPr>
          <w:rFonts w:ascii="Times New Roman" w:eastAsia="新宋体" w:hAnsi="Times New Roman" w:hint="eastAsia"/>
          <w:szCs w:val="21"/>
        </w:rPr>
        <w:t>货物在水平公路上匀速行驶时，汽车的牵引力做了功</w:t>
      </w:r>
      <w:r>
        <w:tab/>
      </w:r>
    </w:p>
    <w:p w14:paraId="44134EF7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．某个人将铅球推出，铅球在空中运动时，推力对铅球做功</w:t>
      </w:r>
    </w:p>
    <w:p w14:paraId="33C931E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88CFC8E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、起重机向上吊起货物时，在吊绳的拉力作用下，货物移动了距离，故吊绳的拉力对货物做功；故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63C1BAE9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、人用力托着一箱货物站着不动时，有力作用，但货物没有在力的作用下移动距离，人没有对货物做功；故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A2C68FE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、汽车载着货物在水平公路上行驶时，汽车在牵引力的方向上通过了距离，做了功；故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34C4A4C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、某个人将铅球推出，铅球在空中运动时，铅球没有受到推力的作用，故推力不做功；故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6F22B39" w14:textId="77777777" w:rsidR="00FD341E" w:rsidRDefault="0093626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二．比较功的大小</w:t>
      </w:r>
    </w:p>
    <w:p w14:paraId="43712E1B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秋•高邮市期末）用大小相等的拉力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沿不同的方向从静止开始拉同一物体运动相同的路程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（乙、丙粗糙程度相同），则下列判断正确的是（　　）</w:t>
      </w:r>
    </w:p>
    <w:p w14:paraId="68029A26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15376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45" o:spid="_x0000_i1025" type="#_x0000_t75" alt="http://www.zxxk.com" style="width:289pt;height:87pt">
            <v:imagedata r:id="rId7" o:title=""/>
          </v:shape>
        </w:pict>
      </w:r>
    </w:p>
    <w:p w14:paraId="46E08390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．甲图中的拉力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做功最多</w:t>
      </w:r>
      <w:r>
        <w:tab/>
      </w:r>
    </w:p>
    <w:p w14:paraId="2E240A66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．甲图中的拉力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做功最少</w:t>
      </w:r>
      <w:r>
        <w:tab/>
      </w:r>
    </w:p>
    <w:p w14:paraId="37AFB1CA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．丙图中的拉力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做功最多</w:t>
      </w:r>
      <w:r>
        <w:tab/>
      </w:r>
    </w:p>
    <w:p w14:paraId="6A4457D7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．甲、乙、丙三种情况拉力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做功相等</w:t>
      </w:r>
    </w:p>
    <w:p w14:paraId="5AEABB8E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A2A185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3BF5A990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由题意可知：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A76C3D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可知：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color w:val="FF0000"/>
          <w:szCs w:val="21"/>
        </w:rPr>
        <w:t>，即三种情况下拉力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做功相等，故</w:t>
      </w:r>
      <w:r>
        <w:rPr>
          <w:rFonts w:ascii="Times New Roman" w:eastAsia="新宋体" w:hAnsi="Times New Roman" w:hint="eastAsia"/>
          <w:color w:val="FF0000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1944EB3A" w14:textId="77777777" w:rsidR="00FD341E" w:rsidRDefault="0093626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三．功的计算和公式的应用</w:t>
      </w:r>
    </w:p>
    <w:p w14:paraId="0400BFCE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秋•海门市期末）如图，学校各教室都配置了饮水机，小芳将放置在地面上标有“</w:t>
      </w:r>
      <w:r>
        <w:rPr>
          <w:rFonts w:ascii="Times New Roman" w:eastAsia="新宋体" w:hAnsi="Times New Roman" w:hint="eastAsia"/>
          <w:szCs w:val="21"/>
        </w:rPr>
        <w:t>16L</w:t>
      </w:r>
      <w:r>
        <w:rPr>
          <w:rFonts w:ascii="Times New Roman" w:eastAsia="新宋体" w:hAnsi="Times New Roman" w:hint="eastAsia"/>
          <w:szCs w:val="21"/>
        </w:rPr>
        <w:t>”的一桶水安装到饮水机上，小芳所做的功最接近的是（　　）</w:t>
      </w:r>
    </w:p>
    <w:p w14:paraId="2BCAEA00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9ED28FB">
          <v:shape id="图片 146" o:spid="_x0000_i1026" type="#_x0000_t75" alt="http://www.zxxk.com" style="width:91.5pt;height:122.5pt">
            <v:imagedata r:id="rId8" o:title=""/>
          </v:shape>
        </w:pict>
      </w:r>
    </w:p>
    <w:p w14:paraId="227FC344" w14:textId="77777777" w:rsidR="00FD341E" w:rsidRDefault="0093626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40J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60J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150J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240J</w:t>
      </w:r>
    </w:p>
    <w:p w14:paraId="1A72C333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FB7378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解：水的体积为：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0.016m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2DABC4A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水的质量为：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ρ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kg/m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0.016m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16kg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C765932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其重力为：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160N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348A5CF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饮水机的高度约为：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50DDD73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故做功约为：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FF56A4E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小芳所做的功最接近的是</w:t>
      </w:r>
      <w:r>
        <w:rPr>
          <w:rFonts w:ascii="Times New Roman" w:eastAsia="新宋体" w:hAnsi="Times New Roman" w:hint="eastAsia"/>
          <w:color w:val="FF0000"/>
          <w:szCs w:val="21"/>
        </w:rPr>
        <w:t>150J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44FC10E5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秋•淮安区期末）如图所示，用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的水平推力，推着重</w:t>
      </w:r>
      <w:r>
        <w:rPr>
          <w:rFonts w:ascii="Times New Roman" w:eastAsia="新宋体" w:hAnsi="Times New Roman" w:hint="eastAsia"/>
          <w:szCs w:val="21"/>
        </w:rPr>
        <w:t>800N</w:t>
      </w:r>
      <w:r>
        <w:rPr>
          <w:rFonts w:ascii="Times New Roman" w:eastAsia="新宋体" w:hAnsi="Times New Roman" w:hint="eastAsia"/>
          <w:szCs w:val="21"/>
        </w:rPr>
        <w:t>的桌子沿水平方向匀速前进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，则（　　）</w:t>
      </w:r>
    </w:p>
    <w:p w14:paraId="152103E0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A49FEF2">
          <v:shape id="图片 147" o:spid="_x0000_i1027" type="#_x0000_t75" alt="http://www.zxxk.com" style="width:139pt;height:60pt">
            <v:imagedata r:id="rId9" o:title=""/>
          </v:shape>
        </w:pict>
      </w:r>
    </w:p>
    <w:p w14:paraId="2E9E6452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．地面支持力做功</w:t>
      </w:r>
      <w:r>
        <w:rPr>
          <w:rFonts w:ascii="Times New Roman" w:eastAsia="新宋体" w:hAnsi="Times New Roman" w:hint="eastAsia"/>
          <w:szCs w:val="21"/>
        </w:rPr>
        <w:t>200J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．推力所做的功是</w:t>
      </w:r>
      <w:r>
        <w:rPr>
          <w:rFonts w:ascii="Times New Roman" w:eastAsia="新宋体" w:hAnsi="Times New Roman" w:hint="eastAsia"/>
          <w:szCs w:val="21"/>
        </w:rPr>
        <w:t>200J</w:t>
      </w:r>
      <w:r>
        <w:tab/>
      </w:r>
    </w:p>
    <w:p w14:paraId="0D7B5D42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．地面摩擦力做功</w:t>
      </w:r>
      <w:r>
        <w:rPr>
          <w:rFonts w:ascii="Times New Roman" w:eastAsia="新宋体" w:hAnsi="Times New Roman" w:hint="eastAsia"/>
          <w:szCs w:val="21"/>
        </w:rPr>
        <w:t>1600J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．重力所做的功是</w:t>
      </w:r>
      <w:r>
        <w:rPr>
          <w:rFonts w:ascii="Times New Roman" w:eastAsia="新宋体" w:hAnsi="Times New Roman" w:hint="eastAsia"/>
          <w:szCs w:val="21"/>
        </w:rPr>
        <w:t>1600J</w:t>
      </w:r>
    </w:p>
    <w:p w14:paraId="50B55AAF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864BDC5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、地面的支持力方向竖直向上，桌子没有在支持力的方向上移动距离，支持力没有对桌子做功，故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BD1125F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、推力水平向左，桌子沿推力的方向移动的距离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，推力做的功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200J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EBA9E42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、桌子沿水平方向匀速前进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，地面摩擦力与推力是一对平衡力，大小相等，方向相反，摩擦力对桌子做功，即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200J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855F1F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、重力方向竖直向下，桌子没有在重力的方向上移动距离，重力没有对桌子做功，故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0431509A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秋•南京期末）如图甲所示，物体在水平拉力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的作用下由静止沿粗糙水平面向右运动，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内拉力随时间变化的规律如图乙，速度随时间变化的规律如图丙，则在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4s</w:t>
      </w:r>
      <w:r>
        <w:rPr>
          <w:rFonts w:ascii="Times New Roman" w:eastAsia="新宋体" w:hAnsi="Times New Roman" w:hint="eastAsia"/>
          <w:szCs w:val="21"/>
        </w:rPr>
        <w:t>内，拉力所做的功为（　　）</w:t>
      </w:r>
    </w:p>
    <w:p w14:paraId="72EDE7AD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3C67AFC">
          <v:shape id="图片 148" o:spid="_x0000_i1028" type="#_x0000_t75" alt="http://www.zxxk.com" style="width:321pt;height:108pt">
            <v:imagedata r:id="rId10" o:title=""/>
          </v:shape>
        </w:pict>
      </w:r>
    </w:p>
    <w:p w14:paraId="2BDDDFD8" w14:textId="77777777" w:rsidR="00FD341E" w:rsidRDefault="0093626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10J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30J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50J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80J</w:t>
      </w:r>
    </w:p>
    <w:p w14:paraId="79E12F04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ED5AC94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解：由图乙可知，在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内，拉力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64A9AF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由图丙可知，在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内，物体做匀速运动，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5.0m/s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7287AA2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物体运动的距离：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5.0m/s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6F55E9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拉力所做的功：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E3B64A2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海陵区期末）小明看到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打印纸的包装上标有“</w:t>
      </w:r>
      <w:r>
        <w:rPr>
          <w:rFonts w:ascii="Times New Roman" w:eastAsia="新宋体" w:hAnsi="Times New Roman" w:hint="eastAsia"/>
          <w:szCs w:val="21"/>
        </w:rPr>
        <w:t>70g/m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”字样，表示打印纸每平方米的质量是</w:t>
      </w:r>
      <w:r>
        <w:rPr>
          <w:rFonts w:ascii="Times New Roman" w:eastAsia="新宋体" w:hAnsi="Times New Roman" w:hint="eastAsia"/>
          <w:szCs w:val="21"/>
        </w:rPr>
        <w:t>70g</w:t>
      </w:r>
      <w:r>
        <w:rPr>
          <w:rFonts w:ascii="Times New Roman" w:eastAsia="新宋体" w:hAnsi="Times New Roman" w:hint="eastAsia"/>
          <w:szCs w:val="21"/>
        </w:rPr>
        <w:t>，用刻度尺测出了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打印纸的长和宽分别是</w:t>
      </w:r>
      <w:r>
        <w:rPr>
          <w:rFonts w:ascii="Times New Roman" w:eastAsia="新宋体" w:hAnsi="Times New Roman" w:hint="eastAsia"/>
          <w:szCs w:val="21"/>
        </w:rPr>
        <w:t>30cm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21cm</w:t>
      </w:r>
      <w:r>
        <w:rPr>
          <w:rFonts w:ascii="Times New Roman" w:eastAsia="新宋体" w:hAnsi="Times New Roman" w:hint="eastAsia"/>
          <w:szCs w:val="21"/>
        </w:rPr>
        <w:t>，他用一张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纸折一个纸飞机从学校教学楼的四楼水平抛出（层高约</w:t>
      </w:r>
      <w:r>
        <w:rPr>
          <w:rFonts w:ascii="Times New Roman" w:eastAsia="新宋体" w:hAnsi="Times New Roman" w:hint="eastAsia"/>
          <w:szCs w:val="21"/>
        </w:rPr>
        <w:t>3.5m</w:t>
      </w:r>
      <w:r>
        <w:rPr>
          <w:rFonts w:ascii="Times New Roman" w:eastAsia="新宋体" w:hAnsi="Times New Roman" w:hint="eastAsia"/>
          <w:szCs w:val="21"/>
        </w:rPr>
        <w:t>），纸飞机在空中盘旋后落在一楼地面上，则整个过程中纸飞机重力做功约为（　　）</w:t>
      </w:r>
    </w:p>
    <w:p w14:paraId="67906C26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068CCC4">
          <v:shape id="图片 149" o:spid="_x0000_i1029" type="#_x0000_t75" alt="http://www.zxxk.com" style="width:114pt;height:133pt">
            <v:imagedata r:id="rId11" o:title=""/>
          </v:shape>
        </w:pict>
      </w:r>
    </w:p>
    <w:p w14:paraId="2A91CAB8" w14:textId="77777777" w:rsidR="00FD341E" w:rsidRDefault="0093626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0.45J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0.55J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0.65J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0.75J</w:t>
      </w:r>
    </w:p>
    <w:p w14:paraId="361AB150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91113F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解：一张纸的总面积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30cm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21cm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630cm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6.3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F36E222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这张纸的质量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70g/m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6.3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4.41g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4.41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kg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78E2D88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一张该</w:t>
      </w:r>
      <w:r>
        <w:rPr>
          <w:rFonts w:ascii="Times New Roman" w:eastAsia="新宋体" w:hAnsi="Times New Roman" w:hint="eastAsia"/>
          <w:color w:val="FF0000"/>
          <w:szCs w:val="21"/>
        </w:rPr>
        <w:t>A4</w:t>
      </w:r>
      <w:r>
        <w:rPr>
          <w:rFonts w:ascii="Times New Roman" w:eastAsia="新宋体" w:hAnsi="Times New Roman" w:hint="eastAsia"/>
          <w:color w:val="FF0000"/>
          <w:szCs w:val="21"/>
        </w:rPr>
        <w:t>纸折叠的纸飞机从四楼水平抛出落在一楼地面的过程中，由每层楼高约</w:t>
      </w:r>
      <w:r>
        <w:rPr>
          <w:rFonts w:ascii="Times New Roman" w:eastAsia="新宋体" w:hAnsi="Times New Roman" w:hint="eastAsia"/>
          <w:color w:val="FF0000"/>
          <w:szCs w:val="21"/>
        </w:rPr>
        <w:t>3.5m</w:t>
      </w:r>
      <w:r>
        <w:rPr>
          <w:rFonts w:ascii="Times New Roman" w:eastAsia="新宋体" w:hAnsi="Times New Roman" w:hint="eastAsia"/>
          <w:color w:val="FF0000"/>
          <w:szCs w:val="21"/>
        </w:rPr>
        <w:t>，将纸飞机抛出的位置到四楼地面的高度约为</w:t>
      </w:r>
      <w:r>
        <w:rPr>
          <w:rFonts w:ascii="Times New Roman" w:eastAsia="新宋体" w:hAnsi="Times New Roman" w:hint="eastAsia"/>
          <w:color w:val="FF0000"/>
          <w:szCs w:val="21"/>
        </w:rPr>
        <w:t>1.6m</w:t>
      </w:r>
      <w:r>
        <w:rPr>
          <w:rFonts w:ascii="Times New Roman" w:eastAsia="新宋体" w:hAnsi="Times New Roman" w:hint="eastAsia"/>
          <w:color w:val="FF0000"/>
          <w:szCs w:val="21"/>
        </w:rPr>
        <w:t>，可知纸飞机下落的高度：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3.5m+1.6m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12.1m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475ABE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则整个过程中纸飞机重力做功为：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4.41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12.1m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0.53361J</w:t>
      </w:r>
      <w:r>
        <w:rPr>
          <w:rFonts w:ascii="Times New Roman" w:eastAsia="新宋体" w:hAnsi="Times New Roman" w:hint="eastAsia"/>
          <w:color w:val="FF0000"/>
          <w:szCs w:val="21"/>
        </w:rPr>
        <w:t>，接近</w:t>
      </w:r>
      <w:r>
        <w:rPr>
          <w:rFonts w:ascii="Times New Roman" w:eastAsia="新宋体" w:hAnsi="Times New Roman" w:hint="eastAsia"/>
          <w:color w:val="FF0000"/>
          <w:szCs w:val="21"/>
        </w:rPr>
        <w:t>0.55J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31515DB1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秋•海陵区期末）在东京奥运会女子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米跳台跳水比赛中，中国选手全红婵以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轮满</w:t>
      </w:r>
      <w:r>
        <w:rPr>
          <w:rFonts w:ascii="Times New Roman" w:eastAsia="新宋体" w:hAnsi="Times New Roman" w:hint="eastAsia"/>
          <w:szCs w:val="21"/>
        </w:rPr>
        <w:t>分（共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跳）的成绩勇夺冠军。则全红婵从起跳到入水的过程中，她所受的重力做功大约为（　　）</w:t>
      </w:r>
    </w:p>
    <w:p w14:paraId="19842ACA" w14:textId="77777777" w:rsidR="00FD341E" w:rsidRDefault="0093626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350J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3500J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15000J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35000J</w:t>
      </w:r>
    </w:p>
    <w:p w14:paraId="7E6A58E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0E187B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解：已知全红婵的体重大约为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35kg</w:t>
      </w:r>
      <w:r>
        <w:rPr>
          <w:rFonts w:ascii="Times New Roman" w:eastAsia="新宋体" w:hAnsi="Times New Roman" w:hint="eastAsia"/>
          <w:color w:val="FF0000"/>
          <w:szCs w:val="21"/>
        </w:rPr>
        <w:t>，其重力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35kg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350N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7210DD6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全红婵从起跳到入水的过程中，她所受的重力做功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350N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3500J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A1CC314" w14:textId="77777777" w:rsidR="00FD341E" w:rsidRDefault="0093626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四．功率的概念与单位</w:t>
      </w:r>
    </w:p>
    <w:p w14:paraId="4C74A551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东台市期末）健身教练要增大学员的运动量，会加快音乐的节奏，这样可以提高运动的（　　）</w:t>
      </w:r>
    </w:p>
    <w:p w14:paraId="31F6E01B" w14:textId="77777777" w:rsidR="00FD341E" w:rsidRDefault="0093626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．时间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．效率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．速度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．功率</w:t>
      </w:r>
    </w:p>
    <w:p w14:paraId="670030D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D5DA6EF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解：功率反映的是做功的快慢，等于功和时间的比值，健身教练通过改变音乐的节奏来增大学员的运动量，他改变节奏时改变健身运动员的做功快慢，即功率的大小，故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5CD9CC9B" w14:textId="77777777" w:rsidR="00FD341E" w:rsidRDefault="0093626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五．比较功率的大小</w:t>
      </w:r>
    </w:p>
    <w:p w14:paraId="2A8B2F7A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秋•兴化市期末）体重较小的小明与体重较大的爸爸同时从一楼步行上楼回四楼的家，小明先到四楼。关于他们上楼的过程，下列说法中正确的是（　　）</w:t>
      </w:r>
    </w:p>
    <w:p w14:paraId="38A914A4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．小明的功率一定比爸爸的功率大</w:t>
      </w:r>
      <w:r>
        <w:tab/>
      </w:r>
    </w:p>
    <w:p w14:paraId="4989AFB2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．小明的功率一定比爸爸的功率小</w:t>
      </w:r>
      <w:r>
        <w:tab/>
      </w:r>
    </w:p>
    <w:p w14:paraId="42260A85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．小明的功率可能等于爸爸的的功率</w:t>
      </w:r>
      <w:r>
        <w:tab/>
      </w:r>
    </w:p>
    <w:p w14:paraId="486E5566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．小明做的功可能比爸爸做的功多</w:t>
      </w:r>
    </w:p>
    <w:p w14:paraId="4BCF160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28CDA9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50A9C63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小明的体重小于爸爸的体重，都是从一楼步行上四楼，则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相等，根据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可知，爸爸做的功大于小明做的功；</w:t>
      </w:r>
    </w:p>
    <w:p w14:paraId="1C260825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小明和爸爸同时从一楼步行上四楼，小明先到四楼，则小明所用时间少，根据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F847662">
          <v:shape id="图片 150" o:spid="_x0000_i1030" type="#_x0000_t75" style="width:10pt;height:26.5pt">
            <v:imagedata r:id="rId1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可知，小明的功率可能等于爸爸的的功率，可能小于爸爸的功率，也可能大于爸爸的功率。</w:t>
      </w:r>
    </w:p>
    <w:p w14:paraId="7A1336F3" w14:textId="77777777" w:rsidR="00FD341E" w:rsidRDefault="00936263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邗江区期末）如图所示，平地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点两侧粗糙程度不同，物体一直受到沿水平方向</w:t>
      </w:r>
      <w:r>
        <w:rPr>
          <w:rFonts w:ascii="Times New Roman" w:eastAsia="新宋体" w:hAnsi="Times New Roman" w:hint="eastAsia"/>
          <w:szCs w:val="21"/>
        </w:rPr>
        <w:t>3N</w:t>
      </w:r>
      <w:r>
        <w:rPr>
          <w:rFonts w:ascii="Times New Roman" w:eastAsia="新宋体" w:hAnsi="Times New Roman" w:hint="eastAsia"/>
          <w:szCs w:val="21"/>
        </w:rPr>
        <w:t>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。物体经过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点开始计时，每经过相同时间，虚线框记录物体的位置，物体在</w:t>
      </w:r>
      <w:r>
        <w:rPr>
          <w:rFonts w:ascii="Times New Roman" w:eastAsia="新宋体" w:hAnsi="Times New Roman" w:hint="eastAsia"/>
          <w:szCs w:val="21"/>
        </w:rPr>
        <w:t>MO</w:t>
      </w:r>
      <w:r>
        <w:rPr>
          <w:rFonts w:ascii="Times New Roman" w:eastAsia="新宋体" w:hAnsi="Times New Roman" w:hint="eastAsia"/>
          <w:szCs w:val="21"/>
        </w:rPr>
        <w:t>段做匀速直线运动，力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OP</w:t>
      </w:r>
      <w:r>
        <w:rPr>
          <w:rFonts w:ascii="Times New Roman" w:eastAsia="新宋体" w:hAnsi="Times New Roman" w:hint="eastAsia"/>
          <w:szCs w:val="21"/>
        </w:rPr>
        <w:t>段做功分别为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，功率分别为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，则（　　）</w:t>
      </w:r>
      <w:r>
        <w:rPr>
          <w:rFonts w:ascii="Times New Roman" w:eastAsia="新宋体" w:hAnsi="Times New Roman"/>
          <w:szCs w:val="21"/>
        </w:rPr>
        <w:pict w14:anchorId="17BE7F1F">
          <v:shape id="图片 151" o:spid="_x0000_i1031" type="#_x0000_t75" alt="http://www.zxxk.com" style="width:421.5pt;height:79pt">
            <v:imagedata r:id="rId13" o:title=""/>
          </v:shape>
        </w:pict>
      </w:r>
    </w:p>
    <w:p w14:paraId="4E2FFB5E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 w14:paraId="21CB1EFD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 w14:paraId="0870A196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3F3AA84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15E17E8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）由图可知，</w:t>
      </w:r>
      <w:r>
        <w:rPr>
          <w:rFonts w:ascii="Times New Roman" w:eastAsia="新宋体" w:hAnsi="Times New Roman" w:hint="eastAsia"/>
          <w:color w:val="FF0000"/>
          <w:szCs w:val="21"/>
        </w:rPr>
        <w:t>MN</w:t>
      </w:r>
      <w:r>
        <w:rPr>
          <w:rFonts w:ascii="Times New Roman" w:eastAsia="新宋体" w:hAnsi="Times New Roman" w:hint="eastAsia"/>
          <w:color w:val="FF0000"/>
          <w:szCs w:val="21"/>
        </w:rPr>
        <w:t>段和</w:t>
      </w:r>
      <w:r>
        <w:rPr>
          <w:rFonts w:ascii="Times New Roman" w:eastAsia="新宋体" w:hAnsi="Times New Roman" w:hint="eastAsia"/>
          <w:color w:val="FF0000"/>
          <w:szCs w:val="21"/>
        </w:rPr>
        <w:t>OP</w:t>
      </w:r>
      <w:r>
        <w:rPr>
          <w:rFonts w:ascii="Times New Roman" w:eastAsia="新宋体" w:hAnsi="Times New Roman" w:hint="eastAsia"/>
          <w:color w:val="FF0000"/>
          <w:szCs w:val="21"/>
        </w:rPr>
        <w:t>段的路程都为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，拉力均为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3N</w:t>
      </w:r>
      <w:r>
        <w:rPr>
          <w:rFonts w:ascii="Times New Roman" w:eastAsia="新宋体" w:hAnsi="Times New Roman" w:hint="eastAsia"/>
          <w:color w:val="FF0000"/>
          <w:szCs w:val="21"/>
        </w:rPr>
        <w:t>，由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可知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6C0664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）由题可知，每经过相同时间，用虚线框记录物体的位置，</w:t>
      </w:r>
    </w:p>
    <w:p w14:paraId="1E1F713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</w:t>
      </w:r>
      <w:r>
        <w:rPr>
          <w:rFonts w:ascii="Times New Roman" w:eastAsia="新宋体" w:hAnsi="Times New Roman" w:hint="eastAsia"/>
          <w:color w:val="FF0000"/>
          <w:szCs w:val="21"/>
        </w:rPr>
        <w:t>OP</w:t>
      </w:r>
      <w:r>
        <w:rPr>
          <w:rFonts w:ascii="Times New Roman" w:eastAsia="新宋体" w:hAnsi="Times New Roman" w:hint="eastAsia"/>
          <w:color w:val="FF0000"/>
          <w:szCs w:val="21"/>
        </w:rPr>
        <w:t>段用的时间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OP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，则由图可知</w:t>
      </w:r>
      <w:r>
        <w:rPr>
          <w:rFonts w:ascii="Times New Roman" w:eastAsia="新宋体" w:hAnsi="Times New Roman" w:hint="eastAsia"/>
          <w:color w:val="FF0000"/>
          <w:szCs w:val="21"/>
        </w:rPr>
        <w:t>MN</w:t>
      </w:r>
      <w:r>
        <w:rPr>
          <w:rFonts w:ascii="Times New Roman" w:eastAsia="新宋体" w:hAnsi="Times New Roman" w:hint="eastAsia"/>
          <w:color w:val="FF0000"/>
          <w:szCs w:val="21"/>
        </w:rPr>
        <w:t>段用的时间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2t</w:t>
      </w:r>
      <w:r>
        <w:rPr>
          <w:rFonts w:ascii="Times New Roman" w:eastAsia="新宋体" w:hAnsi="Times New Roman" w:hint="eastAsia"/>
          <w:color w:val="FF0000"/>
          <w:szCs w:val="21"/>
        </w:rPr>
        <w:t>，所以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MN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OP</w:t>
      </w:r>
      <w:r>
        <w:rPr>
          <w:rFonts w:ascii="Times New Roman" w:eastAsia="新宋体" w:hAnsi="Times New Roman" w:hint="eastAsia"/>
          <w:color w:val="FF0000"/>
          <w:szCs w:val="21"/>
        </w:rPr>
        <w:t>，而做的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功相同，根据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21F82EF">
          <v:shape id="图片 152" o:spid="_x0000_i1032" type="#_x0000_t75" style="width:10pt;height:26.5pt">
            <v:imagedata r:id="rId1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37479EF4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吴江区期末）将物体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挂于弹簧测力计下，测力计与物体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共同处于静止或匀速直线运动状态，已知匀速运动的速度关系为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，则测力计对物体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的拉力功率最大的是（　　）</w:t>
      </w:r>
    </w:p>
    <w:p w14:paraId="51A9CB29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DEEC6EC">
          <v:shape id="图片 153" o:spid="_x0000_i1033" type="#_x0000_t75" alt="http://www.zxxk.com" style="width:29.5pt;height:84pt">
            <v:imagedata r:id="rId15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C51F2C7">
          <v:shape id="图片 154" o:spid="_x0000_i1034" type="#_x0000_t75" alt="http://www.zxxk.com" style="width:87pt;height:70.5pt">
            <v:imagedata r:id="rId16" o:title=""/>
          </v:shape>
        </w:pict>
      </w:r>
      <w:r>
        <w:tab/>
      </w:r>
    </w:p>
    <w:p w14:paraId="79E3B989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EDB78C3">
          <v:shape id="图片 155" o:spid="_x0000_i1035" type="#_x0000_t75" alt="http://www.zxxk.com" style="width:82pt;height:67.5pt">
            <v:imagedata r:id="rId17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4B49AB9">
          <v:shape id="图片 156" o:spid="_x0000_i1036" type="#_x0000_t75" alt="http://www.zxxk.com" style="width:88.5pt;height:70pt">
            <v:imagedata r:id="rId18" o:title=""/>
          </v:shape>
        </w:pict>
      </w:r>
    </w:p>
    <w:p w14:paraId="3051AE36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89527C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1D2304A9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做功必须包括力和沿力方向移动的距离两个要素，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选项中物体静止，有力无距离，所以拉力不做功；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选项中拉力与运动方向垂直，所以拉力也不做功；而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两项中物体沿拉力方向移动了距离，则拉力对物体做功，所以，做功的只有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376904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中，物体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均处于匀速直线运动状态（即平衡状态），所以</w:t>
      </w:r>
      <w:r>
        <w:rPr>
          <w:rFonts w:ascii="Times New Roman" w:eastAsia="新宋体" w:hAnsi="Times New Roman" w:hint="eastAsia"/>
          <w:color w:val="FF0000"/>
          <w:szCs w:val="21"/>
        </w:rPr>
        <w:t>，物体受到的是平衡力，即拉力与重力平衡，故弹簧测力计对物体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的拉力相等（等于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的重）；又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，由功率公式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FA0626D">
          <v:shape id="图片 157" o:spid="_x0000_i1037" type="#_x0000_t75" style="width:10pt;height:26.5pt">
            <v:imagedata r:id="rId1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6ECEAC7">
          <v:shape id="图片 158" o:spid="_x0000_i1038" type="#_x0000_t75" style="width:16pt;height:26.5pt">
            <v:imagedata r:id="rId2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Fv</w:t>
      </w:r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选项中拉力做功的功率最大，故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568AA9B2" w14:textId="77777777" w:rsidR="00FD341E" w:rsidRDefault="0093626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六．功率的计算及公式的应用</w:t>
      </w:r>
    </w:p>
    <w:p w14:paraId="209CF5B2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秋•海州区期末）一名普通中学生从教学楼的一楼沿楼梯走到五楼，用时</w:t>
      </w:r>
      <w:r>
        <w:rPr>
          <w:rFonts w:ascii="Times New Roman" w:eastAsia="新宋体" w:hAnsi="Times New Roman" w:hint="eastAsia"/>
          <w:szCs w:val="21"/>
        </w:rPr>
        <w:t>60s</w:t>
      </w:r>
      <w:r>
        <w:rPr>
          <w:rFonts w:ascii="Times New Roman" w:eastAsia="新宋体" w:hAnsi="Times New Roman" w:hint="eastAsia"/>
          <w:szCs w:val="21"/>
        </w:rPr>
        <w:t>。在此过程中，他克服重力做功的功率最接近于（　　）</w:t>
      </w:r>
    </w:p>
    <w:p w14:paraId="408A73F2" w14:textId="77777777" w:rsidR="00FD341E" w:rsidRDefault="0093626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1W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10W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100W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1000W</w:t>
      </w:r>
    </w:p>
    <w:p w14:paraId="1A8EF34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91838B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解：中学生的质量约</w:t>
      </w:r>
      <w:r>
        <w:rPr>
          <w:rFonts w:ascii="Times New Roman" w:eastAsia="新宋体" w:hAnsi="Times New Roman" w:hint="eastAsia"/>
          <w:color w:val="FF0000"/>
          <w:szCs w:val="21"/>
        </w:rPr>
        <w:t>50kg</w:t>
      </w:r>
      <w:r>
        <w:rPr>
          <w:rFonts w:ascii="Times New Roman" w:eastAsia="新宋体" w:hAnsi="Times New Roman" w:hint="eastAsia"/>
          <w:color w:val="FF0000"/>
          <w:szCs w:val="21"/>
        </w:rPr>
        <w:t>，一层楼的高度约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，则一楼到五楼的高度约为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×（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12m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143E433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克服重力做的功为：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49642C9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爬楼的功率为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9F7C5CE">
          <v:shape id="图片 159" o:spid="_x0000_i1039" type="#_x0000_t75" style="width:10pt;height:26.5pt">
            <v:imagedata r:id="rId2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16C773C">
          <v:shape id="图片 160" o:spid="_x0000_i1040" type="#_x0000_t75" style="width:34pt;height:26.5pt">
            <v:imagedata r:id="rId2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38CCCB8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秋•丹阳市期末）如图质量为</w:t>
      </w:r>
      <w:r>
        <w:rPr>
          <w:rFonts w:ascii="Times New Roman" w:eastAsia="新宋体" w:hAnsi="Times New Roman" w:hint="eastAsia"/>
          <w:szCs w:val="21"/>
        </w:rPr>
        <w:t>50kg</w:t>
      </w:r>
      <w:r>
        <w:rPr>
          <w:rFonts w:ascii="Times New Roman" w:eastAsia="新宋体" w:hAnsi="Times New Roman" w:hint="eastAsia"/>
          <w:szCs w:val="21"/>
        </w:rPr>
        <w:t>某同学跳绳时，每次跳离地面的高度为</w:t>
      </w:r>
      <w:r>
        <w:rPr>
          <w:rFonts w:ascii="Times New Roman" w:eastAsia="新宋体" w:hAnsi="Times New Roman" w:hint="eastAsia"/>
          <w:szCs w:val="21"/>
        </w:rPr>
        <w:t>0.04m</w:t>
      </w:r>
      <w:r>
        <w:rPr>
          <w:rFonts w:ascii="Times New Roman" w:eastAsia="新宋体" w:hAnsi="Times New Roman" w:hint="eastAsia"/>
          <w:szCs w:val="21"/>
        </w:rPr>
        <w:t>，在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内跳绳个数为</w:t>
      </w:r>
      <w:r>
        <w:rPr>
          <w:rFonts w:ascii="Times New Roman" w:eastAsia="新宋体" w:hAnsi="Times New Roman" w:hint="eastAsia"/>
          <w:szCs w:val="21"/>
        </w:rPr>
        <w:t>150</w:t>
      </w:r>
      <w:r>
        <w:rPr>
          <w:rFonts w:ascii="Times New Roman" w:eastAsia="新宋体" w:hAnsi="Times New Roman" w:hint="eastAsia"/>
          <w:szCs w:val="21"/>
        </w:rPr>
        <w:t>个，则他跳绳功率为（　　）</w:t>
      </w:r>
    </w:p>
    <w:p w14:paraId="2B96956C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2926F4F7">
          <v:shape id="图片 161" o:spid="_x0000_i1041" type="#_x0000_t75" alt="http://www.zxxk.com" style="width:94.5pt;height:122.5pt">
            <v:imagedata r:id="rId23" o:title=""/>
          </v:shape>
        </w:pict>
      </w:r>
    </w:p>
    <w:p w14:paraId="4AEF1D43" w14:textId="77777777" w:rsidR="00FD341E" w:rsidRDefault="0093626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30W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40W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50W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60W</w:t>
      </w:r>
    </w:p>
    <w:p w14:paraId="524262B0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7D0E17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解：该同学的重力为：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367534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他跳一</w:t>
      </w:r>
      <w:r>
        <w:rPr>
          <w:rFonts w:ascii="Times New Roman" w:eastAsia="新宋体" w:hAnsi="Times New Roman" w:hint="eastAsia"/>
          <w:color w:val="FF0000"/>
          <w:szCs w:val="21"/>
        </w:rPr>
        <w:t>次克服重力做功：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0.04m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DF3711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他一分钟内跳绳的功率：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6907C19">
          <v:shape id="图片 162" o:spid="_x0000_i1042" type="#_x0000_t75" style="width:22pt;height:26.5pt">
            <v:imagedata r:id="rId2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FF5B926">
          <v:shape id="图片 163" o:spid="_x0000_i1043" type="#_x0000_t75" style="width:52pt;height:26.5pt">
            <v:imagedata r:id="rId2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F472B97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秋•江阴市期末）如图所示，某初三男生在做标准的引体向上动作。已知该生完成一次引体向上平均耗时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。则他做引体向上的功率约为（　　）</w:t>
      </w:r>
    </w:p>
    <w:p w14:paraId="186039B1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0CCE07E">
          <v:shape id="图片 164" o:spid="_x0000_i1044" type="#_x0000_t75" alt="http://www.zxxk.com" style="width:104.5pt;height:100.5pt">
            <v:imagedata r:id="rId26" o:title=""/>
          </v:shape>
        </w:pict>
      </w:r>
    </w:p>
    <w:p w14:paraId="3E91FC44" w14:textId="77777777" w:rsidR="00FD341E" w:rsidRDefault="0093626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0.1W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1.5W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150W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1000W</w:t>
      </w:r>
    </w:p>
    <w:p w14:paraId="018782B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6AD6670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解：普通中学生的体重大约为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  <w:r>
        <w:rPr>
          <w:rFonts w:ascii="Times New Roman" w:eastAsia="新宋体" w:hAnsi="Times New Roman" w:hint="eastAsia"/>
          <w:color w:val="FF0000"/>
          <w:szCs w:val="21"/>
        </w:rPr>
        <w:t>，该生做引体向上时，克服重力做功，向上移动的距离大约为</w:t>
      </w:r>
      <w:r>
        <w:rPr>
          <w:rFonts w:ascii="Times New Roman" w:eastAsia="新宋体" w:hAnsi="Times New Roman" w:hint="eastAsia"/>
          <w:color w:val="FF0000"/>
          <w:szCs w:val="21"/>
        </w:rPr>
        <w:t>60cm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53FC1F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则他做引体向上做的功大约为：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A01CA0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他做引体向上的功率约为：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ECCF4A7">
          <v:shape id="图片 165" o:spid="_x0000_i1045" type="#_x0000_t75" style="width:10pt;height:26.5pt">
            <v:imagedata r:id="rId2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7D26AF5">
          <v:shape id="图片 166" o:spid="_x0000_i1046" type="#_x0000_t75" style="width:28pt;height:26.5pt">
            <v:imagedata r:id="rId2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150W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31B0FE9C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秋•溧阳市期末）一位同学用</w:t>
      </w:r>
      <w:r>
        <w:rPr>
          <w:rFonts w:ascii="Times New Roman" w:eastAsia="新宋体" w:hAnsi="Times New Roman" w:hint="eastAsia"/>
          <w:szCs w:val="21"/>
        </w:rPr>
        <w:t>20s</w:t>
      </w:r>
      <w:r>
        <w:rPr>
          <w:rFonts w:ascii="Times New Roman" w:eastAsia="新宋体" w:hAnsi="Times New Roman" w:hint="eastAsia"/>
          <w:szCs w:val="21"/>
        </w:rPr>
        <w:t>，从一楼走到三楼，他上楼时的功率可能是（　　）</w:t>
      </w:r>
    </w:p>
    <w:p w14:paraId="6E246ED3" w14:textId="77777777" w:rsidR="00FD341E" w:rsidRDefault="0093626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1.5 W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15 W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150 W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1500 W</w:t>
      </w:r>
    </w:p>
    <w:p w14:paraId="06BC91C9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B318CB0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06EEE60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一位同学的质量约为</w:t>
      </w:r>
      <w:r>
        <w:rPr>
          <w:rFonts w:ascii="Times New Roman" w:eastAsia="新宋体" w:hAnsi="Times New Roman" w:hint="eastAsia"/>
          <w:color w:val="FF0000"/>
          <w:szCs w:val="21"/>
        </w:rPr>
        <w:t>50kg</w:t>
      </w:r>
      <w:r>
        <w:rPr>
          <w:rFonts w:ascii="Times New Roman" w:eastAsia="新宋体" w:hAnsi="Times New Roman" w:hint="eastAsia"/>
          <w:color w:val="FF0000"/>
          <w:szCs w:val="21"/>
        </w:rPr>
        <w:t>，每一层楼的高度约为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，从一楼走到三楼，上升的高度为</w:t>
      </w:r>
      <w:r>
        <w:rPr>
          <w:rFonts w:ascii="Times New Roman" w:eastAsia="新宋体" w:hAnsi="Times New Roman" w:hint="eastAsia"/>
          <w:color w:val="FF0000"/>
          <w:szCs w:val="21"/>
        </w:rPr>
        <w:t>6m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5FC3759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他上楼所做的功：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7E414C5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他上楼时的功率：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E5E0D00">
          <v:shape id="图片 167" o:spid="_x0000_i1047" type="#_x0000_t75" style="width:10pt;height:26.5pt">
            <v:imagedata r:id="rId2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925843B">
          <v:shape id="图片 168" o:spid="_x0000_i1048" type="#_x0000_t75" style="width:34pt;height:26.5pt">
            <v:imagedata r:id="rId3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150W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3FD8F53" w14:textId="77777777" w:rsidR="00FD341E" w:rsidRDefault="0093626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七．功率测量的实验</w:t>
      </w:r>
    </w:p>
    <w:p w14:paraId="4170411D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秋•盱眙县期末）班里组织一次比赛活动，从一楼登上三楼，比比谁的功率最大。为此，需要测量一些物理量，下列物理量中必须测量的量是（　　）</w:t>
      </w:r>
    </w:p>
    <w:p w14:paraId="0A7EC6D6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三楼地面到一楼地面的高度</w:t>
      </w:r>
    </w:p>
    <w:p w14:paraId="3C9EB64A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从一楼到达三楼所用的时间</w:t>
      </w:r>
    </w:p>
    <w:p w14:paraId="2FC417B7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每个同学的质量或体重</w:t>
      </w:r>
    </w:p>
    <w:p w14:paraId="10CE915D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一楼到三楼楼梯的长度。</w:t>
      </w:r>
    </w:p>
    <w:p w14:paraId="5FAB5401" w14:textId="77777777" w:rsidR="00FD341E" w:rsidRDefault="0093626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①②③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②③</w:t>
      </w:r>
    </w:p>
    <w:p w14:paraId="4AC2A58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855B704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解：登楼是克服自身重力在竖直方向上做功，功率的计算公式为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F4E8CFF">
          <v:shape id="图片 169" o:spid="_x0000_i1049" type="#_x0000_t75" style="width:10pt;height:26.5pt">
            <v:imagedata r:id="rId2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383EA02">
          <v:shape id="图片 170" o:spid="_x0000_i1050" type="#_x0000_t75" style="width:16pt;height:26.5pt">
            <v:imagedata r:id="rId3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6B4FA43">
          <v:shape id="图片 171" o:spid="_x0000_i1051" type="#_x0000_t75" style="width:22pt;height:27pt">
            <v:imagedata r:id="rId3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B5ACF0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∵每位同学上楼的高度相同，</w:t>
      </w:r>
    </w:p>
    <w:p w14:paraId="65C5DAD8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∴不需要测量楼高，需要测量的物理量是：每个同学的质量或体重，从一楼到达三楼所用的时间。</w:t>
      </w:r>
    </w:p>
    <w:p w14:paraId="7269886D" w14:textId="77777777" w:rsidR="00FD341E" w:rsidRDefault="0093626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八．机械效率的概念</w:t>
      </w:r>
    </w:p>
    <w:p w14:paraId="55A3B662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秋•海陵区期末）下列说法中正确的是（　　）</w:t>
      </w:r>
    </w:p>
    <w:p w14:paraId="04989FF4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．机械效率越大机械，做功越多</w:t>
      </w:r>
      <w:r>
        <w:tab/>
      </w:r>
    </w:p>
    <w:p w14:paraId="6E3CF8A7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．使用机械，有时可以省力，有时可以省功</w:t>
      </w:r>
      <w:r>
        <w:tab/>
      </w:r>
    </w:p>
    <w:p w14:paraId="341C1488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．做功快的机器，功率一定大</w:t>
      </w:r>
      <w:r>
        <w:tab/>
      </w:r>
    </w:p>
    <w:p w14:paraId="344C749B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．只要有力作用在物体上，这个力就一定对物体做了功</w:t>
      </w:r>
    </w:p>
    <w:p w14:paraId="742237E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FC83BD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、功是功率与做功时间的乘积，机械效率是有用功与总功的比值，机械效率大，只能说明所做的有用功占总功的比值大，不能说明做功的多少，故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FAD731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、由功的原理知，使用任何机械都不能省功，故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C25F39A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、功率是表示做功快慢的物理量，所以做功快的机器，功率一定大，故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36FF538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、有力作用在物体上，且物体在力的方向上移动了距离，这样才做了功，故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C335FAA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秋•灌南县期末）下列关于功率、机械效率说法中，正确的是（　　）</w:t>
      </w:r>
    </w:p>
    <w:p w14:paraId="59E9FADC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．机械效率越高，机械做功一定越快</w:t>
      </w:r>
      <w:r>
        <w:tab/>
      </w:r>
    </w:p>
    <w:p w14:paraId="0049BEBD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．做功越多的机械，机械效率越高</w:t>
      </w:r>
      <w:r>
        <w:tab/>
      </w:r>
    </w:p>
    <w:p w14:paraId="282712F5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．做功越快的机械，功率越大</w:t>
      </w:r>
      <w:r>
        <w:tab/>
      </w:r>
    </w:p>
    <w:p w14:paraId="7E0F009E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．功率越大的机械，做功一定越多</w:t>
      </w:r>
    </w:p>
    <w:p w14:paraId="20979DC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38D39E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、机械效率和功率两者没有因果关系，如滑轮组的机械效率可到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，起重机的效率只有</w:t>
      </w:r>
      <w:r>
        <w:rPr>
          <w:rFonts w:ascii="Times New Roman" w:eastAsia="新宋体" w:hAnsi="Times New Roman" w:hint="eastAsia"/>
          <w:color w:val="FF0000"/>
          <w:szCs w:val="21"/>
        </w:rPr>
        <w:t>40%</w:t>
      </w:r>
      <w:r>
        <w:rPr>
          <w:rFonts w:ascii="Times New Roman" w:eastAsia="新宋体" w:hAnsi="Times New Roman" w:hint="eastAsia"/>
          <w:color w:val="FF0000"/>
          <w:szCs w:val="21"/>
        </w:rPr>
        <w:t>左右，但是起重机的功率却比滑轮组大的多。所以，机械效率高，功率不一定大，做功不一定快。故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BF345D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Pt</w:t>
      </w:r>
      <w:r>
        <w:rPr>
          <w:rFonts w:ascii="Times New Roman" w:eastAsia="新宋体" w:hAnsi="Times New Roman" w:hint="eastAsia"/>
          <w:color w:val="FF0000"/>
          <w:szCs w:val="21"/>
        </w:rPr>
        <w:t>可知，做功的多少与时间和功率有关，只要时间长功率大，做功就多，与机械效率无关。故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ECBD4FA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、做功快的机械，说明单位时间内完成的功多，所以功率一定大。故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3CB63C4F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Pt</w:t>
      </w:r>
      <w:r>
        <w:rPr>
          <w:rFonts w:ascii="Times New Roman" w:eastAsia="新宋体" w:hAnsi="Times New Roman" w:hint="eastAsia"/>
          <w:color w:val="FF0000"/>
          <w:szCs w:val="21"/>
        </w:rPr>
        <w:t>可知</w:t>
      </w:r>
      <w:r>
        <w:rPr>
          <w:rFonts w:ascii="Times New Roman" w:eastAsia="新宋体" w:hAnsi="Times New Roman" w:hint="eastAsia"/>
          <w:color w:val="FF0000"/>
          <w:szCs w:val="21"/>
        </w:rPr>
        <w:t>，做功的多少与时间和功率有关，若只是功率大，但时间短做功也不一定多。故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36347319" w14:textId="77777777" w:rsidR="00FD341E" w:rsidRDefault="0093626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九．机械效率的大小比较</w:t>
      </w:r>
    </w:p>
    <w:p w14:paraId="15305C1A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秋•建邺区期末）用四个滑轮和两根相同的绳子组成如图所示的甲、乙两个滑轮组，用它们匀速提起货物，在绳自由端施加竖直的拉力分别为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，物重分别为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，物体被提升高度分别为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，不计绳重及摩擦，则（　　）</w:t>
      </w:r>
    </w:p>
    <w:p w14:paraId="7B4A1900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7F1A446">
          <v:shape id="图片 172" o:spid="_x0000_i1052" type="#_x0000_t75" alt="http://www.zxxk.com" style="width:133pt;height:169pt">
            <v:imagedata r:id="rId33" o:title=""/>
          </v:shape>
        </w:pict>
      </w:r>
    </w:p>
    <w:p w14:paraId="64AE00BF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，则乙的机械效率比较低</w:t>
      </w:r>
      <w:r>
        <w:tab/>
      </w:r>
    </w:p>
    <w:p w14:paraId="025F8106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，则甲的机械效率比较低</w:t>
      </w:r>
      <w:r>
        <w:tab/>
      </w:r>
    </w:p>
    <w:p w14:paraId="24E56A4B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且滑轮重均相同，则甲的机械效率比较低</w:t>
      </w:r>
      <w:r>
        <w:tab/>
      </w:r>
    </w:p>
    <w:p w14:paraId="102B920C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且滑轮重均相同，则乙的机械效率比较低</w:t>
      </w:r>
    </w:p>
    <w:p w14:paraId="728E95D2" w14:textId="77777777" w:rsidR="00FD341E" w:rsidRDefault="00936263">
      <w:pPr>
        <w:spacing w:line="360" w:lineRule="auto"/>
        <w:ind w:leftChars="130" w:left="273"/>
      </w:pPr>
      <w:r>
        <w:rPr>
          <w:position w:val="-32"/>
        </w:rPr>
        <w:pict w14:anchorId="7C37D34A">
          <v:shape id="图片 252" o:spid="_x0000_i1053" type="#_x0000_t75" style="width:87pt;height:34pt">
            <v:imagedata r:id="rId3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61"/>
        </w:rPr>
        <w:pict w14:anchorId="04B1B120">
          <v:shape id="图片 253" o:spid="_x0000_i1054" type="#_x0000_t75" style="width:74.5pt;height:49.5pt">
            <v:imagedata r:id="rId3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可知，甲的机械效率高于乙的机械效率，故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正确。</w:t>
      </w:r>
    </w:p>
    <w:p w14:paraId="631693B8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42DF28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解：由图中滑轮组的结构可知，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，不计绳重及摩擦，拉力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FE4DA30">
          <v:shape id="图片 173" o:spid="_x0000_i1055" type="#_x0000_t75" style="width:10pt;height:26.5pt">
            <v:imagedata r:id="rId3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），</w:t>
      </w:r>
    </w:p>
    <w:p w14:paraId="21BEFCF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、若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且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，根据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9933ACD">
          <v:shape id="图片 174" o:spid="_x0000_i1056" type="#_x0000_t75" style="width:58.5pt;height:35.5pt">
            <v:imagedata r:id="rId3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043C2BC">
          <v:shape id="图片 175" o:spid="_x0000_i1057" type="#_x0000_t75" style="width:66pt;height:31pt">
            <v:imagedata r:id="rId3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2926E4D">
          <v:shape id="图片 176" o:spid="_x0000_i1058" type="#_x0000_t75" style="width:66pt;height:31pt">
            <v:imagedata r:id="rId3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69E6F2B">
          <v:shape id="图片 177" o:spid="_x0000_i1059" type="#_x0000_t75" style="width:58.5pt;height:31pt">
            <v:imagedata r:id="rId4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可知，故甲的机械效率低于乙的机械效率，故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6FB5F6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、若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且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，不计绳重及摩擦，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71B8D61">
          <v:shape id="图片 178" o:spid="_x0000_i1060" type="#_x0000_t75" style="width:10pt;height:26.5pt">
            <v:imagedata r:id="rId4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动甲</w:t>
      </w:r>
      <w:r>
        <w:rPr>
          <w:rFonts w:ascii="Times New Roman" w:eastAsia="新宋体" w:hAnsi="Times New Roman" w:hint="eastAsia"/>
          <w:color w:val="FF0000"/>
          <w:szCs w:val="21"/>
        </w:rPr>
        <w:t>），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70B8406">
          <v:shape id="图片 179" o:spid="_x0000_i1061" type="#_x0000_t75" style="width:10pt;height:26.5pt">
            <v:imagedata r:id="rId4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动乙</w:t>
      </w:r>
      <w:r>
        <w:rPr>
          <w:rFonts w:ascii="Times New Roman" w:eastAsia="新宋体" w:hAnsi="Times New Roman" w:hint="eastAsia"/>
          <w:color w:val="FF0000"/>
          <w:szCs w:val="21"/>
        </w:rPr>
        <w:t>），可得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动甲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动乙</w:t>
      </w:r>
      <w:r>
        <w:rPr>
          <w:rFonts w:ascii="Times New Roman" w:eastAsia="新宋体" w:hAnsi="Times New Roman" w:hint="eastAsia"/>
          <w:color w:val="FF0000"/>
          <w:szCs w:val="21"/>
        </w:rPr>
        <w:t>，根据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FD4C674">
          <v:shape id="图片 180" o:spid="_x0000_i1062" type="#_x0000_t75" style="width:58.5pt;height:35.5pt">
            <v:imagedata r:id="rId3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0CE15AC">
          <v:shape id="图片 181" o:spid="_x0000_i1063" type="#_x0000_t75" style="width:66pt;height:31pt">
            <v:imagedata r:id="rId3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D2256E7">
          <v:shape id="图片 182" o:spid="_x0000_i1064" type="#_x0000_t75" style="width:66pt;height:31pt">
            <v:imagedata r:id="rId3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96CB995">
          <v:shape id="图片 183" o:spid="_x0000_i1065" type="#_x0000_t75" style="width:58.5pt;height:31pt">
            <v:imagedata r:id="rId4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可知，机械效率与高度无关，由于无法判断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的大小关系，无法确定甲、乙的机械效率，故无法判断二者的大小，故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486E94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、若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且滑轮重均相同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动乙</w:t>
      </w:r>
      <w:r>
        <w:rPr>
          <w:rFonts w:ascii="Times New Roman" w:eastAsia="新宋体" w:hAnsi="Times New Roman" w:hint="eastAsia"/>
          <w:color w:val="FF0000"/>
          <w:szCs w:val="21"/>
        </w:rPr>
        <w:t>，不计绳重及摩擦，根据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B183E8E">
          <v:shape id="图片 184" o:spid="_x0000_i1066" type="#_x0000_t75" style="width:58.5pt;height:35.5pt">
            <v:imagedata r:id="rId3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C24949E">
          <v:shape id="图片 185" o:spid="_x0000_i1067" type="#_x0000_t75" style="width:83.5pt;height:35.5pt">
            <v:imagedata r:id="rId4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2"/>
        </w:rPr>
        <w:pict w14:anchorId="026652BC">
          <v:shape id="图片 186" o:spid="_x0000_i1068" type="#_x0000_t75" style="width:87pt;height:34pt">
            <v:imagedata r:id="rId3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可知，甲、乙滑轮组的机械效率相同，故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6B0F96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、若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且滑轮重均相同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动乙</w:t>
      </w:r>
      <w:r>
        <w:rPr>
          <w:rFonts w:ascii="Times New Roman" w:eastAsia="新宋体" w:hAnsi="Times New Roman" w:hint="eastAsia"/>
          <w:color w:val="FF0000"/>
          <w:szCs w:val="21"/>
        </w:rPr>
        <w:t>，不计绳重及摩擦，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A80A7E7">
          <v:shape id="图片 187" o:spid="_x0000_i1069" type="#_x0000_t75" style="width:10pt;height:26.5pt">
            <v:imagedata r:id="rId4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动甲</w:t>
      </w:r>
      <w:r>
        <w:rPr>
          <w:rFonts w:ascii="Times New Roman" w:eastAsia="新宋体" w:hAnsi="Times New Roman" w:hint="eastAsia"/>
          <w:color w:val="FF0000"/>
          <w:szCs w:val="21"/>
        </w:rPr>
        <w:t>），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4B605D7">
          <v:shape id="图片 188" o:spid="_x0000_i1070" type="#_x0000_t75" style="width:10pt;height:26.5pt">
            <v:imagedata r:id="rId4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动乙</w:t>
      </w:r>
      <w:r>
        <w:rPr>
          <w:rFonts w:ascii="Times New Roman" w:eastAsia="新宋体" w:hAnsi="Times New Roman" w:hint="eastAsia"/>
          <w:color w:val="FF0000"/>
          <w:szCs w:val="21"/>
        </w:rPr>
        <w:t>），可得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，根据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60AC711">
          <v:shape id="图片 189" o:spid="_x0000_i1071" type="#_x0000_t75" style="width:58.5pt;height:35.5pt">
            <v:imagedata r:id="rId4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683DFB3">
          <v:shape id="图片 190" o:spid="_x0000_i1072" type="#_x0000_t75" style="width:83.5pt;height:35.5pt">
            <v:imagedata r:id="rId4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</w:p>
    <w:p w14:paraId="6E5BBFDF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溧阳市期末）小明用如图所示的两种方式，分别将相同的物体以相同的速度匀速提升相同的高度，两个滑轮完全相同，不计摩擦和绳重。则下列判断中正确的是（　　）</w:t>
      </w:r>
    </w:p>
    <w:p w14:paraId="50DCD2B6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C2987B4">
          <v:shape id="图片 193" o:spid="_x0000_i1073" type="#_x0000_t75" alt="http://www.zxxk.com" style="width:89.5pt;height:107.5pt">
            <v:imagedata r:id="rId48" o:title=""/>
          </v:shape>
        </w:pict>
      </w:r>
    </w:p>
    <w:p w14:paraId="428C5DF8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．两次绳端移动的速度相等</w:t>
      </w:r>
      <w:r>
        <w:tab/>
      </w:r>
    </w:p>
    <w:p w14:paraId="1DFDC25F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做的功小于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所做的功</w:t>
      </w:r>
      <w:r>
        <w:tab/>
      </w:r>
    </w:p>
    <w:p w14:paraId="2B1670BC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做功的功率等于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做功的功率</w:t>
      </w:r>
      <w:r>
        <w:tab/>
      </w:r>
    </w:p>
    <w:p w14:paraId="16EF94F2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．两装置的机械效率相等</w:t>
      </w:r>
    </w:p>
    <w:p w14:paraId="0031C7AF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0C627C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、由图可知，左图为定滑轮，绳端移动的速度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color w:val="FF0000"/>
          <w:szCs w:val="21"/>
        </w:rPr>
        <w:t>，右图为动滑轮，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绳端移动的速度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color w:val="FF0000"/>
          <w:szCs w:val="21"/>
        </w:rPr>
        <w:t>，则两次绳端移动的速度不相等，故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CF15876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将重力相同的物体匀速提升相同的高度，根据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可知两种情况下做有用功相同；</w:t>
      </w:r>
    </w:p>
    <w:p w14:paraId="71DB742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那么不计摩擦和绳重，由于右图需要对动滑轮做额外功，根据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+W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额外</w:t>
      </w:r>
      <w:r>
        <w:rPr>
          <w:rFonts w:ascii="Times New Roman" w:eastAsia="新宋体" w:hAnsi="Times New Roman" w:hint="eastAsia"/>
          <w:color w:val="FF0000"/>
          <w:szCs w:val="21"/>
        </w:rPr>
        <w:t>可知：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做的功小于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做的功，故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B04AF14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、以相同的速度匀速提升相同的高度，所用时间相同，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做的功小于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做的功，根据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047EEA4">
          <v:shape id="图片 194" o:spid="_x0000_i1074" type="#_x0000_t75" style="width:10pt;height:26.5pt">
            <v:imagedata r:id="rId4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做功的功率小于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做功的功率，故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DBD45BE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、不计摩擦和绳重，因左图中拉力做的功等于克服物体重力做的功，故左图中没有做额外功，故机械效率为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，而右图中由于要拉动动滑轮，故克服动滑轮重力所做的功为额外功，效率小于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，故左图的机械效率大于右图的机械效率，故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1295BB1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秋•泰兴市期末）某人将一箱书搬上楼，可以有两种方法：一是把所有的书一起搬上楼；二是先搬一部分书上楼，再搬剩下的部分。假设他上楼的速度相同，则用这两种方法搬书过程中（　　）</w:t>
      </w:r>
    </w:p>
    <w:p w14:paraId="5AAF950D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．人做的总功相同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．人做的有用功相同</w:t>
      </w:r>
      <w:r>
        <w:tab/>
      </w:r>
    </w:p>
    <w:p w14:paraId="1CF60863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．人做功的机械效率相同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．人做功的功率相同</w:t>
      </w:r>
    </w:p>
    <w:p w14:paraId="25AC90B0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83777C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解：这箱书的重力一定，上楼的高度前后不变，由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书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可知，两次所做的有用功相等；</w:t>
      </w:r>
    </w:p>
    <w:p w14:paraId="32FB880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用方法一所做的额外功为一次克服人的重力所做的功，而方法二所做的额外功是两次克服人的重力所做的功，</w:t>
      </w:r>
    </w:p>
    <w:p w14:paraId="769D5F5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因此方法二的额外功大于方法一的额外功，则方法二的总功大于方法一的总功，</w:t>
      </w:r>
    </w:p>
    <w:p w14:paraId="0E6033D4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29AD2C9">
          <v:shape id="图片 195" o:spid="_x0000_i1075" type="#_x0000_t75" style="width:31pt;height:35.5pt">
            <v:imagedata r:id="rId5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，即用方法一搬书时机械效率高。</w:t>
      </w:r>
    </w:p>
    <w:p w14:paraId="1BB0F29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因上楼的速度相同，方法二需要上楼二次，则方法二上楼所用时间是方法一的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倍；</w:t>
      </w:r>
    </w:p>
    <w:p w14:paraId="6E57ECB0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8952E41">
          <v:shape id="图片 196" o:spid="_x0000_i1076" type="#_x0000_t75" style="width:47.5pt;height:31pt">
            <v:imagedata r:id="rId5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E1C4728">
          <v:shape id="图片 197" o:spid="_x0000_i1077" type="#_x0000_t75" style="width:61pt;height:31pt">
            <v:imagedata r:id="rId5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DE2B7AE">
          <v:shape id="图片 198" o:spid="_x0000_i1078" type="#_x0000_t75" style="width:53.5pt;height:31pt">
            <v:imagedata r:id="rId5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E20079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比较可知：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，即用方法一搬书时功率大。</w:t>
      </w:r>
    </w:p>
    <w:p w14:paraId="6DD0C642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综上分析可知，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7D52C2F7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秋•常州期末）如图所示，小明分别用甲、乙两个滑轮把同一袋沙子从地面提到二楼，用甲滑轮所做的总功为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，机械效率为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；用乙滑轮所做的总功为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，机械效率为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．若不计绳重与摩擦，则（　　）</w:t>
      </w:r>
    </w:p>
    <w:p w14:paraId="6B0E7AA2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1DAD424A">
          <v:shape id="图片 199" o:spid="_x0000_i1079" type="#_x0000_t75" alt="http://www.zxxk.com" style="width:150pt;height:148.5pt">
            <v:imagedata r:id="rId54" o:title=""/>
          </v:shape>
        </w:pict>
      </w:r>
    </w:p>
    <w:p w14:paraId="25839143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 w14:paraId="43688D48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 w14:paraId="1D00EA1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721FDA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7E0DB6F4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）因为小明分别用甲、乙两滑轮把同一袋沙从地面提到二楼，所以两种情况的有用功相同；</w:t>
      </w:r>
    </w:p>
    <w:p w14:paraId="6F309810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）当有用功一定时，乙中所做的总功为对一袋沙所做的功，利用机械时做的额外功越少，则总功就越少，机械效率就越高；</w:t>
      </w:r>
    </w:p>
    <w:p w14:paraId="36468D88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又因为甲是动滑轮，甲中所做的总功还要加上对动滑轮所做的功，利用甲滑轮做的额外功多，则总功越多，机械效率越低。即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BB06DA7" w14:textId="77777777" w:rsidR="00FD341E" w:rsidRDefault="0093626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一十．实验</w:t>
      </w:r>
      <w:r>
        <w:rPr>
          <w:rFonts w:ascii="Times New Roman" w:eastAsia="新宋体" w:hAnsi="Times New Roman" w:hint="eastAsia"/>
          <w:b/>
          <w:szCs w:val="21"/>
        </w:rPr>
        <w:t xml:space="preserve"> </w:t>
      </w:r>
      <w:r>
        <w:rPr>
          <w:rFonts w:ascii="Times New Roman" w:eastAsia="新宋体" w:hAnsi="Times New Roman" w:hint="eastAsia"/>
          <w:b/>
          <w:szCs w:val="21"/>
        </w:rPr>
        <w:t>测量滑轮组的机械效率</w:t>
      </w:r>
    </w:p>
    <w:p w14:paraId="4A6B71F0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秋•吴江区期末）用如图所示的装置探究滑轮组机械效率，下列说法不正确的是（　　）</w:t>
      </w:r>
    </w:p>
    <w:p w14:paraId="16FEEEF7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AD4CD94">
          <v:shape id="图片 200" o:spid="_x0000_i1080" type="#_x0000_t75" alt="http://www.zxxk.com" style="width:49.5pt;height:132pt">
            <v:imagedata r:id="rId55" o:title=""/>
          </v:shape>
        </w:pict>
      </w:r>
    </w:p>
    <w:p w14:paraId="4D2226FD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．实验时弹簧测力计可以在静止时读数</w:t>
      </w:r>
      <w:r>
        <w:tab/>
      </w:r>
    </w:p>
    <w:p w14:paraId="323E86A9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．测量机械效率的原理：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30"/>
        </w:rPr>
        <w:pict w14:anchorId="70DF5F2F">
          <v:shape id="图片 201" o:spid="_x0000_i1081" type="#_x0000_t75" style="width:31pt;height:35.5pt">
            <v:imagedata r:id="rId5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100%</w:t>
      </w:r>
      <w:r>
        <w:tab/>
      </w:r>
    </w:p>
    <w:p w14:paraId="23C0D790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．此装置可以探究滑轮组机械效率与绳子股数的关系</w:t>
      </w:r>
      <w:r>
        <w:tab/>
      </w:r>
    </w:p>
    <w:p w14:paraId="381A84CE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．实验测量工具可以不用刻度尺</w:t>
      </w:r>
    </w:p>
    <w:p w14:paraId="6C65B65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51109D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、若弹簧测力计在静止时读数，则没有测量出绳子与滑轮间的摩擦，拉力偏小，总功偏小，根据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445385A9">
          <v:shape id="图片 202" o:spid="_x0000_i1082" type="#_x0000_t75" style="width:31pt;height:35.5pt">
            <v:imagedata r:id="rId5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，此时所测的机械效率偏大，则该方法是错误的，故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9B335A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、测量机械效率的原理：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33B7A56">
          <v:shape id="图片 203" o:spid="_x0000_i1083" type="#_x0000_t75" style="width:31pt;height:35.5pt">
            <v:imagedata r:id="rId5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7B1F0D0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、改变绳子缠绕形式可以探究滑轮组机械效率与绳子股数的关系，故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7142D36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、因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3h</w:t>
      </w:r>
      <w:r>
        <w:rPr>
          <w:rFonts w:ascii="Times New Roman" w:eastAsia="新宋体" w:hAnsi="Times New Roman" w:hint="eastAsia"/>
          <w:color w:val="FF0000"/>
          <w:szCs w:val="21"/>
        </w:rPr>
        <w:t>，则滑轮组的机械效率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BD11C32">
          <v:shape id="图片 204" o:spid="_x0000_i1084" type="#_x0000_t75" style="width:31pt;height:35.5pt">
            <v:imagedata r:id="rId5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03373AC">
          <v:shape id="图片 205" o:spid="_x0000_i1085" type="#_x0000_t75" style="width:16pt;height:26.5pt">
            <v:imagedata r:id="rId5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0E9483B">
          <v:shape id="图片 206" o:spid="_x0000_i1086" type="#_x0000_t75" style="width:34pt;height:26.5pt">
            <v:imagedata r:id="rId5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084C27F">
          <v:shape id="图片 207" o:spid="_x0000_i1087" type="#_x0000_t75" style="width:16pt;height:26.5pt">
            <v:imagedata r:id="rId5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，所以实验中可以不测量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，即刻度尺可以不用，故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2BB5E460" w14:textId="77777777" w:rsidR="00FD341E" w:rsidRDefault="0093626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一十一．滑轮（组）的机械效率</w:t>
      </w:r>
    </w:p>
    <w:p w14:paraId="7C070060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秋•邗江区期末）如图所示，滑轮组悬挂在水平钢架上，某工人站在水平地面上，竖直向下拉动绳子自由端，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内使物体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匀速上升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，提升过程中拉力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的功率为</w:t>
      </w:r>
      <w:r>
        <w:rPr>
          <w:rFonts w:ascii="Times New Roman" w:eastAsia="新宋体" w:hAnsi="Times New Roman" w:hint="eastAsia"/>
          <w:szCs w:val="21"/>
        </w:rPr>
        <w:t>160W</w:t>
      </w:r>
      <w:r>
        <w:rPr>
          <w:rFonts w:ascii="Times New Roman" w:eastAsia="新宋体" w:hAnsi="Times New Roman" w:hint="eastAsia"/>
          <w:szCs w:val="21"/>
        </w:rPr>
        <w:t>。已知物体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重</w:t>
      </w:r>
      <w:r>
        <w:rPr>
          <w:rFonts w:ascii="Times New Roman" w:eastAsia="新宋体" w:hAnsi="Times New Roman" w:hint="eastAsia"/>
          <w:szCs w:val="21"/>
        </w:rPr>
        <w:t>720N</w:t>
      </w:r>
      <w:r>
        <w:rPr>
          <w:rFonts w:ascii="Times New Roman" w:eastAsia="新宋体" w:hAnsi="Times New Roman" w:hint="eastAsia"/>
          <w:szCs w:val="21"/>
        </w:rPr>
        <w:t>，该工人重</w:t>
      </w:r>
      <w:r>
        <w:rPr>
          <w:rFonts w:ascii="Times New Roman" w:eastAsia="新宋体" w:hAnsi="Times New Roman" w:hint="eastAsia"/>
          <w:szCs w:val="21"/>
        </w:rPr>
        <w:t>600N</w:t>
      </w:r>
      <w:r>
        <w:rPr>
          <w:rFonts w:ascii="Times New Roman" w:eastAsia="新宋体" w:hAnsi="Times New Roman" w:hint="eastAsia"/>
          <w:szCs w:val="21"/>
        </w:rPr>
        <w:t>。关于该过程，不计绳重和摩擦，下列说法正确的是（　　）</w:t>
      </w:r>
    </w:p>
    <w:p w14:paraId="33A66A59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0264B6A">
          <v:shape id="图片 208" o:spid="_x0000_i1088" type="#_x0000_t75" alt="http://www.zxxk.com" style="width:86.5pt;height:119.5pt">
            <v:imagedata r:id="rId60" o:title=""/>
          </v:shape>
        </w:pict>
      </w:r>
    </w:p>
    <w:p w14:paraId="124A9B65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．绳子自由端移动的速度为</w:t>
      </w:r>
      <w:r>
        <w:rPr>
          <w:rFonts w:ascii="Times New Roman" w:eastAsia="新宋体" w:hAnsi="Times New Roman" w:hint="eastAsia"/>
          <w:szCs w:val="21"/>
        </w:rPr>
        <w:t>0.2m/s</w:t>
      </w:r>
      <w:r>
        <w:tab/>
      </w:r>
    </w:p>
    <w:p w14:paraId="53383AF8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．动滑轮重</w:t>
      </w:r>
      <w:r>
        <w:rPr>
          <w:rFonts w:ascii="Times New Roman" w:eastAsia="新宋体" w:hAnsi="Times New Roman" w:hint="eastAsia"/>
          <w:szCs w:val="21"/>
        </w:rPr>
        <w:t>120N</w:t>
      </w:r>
      <w:r>
        <w:tab/>
      </w:r>
    </w:p>
    <w:p w14:paraId="2F3B2EA9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．该工人对地面的压力为</w:t>
      </w:r>
      <w:r>
        <w:rPr>
          <w:rFonts w:ascii="Times New Roman" w:eastAsia="新宋体" w:hAnsi="Times New Roman" w:hint="eastAsia"/>
          <w:szCs w:val="21"/>
        </w:rPr>
        <w:t>200N</w:t>
      </w:r>
      <w:r>
        <w:tab/>
      </w:r>
    </w:p>
    <w:p w14:paraId="0C79D8D2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．工人利用该滑轮组提升物体的最大机械效</w:t>
      </w:r>
      <w:r>
        <w:rPr>
          <w:rFonts w:ascii="Times New Roman" w:eastAsia="新宋体" w:hAnsi="Times New Roman" w:hint="eastAsia"/>
          <w:szCs w:val="21"/>
        </w:rPr>
        <w:t>率为</w:t>
      </w:r>
      <w:r>
        <w:rPr>
          <w:rFonts w:ascii="Times New Roman" w:eastAsia="新宋体" w:hAnsi="Times New Roman" w:hint="eastAsia"/>
          <w:szCs w:val="21"/>
        </w:rPr>
        <w:t>90%</w:t>
      </w:r>
    </w:p>
    <w:p w14:paraId="397FB872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3D3C42E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．由图可知，滑轮组承担物重绳子的有效股数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内绳子自由端移动的距离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，绳子移动的速度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8281414">
          <v:shape id="图片 209" o:spid="_x0000_i1089" type="#_x0000_t75" style="width:10pt;height:26.5pt">
            <v:imagedata r:id="rId6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496EC68">
          <v:shape id="图片 210" o:spid="_x0000_i1090" type="#_x0000_t75" style="width:16pt;height:26.5pt">
            <v:imagedata r:id="rId6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0.4m/s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E19FF9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．由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CF7FA8B">
          <v:shape id="图片 211" o:spid="_x0000_i1091" type="#_x0000_t75" style="width:10pt;height:26.5pt">
            <v:imagedata r:id="rId6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0537924">
          <v:shape id="图片 212" o:spid="_x0000_i1092" type="#_x0000_t75" style="width:16pt;height:26.5pt">
            <v:imagedata r:id="rId6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Fv</w:t>
      </w:r>
      <w:r>
        <w:rPr>
          <w:rFonts w:ascii="Times New Roman" w:eastAsia="新宋体" w:hAnsi="Times New Roman" w:hint="eastAsia"/>
          <w:color w:val="FF0000"/>
          <w:szCs w:val="21"/>
        </w:rPr>
        <w:t>可得，绳子自由端的拉力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D5B4154">
          <v:shape id="图片 213" o:spid="_x0000_i1093" type="#_x0000_t75" style="width:10pt;height:26.5pt">
            <v:imagedata r:id="rId6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0E618E6">
          <v:shape id="图片 214" o:spid="_x0000_i1094" type="#_x0000_t75" style="width:40pt;height:26.5pt">
            <v:imagedata r:id="rId6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400N</w:t>
      </w:r>
      <w:r>
        <w:rPr>
          <w:rFonts w:ascii="Times New Roman" w:eastAsia="新宋体" w:hAnsi="Times New Roman" w:hint="eastAsia"/>
          <w:color w:val="FF0000"/>
          <w:szCs w:val="21"/>
        </w:rPr>
        <w:t>，不计绳自身重力和绳与滑轮间摩擦，由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655D9D0">
          <v:shape id="图片 215" o:spid="_x0000_i1095" type="#_x0000_t75" style="width:10pt;height:26.5pt">
            <v:imagedata r:id="rId6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）可得，动滑轮重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400N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720N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80N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66F067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．该工人对地面的压力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压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人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600N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400N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200N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4C57EF6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D</w:t>
      </w:r>
      <w:r>
        <w:rPr>
          <w:rFonts w:ascii="Times New Roman" w:eastAsia="新宋体" w:hAnsi="Times New Roman" w:hint="eastAsia"/>
          <w:color w:val="FF0000"/>
          <w:szCs w:val="21"/>
        </w:rPr>
        <w:t>．工人施加的最大拉力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人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600N</w:t>
      </w:r>
      <w:r>
        <w:rPr>
          <w:rFonts w:ascii="Times New Roman" w:eastAsia="新宋体" w:hAnsi="Times New Roman" w:hint="eastAsia"/>
          <w:color w:val="FF0000"/>
          <w:szCs w:val="21"/>
        </w:rPr>
        <w:t>，不计绳自身重力和绳与滑轮间摩擦，提升物体的最大重力</w:t>
      </w:r>
      <w:r>
        <w:rPr>
          <w:rFonts w:ascii="Times New Roman" w:eastAsia="新宋体" w:hAnsi="Times New Roman" w:hint="eastAsia"/>
          <w:color w:val="FF0000"/>
          <w:szCs w:val="21"/>
        </w:rPr>
        <w:t>G'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2F</w:t>
      </w:r>
      <w:r>
        <w:rPr>
          <w:rFonts w:ascii="Times New Roman" w:eastAsia="新宋体" w:hAnsi="Times New Roman" w:hint="eastAsia"/>
          <w:color w:val="FF0000"/>
          <w:szCs w:val="21"/>
        </w:rPr>
        <w:t>′﹣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600N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80N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1120N</w:t>
      </w:r>
      <w:r>
        <w:rPr>
          <w:rFonts w:ascii="Times New Roman" w:eastAsia="新宋体" w:hAnsi="Times New Roman" w:hint="eastAsia"/>
          <w:color w:val="FF0000"/>
          <w:szCs w:val="21"/>
        </w:rPr>
        <w:t>，此时滑轮组的机械效率最大，滑轮组的最大机械效率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691EB7D">
          <v:shape id="图片 216" o:spid="_x0000_i1096" type="#_x0000_t75" style="width:34.5pt;height:35.5pt">
            <v:imagedata r:id="rId6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703D59B">
          <v:shape id="图片 217" o:spid="_x0000_i1097" type="#_x0000_t75" style="width:69pt;height:35.5pt">
            <v:imagedata r:id="rId6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92661D1">
          <v:shape id="图片 218" o:spid="_x0000_i1098" type="#_x0000_t75" style="width:60pt;height:31pt">
            <v:imagedata r:id="rId7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08365D8">
          <v:shape id="图片 219" o:spid="_x0000_i1099" type="#_x0000_t75" style="width:46.5pt;height:31pt">
            <v:imagedata r:id="rId7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BE6DDEB">
          <v:shape id="图片 220" o:spid="_x0000_i1100" type="#_x0000_t75" style="width:58pt;height:26.5pt">
            <v:imagedata r:id="rId7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Cs w:val="21"/>
        </w:rPr>
        <w:t>93.3%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64890D86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秋•南京期末）如图所示，用甲、乙滑轮组在相同时间内分别将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两物体匀速提升相同高度，已知物体受到的重力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，滑轮组的机械效率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。下列判断正确的是（忽略绳重和摩擦）（　　）</w:t>
      </w:r>
    </w:p>
    <w:p w14:paraId="78D8C137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2DC6108">
          <v:shape id="图片 221" o:spid="_x0000_i1101" type="#_x0000_t75" alt="http://www.zxxk.com" style="width:123pt;height:146.5pt">
            <v:imagedata r:id="rId73" o:title=""/>
          </v:shape>
        </w:pict>
      </w:r>
    </w:p>
    <w:p w14:paraId="2E795EA2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．两滑轮组绳端移动的速度相等</w:t>
      </w:r>
      <w:r>
        <w:tab/>
      </w:r>
    </w:p>
    <w:p w14:paraId="013025E0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．甲滑轮组做的有用功比乙的少</w:t>
      </w:r>
      <w:r>
        <w:tab/>
      </w:r>
    </w:p>
    <w:p w14:paraId="2F29BE9E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．甲滑轮组拉力的总功率比乙的小</w:t>
      </w:r>
      <w:r>
        <w:tab/>
      </w:r>
    </w:p>
    <w:p w14:paraId="6F828EBC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．甲滑轮组的动滑轮比乙的重</w:t>
      </w:r>
    </w:p>
    <w:p w14:paraId="7EAAB7BE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657FCC4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2888D813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、由图可知，滑轮组绳子的有效股数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3h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2h</w:t>
      </w:r>
      <w:r>
        <w:rPr>
          <w:rFonts w:ascii="Times New Roman" w:eastAsia="新宋体" w:hAnsi="Times New Roman" w:hint="eastAsia"/>
          <w:color w:val="FF0000"/>
          <w:szCs w:val="21"/>
        </w:rPr>
        <w:t>，由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B832F84">
          <v:shape id="图片 222" o:spid="_x0000_i1102" type="#_x0000_t75" style="width:10pt;height:26.5pt">
            <v:imagedata r:id="rId7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可知，两滑轮组绳端移动的速度不相等，故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4D627E5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、已知物体受到的重力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、上升的高度相同，根据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可知，甲滑轮组的有用功比乙的多，故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6C5519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、由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有甲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有乙</w:t>
      </w:r>
      <w:r>
        <w:rPr>
          <w:rFonts w:ascii="Times New Roman" w:eastAsia="新宋体" w:hAnsi="Times New Roman" w:hint="eastAsia"/>
          <w:color w:val="FF0000"/>
          <w:szCs w:val="21"/>
        </w:rPr>
        <w:t>，已知滑轮组的机械效率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，由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2C2E352">
          <v:shape id="图片 223" o:spid="_x0000_i1103" type="#_x0000_t75" style="width:21pt;height:35.5pt">
            <v:imagedata r:id="rId7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可得，甲滑轮组的总功比乙的大，</w:t>
      </w:r>
    </w:p>
    <w:p w14:paraId="1AD8AA36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已知时间相同，由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997B11B">
          <v:shape id="图片 224" o:spid="_x0000_i1104" type="#_x0000_t75" style="width:10pt;height:26.5pt">
            <v:imagedata r:id="rId7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可知，甲滑轮组的总功率比乙的大，故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506999C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、忽略绳重和摩擦，由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B723D71">
          <v:shape id="图片 225" o:spid="_x0000_i1105" type="#_x0000_t75" style="width:21pt;height:35.5pt">
            <v:imagedata r:id="rId7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8ABC95B">
          <v:shape id="图片 226" o:spid="_x0000_i1106" type="#_x0000_t75" style="width:57pt;height:35.5pt">
            <v:imagedata r:id="rId7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1586F77">
          <v:shape id="图片 227" o:spid="_x0000_i1107" type="#_x0000_t75" style="width:48pt;height:31pt">
            <v:imagedata r:id="rId7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8B9060B">
          <v:shape id="图片 228" o:spid="_x0000_i1108" type="#_x0000_t75" style="width:52pt;height:34.5pt">
            <v:imagedata r:id="rId7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lastRenderedPageBreak/>
        <w:pict w14:anchorId="5D29975B">
          <v:shape id="图片 229" o:spid="_x0000_i1109" type="#_x0000_t75" style="width:52pt;height:34.5pt">
            <v:imagedata r:id="rId8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FA06337">
          <v:shape id="图片 230" o:spid="_x0000_i1110" type="#_x0000_t75" style="width:34.5pt;height:31pt">
            <v:imagedata r:id="rId8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93FADCA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，载重越大，机械效率越高，但是甲的效率反而低，说明甲的额外功更大，即甲的动滑轮质量更大，所以甲滑轮组的动滑轮比乙的重，故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4AFB2075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秋•亭湖区期末）如图所示，工人用动滑轮匀速提升物体，下列判断正确的是（　　）</w:t>
      </w:r>
    </w:p>
    <w:p w14:paraId="1F190EEF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70AF0B2">
          <v:shape id="图片 231" o:spid="_x0000_i1111" type="#_x0000_t75" alt="http://www.zxxk.com" style="width:55.5pt;height:95.5pt">
            <v:imagedata r:id="rId82" o:title=""/>
          </v:shape>
        </w:pict>
      </w:r>
    </w:p>
    <w:p w14:paraId="1F5EA5EB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．人的拉力与物体重力是平衡力</w:t>
      </w:r>
      <w:r>
        <w:tab/>
      </w:r>
    </w:p>
    <w:p w14:paraId="0D0FD99A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．物体升高的距离等于滑轮左侧绳子减小的长度</w:t>
      </w:r>
      <w:r>
        <w:tab/>
      </w:r>
    </w:p>
    <w:p w14:paraId="341BA962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．人的拉力做的功等于克服滑轮重力做的功</w:t>
      </w:r>
      <w:r>
        <w:tab/>
      </w:r>
    </w:p>
    <w:p w14:paraId="243DF689" w14:textId="77777777" w:rsidR="00FD341E" w:rsidRDefault="00936263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．动滑轮的机械效率一定等于</w:t>
      </w:r>
      <w:r>
        <w:rPr>
          <w:rFonts w:ascii="Times New Roman" w:eastAsia="新宋体" w:hAnsi="Times New Roman" w:hint="eastAsia"/>
          <w:szCs w:val="21"/>
        </w:rPr>
        <w:t>50%</w:t>
      </w:r>
    </w:p>
    <w:p w14:paraId="7827A8C1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481DCCA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250001C8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、人的拉力和物体的重力不在同一物体上，大小不相等，所以不是平衡力，故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0C512BAD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、对动滑轮来说，物体上升的高度为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时，左侧绳子和右侧绳子都缩短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，这样才能满足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2h</w:t>
      </w:r>
      <w:r>
        <w:rPr>
          <w:rFonts w:ascii="Times New Roman" w:eastAsia="新宋体" w:hAnsi="Times New Roman" w:hint="eastAsia"/>
          <w:color w:val="FF0000"/>
          <w:szCs w:val="21"/>
        </w:rPr>
        <w:t>，因此物体升高的距离等于滑轮左侧绳子减小的长度，所以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21055368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、人拉力做的功为总功，滑轮对重物做的功为有用功；因为使用动滑轮要克服摩擦、克服动滑轮的重力做额外功，所以总功大于有用功，即人拉力做的功大于滑轮对重物做的功，故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645D822A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、不能确定有用功和总功的大小，所以不能确定动滑轮的机械效率是多少，故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25766BD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秋•建湖县期末）如图沿竖直方向匀速拉动绳子，使物体缓慢上升，动滑轮的重力不可忽略，现改变物体的重</w:t>
      </w:r>
      <w:r>
        <w:rPr>
          <w:rFonts w:ascii="Times New Roman" w:eastAsia="新宋体" w:hAnsi="Times New Roman" w:hint="eastAsia"/>
          <w:szCs w:val="21"/>
        </w:rPr>
        <w:t>力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，不计绳重与摩擦，则动滑轮的机械效率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Cs w:val="21"/>
        </w:rPr>
        <w:t>与物体重力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的关系可能是（　　）</w:t>
      </w:r>
    </w:p>
    <w:p w14:paraId="1E0D4691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9C0D3F4">
          <v:shape id="图片 232" o:spid="_x0000_i1112" type="#_x0000_t75" alt="http://www.zxxk.com" style="width:42pt;height:77.5pt">
            <v:imagedata r:id="rId83" o:title=""/>
          </v:shape>
        </w:pict>
      </w:r>
    </w:p>
    <w:p w14:paraId="7E58DD59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58FF1B5">
          <v:shape id="图片 233" o:spid="_x0000_i1113" type="#_x0000_t75" alt="http://www.zxxk.com" style="width:85pt;height:73pt">
            <v:imagedata r:id="rId84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E38A430">
          <v:shape id="图片 234" o:spid="_x0000_i1114" type="#_x0000_t75" alt="http://www.zxxk.com" style="width:86.5pt;height:73pt">
            <v:imagedata r:id="rId85" o:title=""/>
          </v:shape>
        </w:pict>
      </w:r>
      <w:r>
        <w:tab/>
      </w:r>
    </w:p>
    <w:p w14:paraId="323093C6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DFFB3CF">
          <v:shape id="图片 235" o:spid="_x0000_i1115" type="#_x0000_t75" alt="http://www.zxxk.com" style="width:81pt;height:73pt">
            <v:imagedata r:id="rId86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5A1D508">
          <v:shape id="图片 236" o:spid="_x0000_i1116" type="#_x0000_t75" alt="http://www.zxxk.com" style="width:79pt;height:1in">
            <v:imagedata r:id="rId87" o:title=""/>
          </v:shape>
        </w:pict>
      </w:r>
    </w:p>
    <w:p w14:paraId="0CA1D0E6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6D7C359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0E6E053A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动滑轮的重力不可忽略，不计绳重和摩擦，则克服动滑轮重力所做的功为额外功；</w:t>
      </w:r>
    </w:p>
    <w:p w14:paraId="2DCB3805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物重增大，有用功逐渐增大，有用功在总功中所占的比例增大，则机械效率逐渐增大，但机械效率不可能增大到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，只能接近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，所以机械效率增大得越来越缓慢，且机械效率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与物体重力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的关系并不成正比，故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6830E943" w14:textId="77777777" w:rsidR="00FD341E" w:rsidRDefault="0093626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一十二．斜面的机械效率</w:t>
      </w:r>
    </w:p>
    <w:p w14:paraId="37719A30" w14:textId="77777777" w:rsidR="00FD341E" w:rsidRDefault="0093626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秋•海陵区期末）如图所示，物体在沿斜面向上的拉力作用下，从斜面底端匀速拉到斜面顶端，已知斜面高为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，斜面长为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3h</w:t>
      </w:r>
      <w:r>
        <w:rPr>
          <w:rFonts w:ascii="Times New Roman" w:eastAsia="新宋体" w:hAnsi="Times New Roman" w:hint="eastAsia"/>
          <w:szCs w:val="21"/>
        </w:rPr>
        <w:t>，物体所受重力为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，斜面的机械效率为</w:t>
      </w:r>
      <w:r>
        <w:rPr>
          <w:rFonts w:ascii="Times New Roman" w:eastAsia="新宋体" w:hAnsi="Times New Roman" w:hint="eastAsia"/>
          <w:szCs w:val="21"/>
        </w:rPr>
        <w:t>50%</w:t>
      </w:r>
      <w:r>
        <w:rPr>
          <w:rFonts w:ascii="Times New Roman" w:eastAsia="新宋体" w:hAnsi="Times New Roman" w:hint="eastAsia"/>
          <w:szCs w:val="21"/>
        </w:rPr>
        <w:t>，若物体受到的拉力和摩擦力分别用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表示，则（　　）</w:t>
      </w:r>
    </w:p>
    <w:p w14:paraId="1C34FE07" w14:textId="77777777" w:rsidR="00FD341E" w:rsidRDefault="0093626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C765CA9">
          <v:shape id="图片 237" o:spid="_x0000_i1117" type="#_x0000_t75" alt="http://www.zxxk.com" style="width:140.5pt;height:80.5pt">
            <v:imagedata r:id="rId88" o:title=""/>
          </v:shape>
        </w:pict>
      </w:r>
    </w:p>
    <w:p w14:paraId="38021D2C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 w14:anchorId="63CDA78B">
          <v:shape id="图片 238" o:spid="_x0000_i1118" type="#_x0000_t75" style="width:10pt;height:26.5pt">
            <v:imagedata r:id="rId8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 w14:anchorId="63A16BEA">
          <v:shape id="图片 239" o:spid="_x0000_i1119" type="#_x0000_t75" style="width:16pt;height:26.5pt">
            <v:imagedata r:id="rId90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 w14:anchorId="42B5E9D7">
          <v:shape id="图片 240" o:spid="_x0000_i1120" type="#_x0000_t75" style="width:16pt;height:26.5pt">
            <v:imagedata r:id="rId9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 w14:anchorId="57D8C448">
          <v:shape id="图片 241" o:spid="_x0000_i1121" type="#_x0000_t75" style="width:16pt;height:26.5pt">
            <v:imagedata r:id="rId90" o:title="菁优网-jyeoo"/>
          </v:shape>
        </w:pict>
      </w:r>
      <w:r>
        <w:tab/>
      </w:r>
    </w:p>
    <w:p w14:paraId="4425F787" w14:textId="77777777" w:rsidR="00FD341E" w:rsidRDefault="00936263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 w14:anchorId="31EEDC91">
          <v:shape id="图片 242" o:spid="_x0000_i1122" type="#_x0000_t75" style="width:16pt;height:26.5pt">
            <v:imagedata r:id="rId9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 w14:anchorId="33907B6C">
          <v:shape id="图片 243" o:spid="_x0000_i1123" type="#_x0000_t75" style="width:10pt;height:26.5pt">
            <v:imagedata r:id="rId91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 w14:anchorId="48DBA26B">
          <v:shape id="图片 244" o:spid="_x0000_i1124" type="#_x0000_t75" style="width:10pt;height:26.5pt">
            <v:imagedata r:id="rId9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 w14:anchorId="2CF2C7F3">
          <v:shape id="图片 245" o:spid="_x0000_i1125" type="#_x0000_t75" style="width:10pt;height:26.5pt">
            <v:imagedata r:id="rId89" o:title="菁优网-jyeoo"/>
          </v:shape>
        </w:pict>
      </w:r>
    </w:p>
    <w:p w14:paraId="7F95C803" w14:textId="77777777" w:rsidR="00FD341E" w:rsidRDefault="00936263">
      <w:pPr>
        <w:spacing w:line="360" w:lineRule="auto"/>
        <w:ind w:leftChars="130" w:left="273"/>
        <w:rPr>
          <w:color w:val="FF0000"/>
          <w:lang w:eastAsia="zh-CN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027105B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65AB30DF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有用功：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37ED597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拉力做的总功：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3Fh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3D5085A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斜面的机械效率：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8ED9063">
          <v:shape id="图片 246" o:spid="_x0000_i1126" type="#_x0000_t75" style="width:31pt;height:35.5pt">
            <v:imagedata r:id="rId9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CC9215F">
          <v:shape id="图片 247" o:spid="_x0000_i1127" type="#_x0000_t75" style="width:22pt;height:26.5pt">
            <v:imagedata r:id="rId9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B1219A5">
          <v:shape id="图片 248" o:spid="_x0000_i1128" type="#_x0000_t75" style="width:16pt;height:26.5pt">
            <v:imagedata r:id="rId9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50%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EAE4054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则拉力：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06EAA81">
          <v:shape id="图片 249" o:spid="_x0000_i1129" type="#_x0000_t75" style="width:10pt;height:26.5pt">
            <v:imagedata r:id="rId9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DE6DC56" w14:textId="77777777" w:rsidR="00FD341E" w:rsidRDefault="0093626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克服摩擦力所做的额外功：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3fh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3Fh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color w:val="FF0000"/>
          <w:position w:val="-22"/>
        </w:rPr>
        <w:pict w14:anchorId="108FEF5B">
          <v:shape id="图片 250" o:spid="_x0000_i1130" type="#_x0000_t75" style="width:10pt;height:26.5pt">
            <v:imagedata r:id="rId9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687C0F6" w14:textId="694F388A" w:rsidR="00FD341E" w:rsidRDefault="00936263" w:rsidP="0093626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FF0000"/>
          <w:szCs w:val="21"/>
        </w:rPr>
        <w:t>则摩擦力：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CDE3D63">
          <v:shape id="图片 251" o:spid="_x0000_i1132" type="#_x0000_t75" style="width:10pt;height:26.5pt">
            <v:imagedata r:id="rId9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sectPr w:rsidR="00FD341E">
      <w:headerReference w:type="even" r:id="rId98"/>
      <w:headerReference w:type="default" r:id="rId99"/>
      <w:footerReference w:type="even" r:id="rId100"/>
      <w:footerReference w:type="default" r:id="rId101"/>
      <w:headerReference w:type="first" r:id="rId102"/>
      <w:footerReference w:type="first" r:id="rId103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BF78A" w14:textId="77777777" w:rsidR="00000000" w:rsidRDefault="00936263">
      <w:r>
        <w:separator/>
      </w:r>
    </w:p>
  </w:endnote>
  <w:endnote w:type="continuationSeparator" w:id="0">
    <w:p w14:paraId="64900BA1" w14:textId="77777777" w:rsidR="00000000" w:rsidRDefault="00936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D1449" w14:textId="77777777" w:rsidR="00936263" w:rsidRPr="00936263" w:rsidRDefault="00936263" w:rsidP="0093626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323B8" w14:textId="29D890CB" w:rsidR="004151FC" w:rsidRPr="00936263" w:rsidRDefault="004151FC" w:rsidP="0093626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031E7" w14:textId="77777777" w:rsidR="00936263" w:rsidRDefault="009362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3F8F4" w14:textId="77777777" w:rsidR="00000000" w:rsidRDefault="00936263">
      <w:r>
        <w:separator/>
      </w:r>
    </w:p>
  </w:footnote>
  <w:footnote w:type="continuationSeparator" w:id="0">
    <w:p w14:paraId="05150124" w14:textId="77777777" w:rsidR="00000000" w:rsidRDefault="00936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80619" w14:textId="77777777" w:rsidR="00936263" w:rsidRPr="00936263" w:rsidRDefault="00936263" w:rsidP="0093626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C6E5E" w14:textId="3D5CBD57" w:rsidR="004151FC" w:rsidRPr="00936263" w:rsidRDefault="004151FC" w:rsidP="0093626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33ADE" w14:textId="77777777" w:rsidR="00936263" w:rsidRDefault="00936263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FD341E"/>
    <w:rsid w:val="004151FC"/>
    <w:rsid w:val="00936263"/>
    <w:rsid w:val="00C02FC6"/>
    <w:rsid w:val="00FD341E"/>
    <w:rsid w:val="2D0D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44A041F1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header" Target="header3.xml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footer" Target="footer3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header" Target="header2.xml"/><Relationship Id="rId10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footer" Target="footer1.xml"/><Relationship Id="rId105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header" Target="header1.xml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1&#31456;-&#31616;&#21333;&#26426;&#26800;&#21644;&#21151;&#65288;&#21151;&#12289;&#21151;&#29575;&#12289;&#26426;&#26800;&#25928;&#29575;&#36873;&#25321;&#39064;&#65289;-&#12304;&#26399;&#26411;&#35797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第11章-简单机械和功（功、功率、机械效率选择题）-【期末试题汇编】2022-2023苏科版九年级物理上学期期末复习专题精炼.doc</Template>
  <TotalTime>0</TotalTime>
  <Pages>19</Pages>
  <Words>1714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