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36AB5" w14:textId="77777777" w:rsidR="003F7C17" w:rsidRDefault="00E22550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515FB238" wp14:editId="5F44E88E">
            <wp:simplePos x="0" y="0"/>
            <wp:positionH relativeFrom="page">
              <wp:posOffset>12687300</wp:posOffset>
            </wp:positionH>
            <wp:positionV relativeFrom="topMargin">
              <wp:posOffset>12090400</wp:posOffset>
            </wp:positionV>
            <wp:extent cx="381000" cy="495300"/>
            <wp:effectExtent l="0" t="0" r="0" b="0"/>
            <wp:wrapNone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4765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11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简单机械和功（杠杆、滑轮作图题）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【期末试题汇编】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45016BC8" w14:textId="77777777" w:rsidR="003F7C17" w:rsidRDefault="003F7C17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14:paraId="6290C32D" w14:textId="77777777" w:rsidR="003F7C17" w:rsidRDefault="00E2255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一．力臂的画法</w:t>
      </w:r>
    </w:p>
    <w:p w14:paraId="669C8849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秋•海州区期末）在图中，画出动力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E254ACA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19A84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214pt;height:116.5pt;mso-wrap-style:square;mso-position-horizontal-relative:page;mso-position-vertical-relative:page">
            <v:imagedata r:id="rId7" o:title=""/>
          </v:shape>
        </w:pict>
      </w:r>
    </w:p>
    <w:p w14:paraId="17B2DAF0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秋•淮安区期末）画出图中作用在指甲钳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385DB77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FCA9E3B">
          <v:shape id="图片 2" o:spid="_x0000_i1026" type="#_x0000_t75" alt="http://www.zxxk.com" style="width:80.5pt;height:59.5pt;mso-wrap-style:square;mso-position-horizontal-relative:page;mso-position-vertical-relative:page">
            <v:imagedata r:id="rId8" o:title=""/>
          </v:shape>
        </w:pict>
      </w:r>
    </w:p>
    <w:p w14:paraId="01413981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秋•兴化市期末）按要求完成作图。</w:t>
      </w:r>
    </w:p>
    <w:p w14:paraId="3E47B21A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动滑轮实质是杠杆，请在图中标出支点并作出动力臂。</w:t>
      </w:r>
    </w:p>
    <w:p w14:paraId="5F8857AD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B250DAF">
          <v:shape id="图片 3" o:spid="_x0000_i1027" type="#_x0000_t75" alt="http://www.zxxk.com" style="width:68.5pt;height:94pt;mso-wrap-style:square;mso-position-horizontal-relative:page;mso-position-vertical-relative:page">
            <v:imagedata r:id="rId9" o:title=""/>
          </v:shape>
        </w:pict>
      </w:r>
    </w:p>
    <w:p w14:paraId="0C98710D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姜堰区期末）如图所示，活塞式抽水机</w:t>
      </w:r>
      <w:r>
        <w:rPr>
          <w:rFonts w:ascii="Times New Roman" w:eastAsia="新宋体" w:hAnsi="Times New Roman" w:hint="eastAsia"/>
          <w:szCs w:val="21"/>
        </w:rPr>
        <w:t>AOB</w:t>
      </w:r>
      <w:r>
        <w:rPr>
          <w:rFonts w:ascii="Times New Roman" w:eastAsia="新宋体" w:hAnsi="Times New Roman" w:hint="eastAsia"/>
          <w:szCs w:val="21"/>
        </w:rPr>
        <w:t>部分可视为杠杆，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为支点，请画出作用在手柄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的动力臂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点所受阻力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的示意图。</w:t>
      </w:r>
    </w:p>
    <w:p w14:paraId="4F35B419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78ABAA8">
          <v:shape id="图片 4" o:spid="_x0000_i1028" type="#_x0000_t75" alt="http://www.zxxk.com" style="width:160pt;height:96pt;mso-wrap-style:square;mso-position-horizontal-relative:page;mso-position-vertical-relative:page">
            <v:imagedata r:id="rId10" o:title=""/>
          </v:shape>
        </w:pict>
      </w:r>
    </w:p>
    <w:p w14:paraId="5A4AFBA5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秋•南京期末）如图所示，画出杠杆平衡时施加在杠杆上的最小动力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和绳子对杠杆拉力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9A4DD9C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30278ED5">
          <v:shape id="图片 5" o:spid="_x0000_i1029" type="#_x0000_t75" alt="http://www.zxxk.com" style="width:100pt;height:86.5pt;mso-wrap-style:square;mso-position-horizontal-relative:page;mso-position-vertical-relative:page">
            <v:imagedata r:id="rId11" o:title=""/>
          </v:shape>
        </w:pict>
      </w:r>
    </w:p>
    <w:p w14:paraId="14D65608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秋•阜宁县期末）按要求作图</w:t>
      </w:r>
      <w:r>
        <w:rPr>
          <w:rFonts w:ascii="Times New Roman" w:eastAsia="新宋体" w:hAnsi="Times New Roman" w:hint="eastAsia"/>
          <w:szCs w:val="21"/>
        </w:rPr>
        <w:t>.</w:t>
      </w:r>
    </w:p>
    <w:p w14:paraId="7DAF38C2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如图所示，用轻质杆将一电灯吊起，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点是支点，作出动力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的力臂。</w:t>
      </w:r>
    </w:p>
    <w:p w14:paraId="46217219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89F4603">
          <v:shape id="图片 6" o:spid="_x0000_i1030" type="#_x0000_t75" alt="http://www.zxxk.com" style="width:113.5pt;height:85.5pt;mso-wrap-style:square;mso-position-horizontal-relative:page;mso-position-vertical-relative:page">
            <v:imagedata r:id="rId12" o:title=""/>
          </v:shape>
        </w:pict>
      </w:r>
    </w:p>
    <w:p w14:paraId="0C22FA3C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秋•建湖县期末）如图所示，杠杆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的作用下处于平衡状态，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的力臂，请在图中作出动力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的示意图和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的力臂。</w:t>
      </w:r>
    </w:p>
    <w:p w14:paraId="34E67869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14DC99E">
          <v:shape id="图片 7" o:spid="_x0000_i1031" type="#_x0000_t75" alt="http://www.zxxk.com" style="width:103pt;height:88pt;mso-wrap-style:square;mso-position-horizontal-relative:page;mso-position-vertical-relative:page">
            <v:imagedata r:id="rId13" o:title=""/>
          </v:shape>
        </w:pict>
      </w:r>
    </w:p>
    <w:p w14:paraId="08A618DC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秋•东台市期末）按照要求作图。</w:t>
      </w:r>
    </w:p>
    <w:p w14:paraId="671452B0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画出图中作用力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1B50E92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03C74DB">
          <v:shape id="图片 8" o:spid="_x0000_i1032" type="#_x0000_t75" alt="http://www.zxxk.com" style="width:86.5pt;height:76pt;mso-wrap-style:square;mso-position-horizontal-relative:page;mso-position-vertical-relative:page">
            <v:imagedata r:id="rId14" o:title=""/>
          </v:shape>
        </w:pict>
      </w:r>
    </w:p>
    <w:p w14:paraId="69FCA857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秋•盱眙县期末）在图中，画出动力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CD2FF61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A5BFA2E">
          <v:shape id="图片 9" o:spid="_x0000_i1033" type="#_x0000_t75" alt="http://www.zxxk.com" style="width:133pt;height:71.5pt;mso-wrap-style:square;mso-position-horizontal-relative:page;mso-position-vertical-relative:page">
            <v:imagedata r:id="rId15" o:title=""/>
          </v:shape>
        </w:pict>
      </w:r>
    </w:p>
    <w:p w14:paraId="659BE3AF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秋•江苏期末）在图中画出拉力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为支点）</w:t>
      </w:r>
    </w:p>
    <w:p w14:paraId="287A9A4D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599A409">
          <v:shape id="图片 10" o:spid="_x0000_i1034" type="#_x0000_t75" alt="http://www.zxxk.com" style="width:98.5pt;height:73pt;mso-wrap-style:square;mso-position-horizontal-relative:page;mso-position-vertical-relative:page">
            <v:imagedata r:id="rId16" o:title=""/>
          </v:shape>
        </w:pict>
      </w:r>
    </w:p>
    <w:p w14:paraId="027E3AC4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秋•丹阳市期末）请在图中作出力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的力臂。并用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表示。</w:t>
      </w:r>
    </w:p>
    <w:p w14:paraId="3FA12CEC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4236A145">
          <v:shape id="图片 11" o:spid="_x0000_i1035" type="#_x0000_t75" alt="http://www.zxxk.com" style="width:231pt;height:75pt;mso-wrap-style:square;mso-position-horizontal-relative:page;mso-position-vertical-relative:page">
            <v:imagedata r:id="rId17" o:title=""/>
          </v:shape>
        </w:pict>
      </w:r>
    </w:p>
    <w:p w14:paraId="25452AA9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秋•亭湖区期末）在图中画出施加在开关上力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9826677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4D5B027">
          <v:shape id="图片 12" o:spid="_x0000_i1036" type="#_x0000_t75" alt="http://www.zxxk.com" style="width:82pt;height:64.5pt;mso-wrap-style:square;mso-position-horizontal-relative:page;mso-position-vertical-relative:page">
            <v:imagedata r:id="rId18" o:title=""/>
          </v:shape>
        </w:pict>
      </w:r>
    </w:p>
    <w:p w14:paraId="4AA1D199" w14:textId="77777777" w:rsidR="003F7C17" w:rsidRDefault="00E2255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二．杠杆中最小力的问题</w:t>
      </w:r>
    </w:p>
    <w:p w14:paraId="3CF2C9C7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海门市期末）按照题目要求作图：</w:t>
      </w:r>
    </w:p>
    <w:p w14:paraId="4933A00C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在如图所示的杠杆中，画出能使杠杆保持平衡的阻力臂及最小动力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的示意图。</w:t>
      </w:r>
    </w:p>
    <w:p w14:paraId="5C8FD482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4D3AB13">
          <v:shape id="图片 13" o:spid="_x0000_i1037" type="#_x0000_t75" alt="http://www.zxxk.com" style="width:131.5pt;height:75pt;mso-wrap-style:square;mso-position-horizontal-relative:page;mso-position-vertical-relative:page">
            <v:imagedata r:id="rId19" o:title=""/>
          </v:shape>
        </w:pict>
      </w:r>
    </w:p>
    <w:p w14:paraId="14D86B80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秋•建邺区期末）如图所示置于水平地面上的学生座椅，要在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点用最小的力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使座椅绕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点逆时针转动，请在图中画出最小力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及其力臂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的示意图。</w:t>
      </w:r>
    </w:p>
    <w:p w14:paraId="4DA0D308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756C8C0">
          <v:shape id="图片 14" o:spid="_x0000_i1038" type="#_x0000_t75" alt="http://www.zxxk.com" style="width:77.5pt;height:107.5pt;mso-wrap-style:square;mso-position-horizontal-relative:page;mso-position-vertical-relative:page">
            <v:imagedata r:id="rId20" o:title=""/>
          </v:shape>
        </w:pict>
      </w:r>
    </w:p>
    <w:p w14:paraId="2DCCC953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秋•南京期末）按要求作图（请保留作图痕迹）：</w:t>
      </w:r>
    </w:p>
    <w:p w14:paraId="245452D1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如图所示，用螺丝刀撬图钉，请画出在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点处所用最小力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的示意图，并画出力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的力臂。</w:t>
      </w:r>
    </w:p>
    <w:p w14:paraId="51F9D159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7604737">
          <v:shape id="图片 15" o:spid="_x0000_i1039" type="#_x0000_t75" alt="http://www.zxxk.com" style="width:124pt;height:86.5pt;mso-wrap-style:square;mso-position-horizontal-relative:page;mso-position-vertical-relative:page">
            <v:imagedata r:id="rId21" o:title=""/>
          </v:shape>
        </w:pict>
      </w:r>
    </w:p>
    <w:p w14:paraId="77E130B9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秋•鼓楼区校级期末）按照题目要求作图：</w:t>
      </w:r>
    </w:p>
    <w:p w14:paraId="151730E8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如图所示，在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点用力把桌腿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抬离地面时，</w:t>
      </w:r>
      <w:r>
        <w:rPr>
          <w:rFonts w:ascii="Times New Roman" w:eastAsia="新宋体" w:hAnsi="Times New Roman" w:hint="eastAsia"/>
          <w:szCs w:val="21"/>
        </w:rPr>
        <w:t>桌腿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始终没有移动，请在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点画出最小作用力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及其力臂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的示意图。</w:t>
      </w:r>
    </w:p>
    <w:p w14:paraId="35BBE5F6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0398DE2E">
          <v:shape id="图片 16" o:spid="_x0000_i1040" type="#_x0000_t75" alt="http://www.zxxk.com" style="width:118.5pt;height:56.5pt;mso-wrap-style:square;mso-position-horizontal-relative:page;mso-position-vertical-relative:page">
            <v:imagedata r:id="rId22" o:title=""/>
          </v:shape>
        </w:pict>
      </w:r>
    </w:p>
    <w:p w14:paraId="0471D242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秋•溧阳市期末）如图所示，小明要将购物推上台阶，需要在把手上施加一个斜向下的力，已知购物车的支点为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点（小黑点），请在图中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点画出最小的力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及对应的力臂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D9BD0D2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A902BFB">
          <v:shape id="图片 17" o:spid="_x0000_i1041" type="#_x0000_t75" alt="http://www.zxxk.com" style="width:134.5pt;height:89.5pt;mso-wrap-style:square;mso-position-horizontal-relative:page;mso-position-vertical-relative:page">
            <v:imagedata r:id="rId23" o:title=""/>
          </v:shape>
        </w:pict>
      </w:r>
    </w:p>
    <w:p w14:paraId="7DA6CD85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秋•镇江期末）图中杠杆</w:t>
      </w:r>
      <w:r>
        <w:rPr>
          <w:rFonts w:ascii="Times New Roman" w:eastAsia="新宋体" w:hAnsi="Times New Roman" w:hint="eastAsia"/>
          <w:szCs w:val="21"/>
        </w:rPr>
        <w:t>OBA</w:t>
      </w:r>
      <w:r>
        <w:rPr>
          <w:rFonts w:ascii="Times New Roman" w:eastAsia="新宋体" w:hAnsi="Times New Roman" w:hint="eastAsia"/>
          <w:szCs w:val="21"/>
        </w:rPr>
        <w:t>静止，请画出作用在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点的最小动力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的示意图及其力臂；</w:t>
      </w:r>
    </w:p>
    <w:p w14:paraId="0327613B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7F4088A">
          <v:shape id="图片 18" o:spid="_x0000_i1042" type="#_x0000_t75" alt="http://www.zxxk.com" style="width:100pt;height:88pt;mso-wrap-style:square;mso-position-horizontal-relative:page;mso-position-vertical-relative:page">
            <v:imagedata r:id="rId24" o:title=""/>
          </v:shape>
        </w:pict>
      </w:r>
    </w:p>
    <w:p w14:paraId="18C9B5EE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秋•吴江区期末）“节约用水，人人有责！”如图甲所示，是用水后及时关闭水龙头时的情景，水龙头手柄看作是一个杠杆，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是的阻力，请你在如图乙中画出</w:t>
      </w:r>
      <w:r>
        <w:rPr>
          <w:rFonts w:ascii="Times New Roman" w:eastAsia="新宋体" w:hAnsi="Times New Roman" w:hint="eastAsia"/>
          <w:szCs w:val="21"/>
        </w:rPr>
        <w:t>施加在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点的最小动力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及其力臂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的示意图。</w:t>
      </w:r>
    </w:p>
    <w:p w14:paraId="0D55265C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7F84D21">
          <v:shape id="图片 19" o:spid="_x0000_i1043" type="#_x0000_t75" alt="http://www.zxxk.com" style="width:243pt;height:103pt;mso-wrap-style:square;mso-position-horizontal-relative:page;mso-position-vertical-relative:page">
            <v:imagedata r:id="rId25" o:title=""/>
          </v:shape>
        </w:pict>
      </w:r>
    </w:p>
    <w:p w14:paraId="16AD5910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秋•仪征市期末）请在图中画出使杠杆</w:t>
      </w:r>
      <w:r>
        <w:rPr>
          <w:rFonts w:ascii="Times New Roman" w:eastAsia="新宋体" w:hAnsi="Times New Roman" w:hint="eastAsia"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保持平衡的最小动力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及其力臂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的示意图。</w:t>
      </w:r>
    </w:p>
    <w:p w14:paraId="133E72C9" w14:textId="77777777" w:rsidR="003F7C17" w:rsidRDefault="003F7C17">
      <w:pPr>
        <w:spacing w:line="360" w:lineRule="auto"/>
        <w:ind w:leftChars="130" w:left="273"/>
      </w:pPr>
    </w:p>
    <w:p w14:paraId="5DC656CB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BB3D143">
          <v:shape id="图片 20" o:spid="_x0000_i1044" type="#_x0000_t75" alt="http://www.zxxk.com" style="width:156pt;height:109pt;mso-wrap-style:square;mso-position-horizontal-relative:page;mso-position-vertical-relative:page">
            <v:imagedata r:id="rId26" o:title=""/>
          </v:shape>
        </w:pict>
      </w:r>
    </w:p>
    <w:p w14:paraId="1CFC986B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秋•灌南县期末）如图，用螺丝刀撬图钉，画出在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点所加最小力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的示意图和阻力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16FFF37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C6FF538">
          <v:shape id="图片 21" o:spid="_x0000_i1045" type="#_x0000_t75" alt="http://www.zxxk.com" style="width:148pt;height:100.5pt;mso-wrap-style:square;mso-position-horizontal-relative:page;mso-position-vertical-relative:page">
            <v:imagedata r:id="rId27" o:title=""/>
          </v:shape>
        </w:pict>
      </w:r>
    </w:p>
    <w:p w14:paraId="609E9940" w14:textId="77777777" w:rsidR="003F7C17" w:rsidRDefault="00E2255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三．滑轮组的设计与组装</w:t>
      </w:r>
    </w:p>
    <w:p w14:paraId="3F6A15E6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秋•常州期末）不计绳重、动滑轮重及摩擦，请按要求画出滑轮组的绕线方法：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 w14:anchorId="1E1F452E">
          <v:shape id="图片 22" o:spid="_x0000_i1046" type="#_x0000_t75" style="width:10pt;height:26.5pt;mso-wrap-style:square;mso-position-horizontal-relative:page;mso-position-vertical-relative:page">
            <v:imagedata r:id="rId2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；改变施力方向。</w:t>
      </w:r>
    </w:p>
    <w:p w14:paraId="63D6F6BD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0ADB57A">
          <v:shape id="图片 23" o:spid="_x0000_i1047" type="#_x0000_t75" alt="http://www.zxxk.com" style="width:40.5pt;height:127pt;mso-wrap-style:square;mso-position-horizontal-relative:page;mso-position-vertical-relative:page">
            <v:imagedata r:id="rId29" o:title=""/>
          </v:shape>
        </w:pict>
      </w:r>
    </w:p>
    <w:p w14:paraId="48C496DD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高邮市期末）如图所示，地面上工人利用滑轮组向下拉绳提升重物，请画出滑轮组绳子绕法。</w:t>
      </w:r>
    </w:p>
    <w:p w14:paraId="38DC6CD5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317D2E7">
          <v:shape id="图片 24" o:spid="_x0000_i1048" type="#_x0000_t75" alt="http://www.zxxk.com" style="width:92.5pt;height:153pt;mso-wrap-style:square;mso-position-horizontal-relative:page;mso-position-vertical-relative:page">
            <v:imagedata r:id="rId30" o:title=""/>
          </v:shape>
        </w:pict>
      </w:r>
    </w:p>
    <w:p w14:paraId="7B480B54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秋•镇江期末）用如图所示的滑轮组将水桶匀速提升，请画出连接滑轮组最省力的绕法。</w:t>
      </w:r>
    </w:p>
    <w:p w14:paraId="15E7A18F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1402A9A2">
          <v:shape id="图片 25" o:spid="_x0000_i1049" type="#_x0000_t75" alt="http://www.zxxk.com" style="width:84pt;height:116.5pt;mso-wrap-style:square;mso-position-horizontal-relative:page;mso-position-vertical-relative:page">
            <v:imagedata r:id="rId31" o:title=""/>
          </v:shape>
        </w:pict>
      </w:r>
    </w:p>
    <w:p w14:paraId="722DB127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秋•盱眙县期末）用滑轮组将放在水平地面上的重物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提起，在图中画出使用滑轮组即省力又能改变施力方向的绳子绕法</w:t>
      </w:r>
      <w:r>
        <w:rPr>
          <w:rFonts w:ascii="Times New Roman" w:eastAsia="新宋体" w:hAnsi="Times New Roman" w:hint="eastAsia"/>
          <w:szCs w:val="21"/>
        </w:rPr>
        <w:t>.</w:t>
      </w:r>
    </w:p>
    <w:p w14:paraId="5DF22CF0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5326ACB">
          <v:shape id="图片 26" o:spid="_x0000_i1050" type="#_x0000_t75" alt="http://www.zxxk.com" style="width:46pt;height:112.5pt;mso-wrap-style:square;mso-position-horizontal-relative:page;mso-position-vertical-relative:page">
            <v:imagedata r:id="rId32" o:title=""/>
          </v:shape>
        </w:pict>
      </w:r>
    </w:p>
    <w:p w14:paraId="2EB2D21F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秋•启东市期末）如图所示高台上的工人提升重物，画出最省力的绳子绕法。</w:t>
      </w:r>
    </w:p>
    <w:p w14:paraId="1D33CE6C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A37B767">
          <v:shape id="图片 27" o:spid="_x0000_i1051" type="#_x0000_t75" alt="http://www.zxxk.com" style="width:95.5pt;height:124.5pt;mso-wrap-style:square;mso-position-horizontal-relative:page;mso-position-vertical-relative:page">
            <v:imagedata r:id="rId33" o:title=""/>
          </v:shape>
        </w:pict>
      </w:r>
    </w:p>
    <w:p w14:paraId="6782D2EF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秋•吴江区期末）如图所示，用滑轮组提升重</w:t>
      </w:r>
      <w:r>
        <w:rPr>
          <w:rFonts w:ascii="Times New Roman" w:eastAsia="新宋体" w:hAnsi="Times New Roman" w:hint="eastAsia"/>
          <w:szCs w:val="21"/>
        </w:rPr>
        <w:t>300N</w:t>
      </w:r>
      <w:r>
        <w:rPr>
          <w:rFonts w:ascii="Times New Roman" w:eastAsia="新宋体" w:hAnsi="Times New Roman" w:hint="eastAsia"/>
          <w:szCs w:val="21"/>
        </w:rPr>
        <w:t>的重物，绳上最多能提供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的动力，请</w:t>
      </w:r>
      <w:r>
        <w:rPr>
          <w:rFonts w:ascii="Times New Roman" w:eastAsia="新宋体" w:hAnsi="Times New Roman" w:hint="eastAsia"/>
          <w:szCs w:val="21"/>
        </w:rPr>
        <w:t>画出滑轮组绳子的绕法（不计动滑轮、绳重和摩擦）。</w:t>
      </w:r>
    </w:p>
    <w:p w14:paraId="20E30287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683B31A">
          <v:shape id="图片 28" o:spid="_x0000_i1052" type="#_x0000_t75" alt="http://www.zxxk.com" style="width:49.5pt;height:140.5pt;mso-wrap-style:square;mso-position-horizontal-relative:page;mso-position-vertical-relative:page">
            <v:imagedata r:id="rId34" o:title=""/>
          </v:shape>
        </w:pict>
      </w:r>
    </w:p>
    <w:p w14:paraId="3FE4B781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秋•江苏期末）如图所示，请画出用滑轮组提升重物时最省力的绕线方法。</w:t>
      </w:r>
    </w:p>
    <w:p w14:paraId="4460AE20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057AA745">
          <v:shape id="图片 29" o:spid="_x0000_i1053" type="#_x0000_t75" alt="http://www.zxxk.com" style="width:41.5pt;height:106.5pt;mso-wrap-style:square;mso-position-horizontal-relative:page;mso-position-vertical-relative:page">
            <v:imagedata r:id="rId35" o:title=""/>
          </v:shape>
        </w:pict>
      </w:r>
    </w:p>
    <w:p w14:paraId="4C04C86F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秋•姑苏区校级期末）如图所示，在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处或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处的虚框内添加一个滑轮。利用三个滑轮组成的滑轮组，要求使用时最省力，添加滑轮并完成滑轮组绕法。</w:t>
      </w:r>
    </w:p>
    <w:p w14:paraId="6E8A16C0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D6FA5BB">
          <v:shape id="图片 30" o:spid="_x0000_i1054" type="#_x0000_t75" alt="http://www.zxxk.com" style="width:49pt;height:137.5pt;mso-wrap-style:square;mso-position-horizontal-relative:page;mso-position-vertical-relative:page">
            <v:imagedata r:id="rId36" o:title=""/>
          </v:shape>
        </w:pict>
      </w:r>
    </w:p>
    <w:p w14:paraId="4297A814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秋•南京期末）人站在地面上用图所示滑轮组提起重物，画出绳子的绕法。</w:t>
      </w:r>
    </w:p>
    <w:p w14:paraId="4F17E97F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F35E275">
          <v:shape id="图片 31" o:spid="_x0000_i1055" type="#_x0000_t75" alt="http://www.zxxk.com" style="width:88.5pt;height:109.5pt;mso-wrap-style:square;mso-position-horizontal-relative:page;mso-position-vertical-relative:page">
            <v:imagedata r:id="rId37" o:title=""/>
          </v:shape>
        </w:pict>
      </w:r>
    </w:p>
    <w:p w14:paraId="63658BFE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秋•鼓楼区校级期末）按照下列要求完成作图</w:t>
      </w:r>
    </w:p>
    <w:p w14:paraId="49B88DD4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如图所示，一个人站在地上用滑轮组将重物匀速提起，请在图中画出最省力的</w:t>
      </w:r>
      <w:r>
        <w:rPr>
          <w:rFonts w:ascii="Times New Roman" w:eastAsia="新宋体" w:hAnsi="Times New Roman" w:hint="eastAsia"/>
          <w:szCs w:val="21"/>
        </w:rPr>
        <w:t>绳子绕法。</w:t>
      </w:r>
    </w:p>
    <w:p w14:paraId="4825CFD6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13D6F14">
          <v:shape id="图片 32" o:spid="_x0000_i1056" type="#_x0000_t75" alt="http://www.zxxk.com" style="width:73pt;height:112pt;mso-wrap-style:square;mso-position-horizontal-relative:page;mso-position-vertical-relative:page">
            <v:imagedata r:id="rId38" o:title=""/>
          </v:shape>
        </w:pict>
      </w:r>
    </w:p>
    <w:p w14:paraId="6DA32C11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秋•亭湖区期末）请在图中画出使用该滑轮组最省力的绕线方式。</w:t>
      </w:r>
    </w:p>
    <w:p w14:paraId="27DE7486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0CDB4489">
          <v:shape id="图片 33" o:spid="_x0000_i1057" type="#_x0000_t75" alt="http://www.zxxk.com" style="width:46.5pt;height:112pt;mso-wrap-style:square;mso-position-horizontal-relative:page;mso-position-vertical-relative:page">
            <v:imagedata r:id="rId39" o:title=""/>
          </v:shape>
        </w:pict>
      </w:r>
    </w:p>
    <w:p w14:paraId="1C290555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秋•灌南县期末）如图所示，用两个滑轮组成滑轮组提升重物，请画出滑轮组最省力的绕法。</w:t>
      </w:r>
    </w:p>
    <w:p w14:paraId="6CBE60BF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2E0EF52">
          <v:shape id="图片 34" o:spid="_x0000_i1058" type="#_x0000_t75" alt="http://www.zxxk.com" style="width:43pt;height:105pt;mso-wrap-style:square;mso-position-horizontal-relative:page;mso-position-vertical-relative:page">
            <v:imagedata r:id="rId40" o:title=""/>
          </v:shape>
        </w:pict>
      </w:r>
    </w:p>
    <w:p w14:paraId="5E927B8B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秋•江阴市期末）如图，通过滑轮组向下用力提升物体，请画出滑轮组的绕线。</w:t>
      </w:r>
    </w:p>
    <w:p w14:paraId="349A5C96" w14:textId="77777777" w:rsidR="003F7C17" w:rsidRDefault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A49F56F">
          <v:shape id="图片 35" o:spid="_x0000_i1059" type="#_x0000_t75" alt="http://www.zxxk.com" style="width:34pt;height:106.5pt;mso-wrap-style:square;mso-position-horizontal-relative:page;mso-position-vertical-relative:page">
            <v:imagedata r:id="rId41" o:title=""/>
          </v:shape>
        </w:pict>
      </w:r>
    </w:p>
    <w:p w14:paraId="20DEBF36" w14:textId="77777777" w:rsidR="003F7C17" w:rsidRDefault="00E225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泰兴市期末）如图所示，某人站在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处通过一根绳和两个滑轮匀速提起物体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，所用的拉力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，物体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重</w:t>
      </w:r>
      <w:r>
        <w:rPr>
          <w:rFonts w:ascii="Times New Roman" w:eastAsia="新宋体" w:hAnsi="Times New Roman" w:hint="eastAsia"/>
          <w:szCs w:val="21"/>
        </w:rPr>
        <w:t xml:space="preserve">300N </w:t>
      </w:r>
      <w:r>
        <w:rPr>
          <w:rFonts w:ascii="Times New Roman" w:eastAsia="新宋体" w:hAnsi="Times New Roman" w:hint="eastAsia"/>
          <w:szCs w:val="21"/>
        </w:rPr>
        <w:t>（不计滑轮重、绳重及摩擦力），画出滑轮组的绕线。</w:t>
      </w:r>
    </w:p>
    <w:p w14:paraId="4B031C40" w14:textId="36B6722C" w:rsidR="003F7C17" w:rsidRDefault="00E22550" w:rsidP="00E2255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259523B">
          <v:shape id="图片 36" o:spid="_x0000_i1061" type="#_x0000_t75" alt="http://www.zxxk.com" style="width:79pt;height:142pt;mso-wrap-style:square;mso-position-horizontal-relative:page;mso-position-vertical-relative:page">
            <v:imagedata r:id="rId42" o:title=""/>
          </v:shape>
        </w:pict>
      </w:r>
    </w:p>
    <w:sectPr w:rsidR="003F7C17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1666B" w14:textId="77777777" w:rsidR="00000000" w:rsidRDefault="00E22550">
      <w:r>
        <w:separator/>
      </w:r>
    </w:p>
  </w:endnote>
  <w:endnote w:type="continuationSeparator" w:id="0">
    <w:p w14:paraId="0CB0A3EE" w14:textId="77777777" w:rsidR="00000000" w:rsidRDefault="00E22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4AC24" w14:textId="77777777" w:rsidR="00E22550" w:rsidRPr="00E22550" w:rsidRDefault="00E22550" w:rsidP="00E2255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1CDE0" w14:textId="799AB537" w:rsidR="004151FC" w:rsidRPr="00E22550" w:rsidRDefault="004151FC" w:rsidP="00E2255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E7BC6" w14:textId="77777777" w:rsidR="00E22550" w:rsidRDefault="00E2255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3F93D" w14:textId="77777777" w:rsidR="00000000" w:rsidRDefault="00E22550">
      <w:r>
        <w:separator/>
      </w:r>
    </w:p>
  </w:footnote>
  <w:footnote w:type="continuationSeparator" w:id="0">
    <w:p w14:paraId="11C7EB80" w14:textId="77777777" w:rsidR="00000000" w:rsidRDefault="00E22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B3A73" w14:textId="77777777" w:rsidR="00E22550" w:rsidRPr="00E22550" w:rsidRDefault="00E22550" w:rsidP="00E2255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E70DF" w14:textId="2EFEA207" w:rsidR="004151FC" w:rsidRPr="00E22550" w:rsidRDefault="004151FC" w:rsidP="00E2255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C6E72" w14:textId="77777777" w:rsidR="00E22550" w:rsidRDefault="00E22550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3F7C17"/>
    <w:rsid w:val="003F7C17"/>
    <w:rsid w:val="004151FC"/>
    <w:rsid w:val="00C02FC6"/>
    <w:rsid w:val="00E22550"/>
    <w:rsid w:val="2AE1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5B975DAD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oter" Target="footer2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1&#31456;-&#31616;&#21333;&#26426;&#26800;&#21644;&#21151;&#65288;&#26464;&#26438;&#12289;&#28369;&#36718;&#20316;&#22270;&#39064;&#65289;-&#12304;&#26399;&#26411;&#35797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第11章-简单机械和功（杠杆、滑轮作图题）-【期末试题汇编】2022-2023苏科版九年级物理上学期期末复习专题精炼.doc</Template>
  <TotalTime>0</TotalTime>
  <Pages>8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