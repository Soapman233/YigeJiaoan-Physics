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8AA53" w14:textId="77777777" w:rsidR="00236215" w:rsidRDefault="00613FED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9ABE503" wp14:editId="427D7AEF">
            <wp:simplePos x="0" y="0"/>
            <wp:positionH relativeFrom="page">
              <wp:posOffset>12141200</wp:posOffset>
            </wp:positionH>
            <wp:positionV relativeFrom="topMargin">
              <wp:posOffset>10236200</wp:posOffset>
            </wp:positionV>
            <wp:extent cx="342900" cy="482600"/>
            <wp:effectExtent l="0" t="0" r="0" b="0"/>
            <wp:wrapNone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5762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简单机械和功（杠杆、滑轮作图题）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【期末试题汇编】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36BAF9A3" w14:textId="77777777" w:rsidR="00236215" w:rsidRDefault="00236215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3E07A0A1" w14:textId="77777777" w:rsidR="00236215" w:rsidRDefault="00613FE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一．力臂的画法</w:t>
      </w:r>
    </w:p>
    <w:p w14:paraId="45AA2617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秋•海州区期末）在图中，画出动力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B8425E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62E1EA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18" o:spid="_x0000_i1025" type="#_x0000_t75" alt="http://www.zxxk.com" style="width:214pt;height:116.5pt">
            <v:imagedata r:id="rId7" o:title=""/>
          </v:shape>
        </w:pict>
      </w:r>
    </w:p>
    <w:p w14:paraId="07AE2DAA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解：已知杠杆支点为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，从支点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到力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的作用线作垂线段，即可作出力臂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，如图所示：</w:t>
      </w:r>
    </w:p>
    <w:p w14:paraId="401A8F1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0FE6971E">
          <v:shape id="图片 119" o:spid="_x0000_i1026" type="#_x0000_t75" alt="http://www.zxxk.com" style="width:211pt;height:113.5pt">
            <v:imagedata r:id="rId8" o:title=""/>
          </v:shape>
        </w:pict>
      </w:r>
    </w:p>
    <w:p w14:paraId="55EFAE35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秋•淮安区期末）画出图中作用在指甲钳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6FB0D14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C401924">
          <v:shape id="图片 120" o:spid="_x0000_i1027" type="#_x0000_t75" alt="http://www.zxxk.com" style="width:80.5pt;height:59.5pt">
            <v:imagedata r:id="rId9" o:title=""/>
          </v:shape>
        </w:pict>
      </w:r>
    </w:p>
    <w:p w14:paraId="4831B2B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解：由图示可知，手柄</w:t>
      </w:r>
      <w:r>
        <w:rPr>
          <w:rFonts w:ascii="Times New Roman" w:eastAsia="新宋体" w:hAnsi="Times New Roman" w:hint="eastAsia"/>
          <w:color w:val="FF0000"/>
          <w:szCs w:val="21"/>
        </w:rPr>
        <w:t>AOB</w:t>
      </w:r>
      <w:r>
        <w:rPr>
          <w:rFonts w:ascii="Times New Roman" w:eastAsia="新宋体" w:hAnsi="Times New Roman" w:hint="eastAsia"/>
          <w:color w:val="FF0000"/>
          <w:szCs w:val="21"/>
        </w:rPr>
        <w:t>的支点是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，从支点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向动力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作垂线段，即为作用在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点的力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；如图所示：</w:t>
      </w:r>
    </w:p>
    <w:p w14:paraId="35A14F3A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6211393E">
          <v:shape id="图片 121" o:spid="_x0000_i1028" type="#_x0000_t75" alt="http://www.zxxk.com" style="width:77.5pt;height:56.5pt">
            <v:imagedata r:id="rId10" o:title=""/>
          </v:shape>
        </w:pict>
      </w:r>
    </w:p>
    <w:p w14:paraId="08692184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秋•兴化市期末）按要求完成作图。</w:t>
      </w:r>
    </w:p>
    <w:p w14:paraId="44377655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动滑轮实质是杠杆，请在图中标出支点并作出动力臂。</w:t>
      </w:r>
    </w:p>
    <w:p w14:paraId="1EC36942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49CDDE15">
          <v:shape id="图片 122" o:spid="_x0000_i1029" type="#_x0000_t75" alt="http://www.zxxk.com" style="width:68.5pt;height:94pt">
            <v:imagedata r:id="rId11" o:title=""/>
          </v:shape>
        </w:pict>
      </w:r>
    </w:p>
    <w:p w14:paraId="49A9BC4D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0FA9C01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动滑轮的支点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在绳子与边框的接触点上，动力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为绳子的拉力，方向竖直向上，过支点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向动力作用线画垂线，就得到动力臂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，如图所示：</w:t>
      </w:r>
    </w:p>
    <w:p w14:paraId="7E3A542B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79CDAE4E">
          <v:shape id="图片 123" o:spid="_x0000_i1030" type="#_x0000_t75" alt="http://www.zxxk.com" style="width:65.5pt;height:91pt">
            <v:imagedata r:id="rId12" o:title=""/>
          </v:shape>
        </w:pict>
      </w:r>
    </w:p>
    <w:p w14:paraId="1EBBE976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姜堰区期末）如图所示，活塞式抽水机</w:t>
      </w:r>
      <w:r>
        <w:rPr>
          <w:rFonts w:ascii="Times New Roman" w:eastAsia="新宋体" w:hAnsi="Times New Roman" w:hint="eastAsia"/>
          <w:szCs w:val="21"/>
        </w:rPr>
        <w:t>AOB</w:t>
      </w:r>
      <w:r>
        <w:rPr>
          <w:rFonts w:ascii="Times New Roman" w:eastAsia="新宋体" w:hAnsi="Times New Roman" w:hint="eastAsia"/>
          <w:szCs w:val="21"/>
        </w:rPr>
        <w:t>部分可视为杠杆，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为支点，请画出作用在手柄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的动力臂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点所受阻力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29F826D1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2A4EF01">
          <v:shape id="图片 124" o:spid="_x0000_i1031" type="#_x0000_t75" alt="http://www.zxxk.com" style="width:160pt;height:96pt">
            <v:imagedata r:id="rId13" o:title=""/>
          </v:shape>
        </w:pict>
      </w:r>
    </w:p>
    <w:p w14:paraId="2FF5D65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解：过支点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做力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作用线的垂线段，即为所求作的动力臂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；过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点沿竖直向上的方向画一条带箭头的线段，用符号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表示；如下图所示：</w:t>
      </w:r>
    </w:p>
    <w:p w14:paraId="052C030D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6C71DF30">
          <v:shape id="图片 125" o:spid="_x0000_i1032" type="#_x0000_t75" alt="http://www.zxxk.com" style="width:160pt;height:135pt">
            <v:imagedata r:id="rId14" o:title=""/>
          </v:shape>
        </w:pict>
      </w:r>
    </w:p>
    <w:p w14:paraId="047DB57C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秋•南京期末）如图所示，画出杠杆平衡时施加在杠杆上的最小动力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和绳子对杠杆拉力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5A80C85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78C2EDE">
          <v:shape id="图片 126" o:spid="_x0000_i1033" type="#_x0000_t75" alt="http://www.zxxk.com" style="width:100pt;height:86.5pt">
            <v:imagedata r:id="rId15" o:title=""/>
          </v:shape>
        </w:pict>
      </w:r>
    </w:p>
    <w:p w14:paraId="7AF5262D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解：由杠杆平衡条件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可知，在阻力跟阻力臂的乘积一定时，动力臂越长，动力越小；图中支点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点，因此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作为动力臂最长，由图知动力的方向应该向上，过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点垂直于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向上作出最小动力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的示意图；</w:t>
      </w:r>
    </w:p>
    <w:p w14:paraId="29C680B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绳子对杠杆拉力作用在杠杆上，方向与重力方向相同，反向延长拉力的作用线，从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点向拉力的作用线引垂线段，垂线段的长即为其力臂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。如下图所示：</w:t>
      </w:r>
    </w:p>
    <w:p w14:paraId="3F44A36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07EEF35D">
          <v:shape id="图片 127" o:spid="_x0000_i1034" type="#_x0000_t75" alt="http://www.zxxk.com" style="width:112.5pt;height:124pt">
            <v:imagedata r:id="rId16" o:title=""/>
          </v:shape>
        </w:pict>
      </w:r>
    </w:p>
    <w:p w14:paraId="473D85BA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秋•阜宁县期末）按要求作图</w:t>
      </w:r>
      <w:r>
        <w:rPr>
          <w:rFonts w:ascii="Times New Roman" w:eastAsia="新宋体" w:hAnsi="Times New Roman" w:hint="eastAsia"/>
          <w:szCs w:val="21"/>
        </w:rPr>
        <w:t>.</w:t>
      </w:r>
    </w:p>
    <w:p w14:paraId="1E400C36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如图所示，用轻质杆将一电灯吊起，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点是支点，作出动力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的力臂。</w:t>
      </w:r>
    </w:p>
    <w:p w14:paraId="1A212CB7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4FADBCC">
          <v:shape id="图片 128" o:spid="_x0000_i1035" type="#_x0000_t75" alt="http://www.zxxk.com" style="width:113.5pt;height:85.5pt">
            <v:imagedata r:id="rId17" o:title=""/>
          </v:shape>
        </w:pict>
      </w:r>
    </w:p>
    <w:p w14:paraId="05BD2BB2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为支点，从支点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作力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的作用线的垂线，支点到垂足的距离为力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，如图所示：</w:t>
      </w:r>
    </w:p>
    <w:p w14:paraId="4541FC84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56CF16F8">
          <v:shape id="图片 129" o:spid="_x0000_i1036" type="#_x0000_t75" alt="http://www.zxxk.com" style="width:114pt;height:85.5pt">
            <v:imagedata r:id="rId18" o:title=""/>
          </v:shape>
        </w:pict>
      </w:r>
    </w:p>
    <w:p w14:paraId="0F813E48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建湖县期末）如图所示，杠杆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的作用下处于平衡状态，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的力臂，请在图中作出动力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的力臂。</w:t>
      </w:r>
    </w:p>
    <w:p w14:paraId="6C3EF9F7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1B11DA8">
          <v:shape id="图片 130" o:spid="_x0000_i1037" type="#_x0000_t75" alt="http://www.zxxk.com" style="width:103pt;height:88pt">
            <v:imagedata r:id="rId19" o:title=""/>
          </v:shape>
        </w:pict>
      </w:r>
    </w:p>
    <w:p w14:paraId="47086035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解：由图可知，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为支点，由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向力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的作用线引垂线，支点到垂足的距离就是力臂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；如下图所示：</w:t>
      </w:r>
    </w:p>
    <w:p w14:paraId="275FA540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作力臂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的垂线即力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的作用线，与杠杆的交点就是作用点，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使杠杆的转动方向与力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的相反；如下图所示：</w:t>
      </w:r>
    </w:p>
    <w:p w14:paraId="1B53537B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62CB8FA5">
          <v:shape id="图片 131" o:spid="_x0000_i1038" type="#_x0000_t75" alt="http://www.zxxk.com" style="width:100pt;height:95.5pt">
            <v:imagedata r:id="rId20" o:title=""/>
          </v:shape>
        </w:pict>
      </w:r>
    </w:p>
    <w:p w14:paraId="66B6573E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秋•东台市期末）按照要求作图。</w:t>
      </w:r>
    </w:p>
    <w:p w14:paraId="7C3DE340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画出图中作用力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D440682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6529013">
          <v:shape id="图片 132" o:spid="_x0000_i1039" type="#_x0000_t75" alt="http://www.zxxk.com" style="width:86.5pt;height:76pt">
            <v:imagedata r:id="rId21" o:title=""/>
          </v:shape>
        </w:pict>
      </w:r>
    </w:p>
    <w:p w14:paraId="65BA9798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解：支点为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，从支点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向动力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的作用线作垂线段，即为动力的力臂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．如图所示：</w:t>
      </w:r>
    </w:p>
    <w:p w14:paraId="4256917D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186DE84B">
          <v:shape id="图片 133" o:spid="_x0000_i1040" type="#_x0000_t75" alt="http://www.zxxk.com" style="width:95.5pt;height:82pt">
            <v:imagedata r:id="rId22" o:title=""/>
          </v:shape>
        </w:pict>
      </w:r>
    </w:p>
    <w:p w14:paraId="0E183823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秋•盱眙县期末）在图中，画出动力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22E5461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B755259">
          <v:shape id="图片 134" o:spid="_x0000_i1041" type="#_x0000_t75" alt="http://www.zxxk.com" style="width:133pt;height:71.5pt">
            <v:imagedata r:id="rId23" o:title=""/>
          </v:shape>
        </w:pict>
      </w:r>
    </w:p>
    <w:p w14:paraId="5667F9E2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解：杠杆能绕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点转动，即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为支点，过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点向动力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作用线作垂线段，即为其力臂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，如图所示：</w:t>
      </w:r>
    </w:p>
    <w:p w14:paraId="6DEA3B79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6EE4F6A6">
          <v:shape id="图片 135" o:spid="_x0000_i1042" type="#_x0000_t75" alt="http://www.zxxk.com" style="width:142.5pt;height:112.5pt">
            <v:imagedata r:id="rId24" o:title=""/>
          </v:shape>
        </w:pict>
      </w:r>
    </w:p>
    <w:p w14:paraId="4DF89222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秋•江苏期末）在图中画出拉力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为支点）</w:t>
      </w:r>
    </w:p>
    <w:p w14:paraId="540B01E2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0D721BC">
          <v:shape id="图片 136" o:spid="_x0000_i1043" type="#_x0000_t75" alt="http://www.zxxk.com" style="width:98.5pt;height:73pt">
            <v:imagedata r:id="rId25" o:title=""/>
          </v:shape>
        </w:pict>
      </w:r>
    </w:p>
    <w:p w14:paraId="45542BA5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解：反向延长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得到力的作用线，然后从支点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向力的作用线作垂线，支点到垂足的距离就是力臂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．如图所示：</w:t>
      </w:r>
    </w:p>
    <w:p w14:paraId="491B2C09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383604A3">
          <v:shape id="图片 137" o:spid="_x0000_i1044" type="#_x0000_t75" alt="http://www.zxxk.com" style="width:98.5pt;height:73pt">
            <v:imagedata r:id="rId26" o:title=""/>
          </v:shape>
        </w:pict>
      </w:r>
    </w:p>
    <w:p w14:paraId="32753FF8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秋•丹阳市期末）请在图中作出力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的力臂。并用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表示。</w:t>
      </w:r>
    </w:p>
    <w:p w14:paraId="5723D9BF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B5CA4CE">
          <v:shape id="图片 138" o:spid="_x0000_i1045" type="#_x0000_t75" alt="http://www.zxxk.com" style="width:231pt;height:75pt">
            <v:imagedata r:id="rId27" o:title=""/>
          </v:shape>
        </w:pict>
      </w:r>
    </w:p>
    <w:p w14:paraId="1565474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解：如图，先画出力的作用线，再由支点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向力的作用线画垂线，支点到垂足的距离为力的力臂。如图所示：</w:t>
      </w:r>
    </w:p>
    <w:p w14:paraId="696B84C4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7C2B202A">
          <v:shape id="图片 139" o:spid="_x0000_i1046" type="#_x0000_t75" alt="http://www.zxxk.com" style="width:232pt;height:93pt">
            <v:imagedata r:id="rId28" o:title=""/>
          </v:shape>
        </w:pict>
      </w:r>
    </w:p>
    <w:p w14:paraId="5CD15294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秋•亭湖区期末）在图中画出施加在开关上力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559EFE0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1D7DE757">
          <v:shape id="图片 140" o:spid="_x0000_i1047" type="#_x0000_t75" alt="http://www.zxxk.com" style="width:82pt;height:64.5pt">
            <v:imagedata r:id="rId29" o:title=""/>
          </v:shape>
        </w:pict>
      </w:r>
    </w:p>
    <w:p w14:paraId="465444BC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向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的作用线作垂线，垂线段的长度即为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．如图所示：</w:t>
      </w:r>
    </w:p>
    <w:p w14:paraId="29DDAA6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0220C6A8">
          <v:shape id="图片 141" o:spid="_x0000_i1048" type="#_x0000_t75" alt="http://www.zxxk.com" style="width:85pt;height:67.5pt">
            <v:imagedata r:id="rId30" o:title=""/>
          </v:shape>
        </w:pict>
      </w:r>
    </w:p>
    <w:p w14:paraId="37DEFD8C" w14:textId="77777777" w:rsidR="00236215" w:rsidRDefault="00613FE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二．杠杆中最小力的问题</w:t>
      </w:r>
    </w:p>
    <w:p w14:paraId="00B1AC52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秋•海门市期末）按照题目要求作图：</w:t>
      </w:r>
    </w:p>
    <w:p w14:paraId="3B2C6BB4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在如图所示的杠杆中，画出能使杠杆保持平衡的阻力臂及最小动力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322CAEC9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E71CA89">
          <v:shape id="图片 142" o:spid="_x0000_i1049" type="#_x0000_t75" alt="http://www.zxxk.com" style="width:131.5pt;height:75pt">
            <v:imagedata r:id="rId31" o:title=""/>
          </v:shape>
        </w:pict>
      </w:r>
    </w:p>
    <w:p w14:paraId="773A2484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点到重力作用线的距离是阻力臂；</w:t>
      </w:r>
    </w:p>
    <w:p w14:paraId="0C97D172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）根据杠杆平衡的条件，要使杠杆平衡</w:t>
      </w:r>
      <w:r>
        <w:rPr>
          <w:rFonts w:ascii="Times New Roman" w:eastAsia="新宋体" w:hAnsi="Times New Roman" w:hint="eastAsia"/>
          <w:color w:val="FF0000"/>
          <w:szCs w:val="21"/>
        </w:rPr>
        <w:t>，动力方向垂直于杆向上，据此可画出最小的动力，如图所示：</w:t>
      </w:r>
    </w:p>
    <w:p w14:paraId="374AAEB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2E73C9C2">
          <v:shape id="图片 143" o:spid="_x0000_i1050" type="#_x0000_t75" alt="http://www.zxxk.com" style="width:162pt;height:154.5pt">
            <v:imagedata r:id="rId32" o:title=""/>
          </v:shape>
        </w:pict>
      </w:r>
    </w:p>
    <w:p w14:paraId="471CC9EA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秋•建邺区期末）如图所示置于水平地面上的学生座椅，要在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点用最小的力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使座椅绕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点逆时针转动，请在图中画出最小力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及其力臂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367AFB63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B0FD5BE">
          <v:shape id="图片 144" o:spid="_x0000_i1051" type="#_x0000_t75" alt="http://www.zxxk.com" style="width:77.5pt;height:107.5pt">
            <v:imagedata r:id="rId33" o:title=""/>
          </v:shape>
        </w:pict>
      </w:r>
    </w:p>
    <w:p w14:paraId="270AD59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解：由杠杆平衡条件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可知，在阻力跟阻力臂的乘积一定时，动力臂越长，动力越小；</w:t>
      </w:r>
    </w:p>
    <w:p w14:paraId="65B0C66A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图中支点在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点，要求在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点用力，连接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就是最长的动力臂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；由题意可知，要在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点用最小的力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使座椅绕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开始逆时针转动，则动力应垂直于力臂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向左，据此可画出最小动力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的示意图；如图所示：</w:t>
      </w:r>
    </w:p>
    <w:p w14:paraId="49B8B210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1987B1B1">
          <v:shape id="图片 145" o:spid="_x0000_i1052" type="#_x0000_t75" alt="http://www.zxxk.com" style="width:76pt;height:118.5pt">
            <v:imagedata r:id="rId34" o:title=""/>
          </v:shape>
        </w:pict>
      </w:r>
    </w:p>
    <w:p w14:paraId="4D93FCAF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秋•南京期末）按要求作图（请保留作图痕迹）：</w:t>
      </w:r>
    </w:p>
    <w:p w14:paraId="41519C7E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如图所示，用螺丝刀撬图钉，请画出在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点处所用最小力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的示意图，并画出力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的力臂。</w:t>
      </w:r>
    </w:p>
    <w:p w14:paraId="72ED5C38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5B89AB6">
          <v:shape id="图片 146" o:spid="_x0000_i1053" type="#_x0000_t75" alt="http://www.zxxk.com" style="width:124pt;height:86.5pt">
            <v:imagedata r:id="rId35" o:title=""/>
          </v:shape>
        </w:pict>
      </w:r>
    </w:p>
    <w:p w14:paraId="16F7D75E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解：由杠杆平衡条件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可知，在阻力跟阻力臂的乘积一定时，动力臂越长，动力越小；图中支点在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点，因此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作为动力臂最长，由图知动力的方向应</w:t>
      </w:r>
      <w:r>
        <w:rPr>
          <w:rFonts w:ascii="Times New Roman" w:eastAsia="新宋体" w:hAnsi="Times New Roman" w:hint="eastAsia"/>
          <w:color w:val="FF0000"/>
          <w:szCs w:val="21"/>
        </w:rPr>
        <w:t>该向下，过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点垂直于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向下作出最小力的示意图；</w:t>
      </w:r>
    </w:p>
    <w:p w14:paraId="3D0DF0EA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过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点向力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的作用线作垂线，即为阻力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，如图所示：</w:t>
      </w:r>
    </w:p>
    <w:p w14:paraId="5AE00A96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1613EF91">
          <v:shape id="图片 147" o:spid="_x0000_i1054" type="#_x0000_t75" alt="http://www.zxxk.com" style="width:163pt;height:114pt">
            <v:imagedata r:id="rId36" o:title=""/>
          </v:shape>
        </w:pict>
      </w:r>
    </w:p>
    <w:p w14:paraId="60030491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秋•鼓楼区校级期末）按照题目要求作图：</w:t>
      </w:r>
    </w:p>
    <w:p w14:paraId="6ED313FA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如图所示，在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点用力把桌腿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抬离地面时，桌腿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始终没有移动，请在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点画出最小作用力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及其力臂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32B24DD7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5DA510A">
          <v:shape id="图片 148" o:spid="_x0000_i1055" type="#_x0000_t75" alt="http://www.zxxk.com" style="width:118.5pt;height:56.5pt">
            <v:imagedata r:id="rId37" o:title=""/>
          </v:shape>
        </w:pict>
      </w:r>
    </w:p>
    <w:p w14:paraId="7D60F9DB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解：由杠杆平衡条件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可知，在阻力跟阻力臂的乘积一定时，动力臂越长，动力越小；在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点用力把桌腿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抬离地面时，支点在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点，连接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就是最长的动力臂，从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点垂直于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向上作出最小动力示意图，如下图所示：</w:t>
      </w:r>
    </w:p>
    <w:p w14:paraId="0C5E551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7363AB6B">
          <v:shape id="图片 149" o:spid="_x0000_i1056" type="#_x0000_t75" alt="http://www.zxxk.com" style="width:118.5pt;height:95.5pt">
            <v:imagedata r:id="rId38" o:title=""/>
          </v:shape>
        </w:pict>
      </w:r>
    </w:p>
    <w:p w14:paraId="19F27FF7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秋•溧阳市期末）如图所示，小明要将购物推上台阶，需要在把手上施加一个斜向下的力，已知购物车的支点为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点（小黑点），请在图中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点画出最小的力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及对应的力臂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723D3D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51B43051">
          <v:shape id="图片 150" o:spid="_x0000_i1057" type="#_x0000_t75" alt="http://www.zxxk.com" style="width:134.5pt;height:89.5pt">
            <v:imagedata r:id="rId39" o:title=""/>
          </v:shape>
        </w:pict>
      </w:r>
    </w:p>
    <w:p w14:paraId="04829FEC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解：由杠杆平衡条件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可知，在阻力跟阻力臂的乘积一定时，动力臂越长，动力越小；图中支点在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点，因此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作为动力臂最长，</w:t>
      </w:r>
      <w:r>
        <w:rPr>
          <w:rFonts w:ascii="Times New Roman" w:eastAsia="新宋体" w:hAnsi="Times New Roman" w:hint="eastAsia"/>
          <w:color w:val="FF0000"/>
          <w:szCs w:val="21"/>
        </w:rPr>
        <w:t>过点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垂直于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做向右下方的力，即为最小的力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的示意图，如下图所示：</w:t>
      </w:r>
    </w:p>
    <w:p w14:paraId="223DD8C8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08AE646D">
          <v:shape id="图片 151" o:spid="_x0000_i1058" type="#_x0000_t75" alt="http://www.zxxk.com" style="width:135pt;height:91.5pt">
            <v:imagedata r:id="rId40" o:title=""/>
          </v:shape>
        </w:pict>
      </w:r>
    </w:p>
    <w:p w14:paraId="39B24567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秋•镇江期末）图中杠杆</w:t>
      </w:r>
      <w:r>
        <w:rPr>
          <w:rFonts w:ascii="Times New Roman" w:eastAsia="新宋体" w:hAnsi="Times New Roman" w:hint="eastAsia"/>
          <w:szCs w:val="21"/>
        </w:rPr>
        <w:t>OBA</w:t>
      </w:r>
      <w:r>
        <w:rPr>
          <w:rFonts w:ascii="Times New Roman" w:eastAsia="新宋体" w:hAnsi="Times New Roman" w:hint="eastAsia"/>
          <w:szCs w:val="21"/>
        </w:rPr>
        <w:t>静止，请画出作用在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的示意图及其力臂；</w:t>
      </w:r>
    </w:p>
    <w:p w14:paraId="071D449B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54F6AA3">
          <v:shape id="图片 152" o:spid="_x0000_i1059" type="#_x0000_t75" alt="http://www.zxxk.com" style="width:100pt;height:88pt">
            <v:imagedata r:id="rId41" o:title=""/>
          </v:shape>
        </w:pict>
      </w:r>
    </w:p>
    <w:p w14:paraId="08DDAD0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解：连接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就是最长的动力臂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，根据杠杆平衡的条件，要使杠杆平衡动力方向向上，过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点作垂直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的力即为最小的动力；如图所示：</w:t>
      </w:r>
    </w:p>
    <w:p w14:paraId="3B439A4B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72BABC2A">
          <v:shape id="图片 153" o:spid="_x0000_i1060" type="#_x0000_t75" alt="http://www.zxxk.com" style="width:97pt;height:111pt">
            <v:imagedata r:id="rId42" o:title=""/>
          </v:shape>
        </w:pict>
      </w:r>
    </w:p>
    <w:p w14:paraId="2B83044B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秋•吴江区期末）“节约用水，人人有责！”如图甲所示，是用水后及时关闭水龙头时的情景，水龙头手柄看作是一个杠杆，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是的阻力，请你在如图乙中画出施加在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及其力臂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5C486AF1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0D18602">
          <v:shape id="图片 154" o:spid="_x0000_i1061" type="#_x0000_t75" alt="http://www.zxxk.com" style="width:243pt;height:103pt">
            <v:imagedata r:id="rId43" o:title=""/>
          </v:shape>
        </w:pict>
      </w:r>
    </w:p>
    <w:p w14:paraId="613B7425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解：动力要最小，即动力臂要最长，阻力的方向已标出，所以动力的方向应该向下，连接支点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点，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即为最长的动力臂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，过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点作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的垂线就得到在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点施加的最小动力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，如图所示：</w:t>
      </w:r>
    </w:p>
    <w:p w14:paraId="40E38C0E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010E99D3">
          <v:shape id="图片 155" o:spid="_x0000_i1062" type="#_x0000_t75" alt="http://www.zxxk.com" style="width:163pt;height:83.5pt">
            <v:imagedata r:id="rId44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480BC0A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秋•仪征市期末）请在图中画出使杠杆</w:t>
      </w:r>
      <w:r>
        <w:rPr>
          <w:rFonts w:ascii="Times New Roman" w:eastAsia="新宋体" w:hAnsi="Times New Roman" w:hint="eastAsia"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保持平衡的最小动力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及其力臂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的示意图。</w:t>
      </w:r>
    </w:p>
    <w:p w14:paraId="09BACC5D" w14:textId="77777777" w:rsidR="00236215" w:rsidRDefault="00236215">
      <w:pPr>
        <w:spacing w:line="360" w:lineRule="auto"/>
        <w:ind w:leftChars="130" w:left="273"/>
      </w:pPr>
    </w:p>
    <w:p w14:paraId="5E3EC1A8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82FF5BE">
          <v:shape id="图片 156" o:spid="_x0000_i1063" type="#_x0000_t75" alt="http://www.zxxk.com" style="width:156pt;height:109pt">
            <v:imagedata r:id="rId45" o:title=""/>
          </v:shape>
        </w:pict>
      </w:r>
    </w:p>
    <w:p w14:paraId="28983AE0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解：杠杆</w:t>
      </w:r>
      <w:r>
        <w:rPr>
          <w:rFonts w:ascii="Times New Roman" w:eastAsia="新宋体" w:hAnsi="Times New Roman" w:hint="eastAsia"/>
          <w:color w:val="FF0000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Cs w:val="21"/>
        </w:rPr>
        <w:t>的支点在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点，连接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，若在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端施力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，当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的方向与</w:t>
      </w:r>
      <w:r>
        <w:rPr>
          <w:rFonts w:ascii="Times New Roman" w:eastAsia="新宋体" w:hAnsi="Times New Roman" w:hint="eastAsia"/>
          <w:color w:val="FF0000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Cs w:val="21"/>
        </w:rPr>
        <w:t>垂直时动力臂最大，此时最省力，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为其力臂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3176BFA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根据杠杆平衡的条件，要使杠杆平衡，动力方向斜向下，据此可画出最</w:t>
      </w:r>
      <w:r>
        <w:rPr>
          <w:rFonts w:ascii="Times New Roman" w:eastAsia="新宋体" w:hAnsi="Times New Roman" w:hint="eastAsia"/>
          <w:color w:val="FF0000"/>
          <w:szCs w:val="21"/>
        </w:rPr>
        <w:t>小的动力，如图所示：</w:t>
      </w:r>
    </w:p>
    <w:p w14:paraId="64965665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52F340F1">
          <v:shape id="图片 157" o:spid="_x0000_i1064" type="#_x0000_t75" alt="http://www.zxxk.com" style="width:175pt;height:109pt">
            <v:imagedata r:id="rId46" o:title=""/>
          </v:shape>
        </w:pict>
      </w:r>
    </w:p>
    <w:p w14:paraId="767D5534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秋•灌南县期末）如图，用螺丝刀撬图钉，画出在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点所加最小力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的示意图和阻力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13A970A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90F309C">
          <v:shape id="图片 158" o:spid="_x0000_i1065" type="#_x0000_t75" alt="http://www.zxxk.com" style="width:148pt;height:100.5pt">
            <v:imagedata r:id="rId47" o:title=""/>
          </v:shape>
        </w:pict>
      </w:r>
    </w:p>
    <w:p w14:paraId="7FC12AE1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解：由图知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是支点，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作用在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点时，最长力臂是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，所以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的方向要与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垂直，方向向下，这样才能保证其力臂是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096E82F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过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点向力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的作用线作垂线，即为阻力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的力臂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．如图所示：</w:t>
      </w:r>
    </w:p>
    <w:p w14:paraId="28562306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36C8A4BE">
          <v:shape id="图片 159" o:spid="_x0000_i1066" type="#_x0000_t75" alt="http://www.zxxk.com" style="width:124pt;height:80.5pt">
            <v:imagedata r:id="rId48" o:title=""/>
          </v:shape>
        </w:pict>
      </w:r>
    </w:p>
    <w:p w14:paraId="0B8A6FC1" w14:textId="77777777" w:rsidR="00236215" w:rsidRDefault="00613FE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三．滑轮组的设计与组装</w:t>
      </w:r>
    </w:p>
    <w:p w14:paraId="58EDF908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常州期末）不计绳重、动滑轮重及摩擦，请按要求画出滑轮组的绕线方法：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position w:val="-22"/>
        </w:rPr>
        <w:pict w14:anchorId="4A64DF38">
          <v:shape id="图片 160" o:spid="_x0000_i1067" type="#_x0000_t75" style="width:10pt;height:26.5pt">
            <v:imagedata r:id="rId4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；改变施力方向。</w:t>
      </w:r>
    </w:p>
    <w:p w14:paraId="3C779168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AD44B27">
          <v:shape id="图片 161" o:spid="_x0000_i1068" type="#_x0000_t75" alt="http://www.zxxk.com" style="width:40.5pt;height:127pt">
            <v:imagedata r:id="rId50" o:title=""/>
          </v:shape>
        </w:pict>
      </w:r>
    </w:p>
    <w:p w14:paraId="5212130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解：图中有两个动滑轮和两个定滑轮，要求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D53C88B">
          <v:shape id="图片 162" o:spid="_x0000_i1069" type="#_x0000_t75" style="width:10pt;height:26.5pt">
            <v:imagedata r:id="rId5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，改变施力方向，所以绳子始端拴在定滑轮上，然后依次动滑轮和定滑轮。绕绳方法如下：</w:t>
      </w:r>
    </w:p>
    <w:p w14:paraId="1A70E1FD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7241713B">
          <v:shape id="图片 163" o:spid="_x0000_i1070" type="#_x0000_t75" alt="http://www.zxxk.com" style="width:61.5pt;height:140.5pt">
            <v:imagedata r:id="rId52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79A76B5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秋•高邮市期末）如图所示，地面上工人利用滑轮组向下拉绳提升重物，请画出滑轮组绳子绕法。</w:t>
      </w:r>
    </w:p>
    <w:p w14:paraId="7BC8E8C0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3A1E47C">
          <v:shape id="图片 164" o:spid="_x0000_i1071" type="#_x0000_t75" alt="http://www.zxxk.com" style="width:92.5pt;height:153pt">
            <v:imagedata r:id="rId53" o:title=""/>
          </v:shape>
        </w:pict>
      </w:r>
    </w:p>
    <w:p w14:paraId="6595F646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解：对由一个动滑轮和一个定滑轮组成的滑轮组，可绕线方法有两股和三股两种，两种方法都达到了省力的目的，但拉力的方向不同，有三股绕线的方法拉力方向向上；有两股绕线</w:t>
      </w:r>
      <w:r>
        <w:rPr>
          <w:rFonts w:ascii="Times New Roman" w:eastAsia="新宋体" w:hAnsi="Times New Roman" w:hint="eastAsia"/>
          <w:color w:val="FF0000"/>
          <w:szCs w:val="21"/>
        </w:rPr>
        <w:t>的方法拉力方向向下，根据题意要用向下的力提升重物可知，是用两股绕线的这种方法。如图所示：</w:t>
      </w:r>
    </w:p>
    <w:p w14:paraId="4515C441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04C75339">
          <v:shape id="图片 165" o:spid="_x0000_i1072" type="#_x0000_t75" alt="http://www.zxxk.com" style="width:89.5pt;height:150pt">
            <v:imagedata r:id="rId54" o:title=""/>
          </v:shape>
        </w:pict>
      </w:r>
    </w:p>
    <w:p w14:paraId="6F16CFDF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秋•镇江期末）用如图所示的滑轮组将水桶匀速提升，请画出连接滑轮组最省力的绕法。</w:t>
      </w:r>
    </w:p>
    <w:p w14:paraId="59318B2E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DD073F1">
          <v:shape id="图片 166" o:spid="_x0000_i1073" type="#_x0000_t75" alt="http://www.zxxk.com" style="width:84pt;height:116.5pt">
            <v:imagedata r:id="rId55" o:title=""/>
          </v:shape>
        </w:pict>
      </w:r>
    </w:p>
    <w:p w14:paraId="5CB5569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解：要使滑轮组最省力，需要承担物重的绳子数最多，由一个动滑轮和一个定滑轮组成的滑轮组，最多能绕出由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段绳子承担物重，所以要从定滑轮绕起，绕绳方法如下：</w:t>
      </w:r>
    </w:p>
    <w:p w14:paraId="33C730B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/>
          <w:color w:val="FF0000"/>
          <w:szCs w:val="21"/>
        </w:rPr>
        <w:pict w14:anchorId="70FCD444">
          <v:shape id="图片 167" o:spid="_x0000_i1074" type="#_x0000_t75" alt="http://www.zxxk.com" style="width:81pt;height:113.5pt">
            <v:imagedata r:id="rId56" o:title=""/>
          </v:shape>
        </w:pict>
      </w:r>
    </w:p>
    <w:p w14:paraId="7BA4210F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秋•盱眙县期末）用滑轮组将放在水平地面上的重物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提起，在图中画出使用滑轮组即省力又能改变施力方向的绳子绕法</w:t>
      </w:r>
      <w:r>
        <w:rPr>
          <w:rFonts w:ascii="Times New Roman" w:eastAsia="新宋体" w:hAnsi="Times New Roman" w:hint="eastAsia"/>
          <w:szCs w:val="21"/>
        </w:rPr>
        <w:t>.</w:t>
      </w:r>
    </w:p>
    <w:p w14:paraId="62953B14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E682E50">
          <v:shape id="图片 168" o:spid="_x0000_i1075" type="#_x0000_t75" alt="http://www.zxxk.com" style="width:46pt;height:112.5pt">
            <v:imagedata r:id="rId57" o:title=""/>
          </v:shape>
        </w:pict>
      </w:r>
    </w:p>
    <w:p w14:paraId="12084735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，该装置中有一个定滑轮和一个动滑轮组成；要使滑轮组最省力，应使连接动滑轮绳子的段数最多；要想改变施力方向，绕线应最后通过定滑轮；所以绳子应该先连接到定滑轮的挂钩上，依次绕过动滑轮、定滑轮，如图所示：</w:t>
      </w:r>
    </w:p>
    <w:p w14:paraId="62A08708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6DC58568">
          <v:shape id="图片 169" o:spid="_x0000_i1076" type="#_x0000_t75" alt="http://www.zxxk.com" style="width:53.5pt;height:112.5pt">
            <v:imagedata r:id="rId58" o:title=""/>
          </v:shape>
        </w:pict>
      </w:r>
    </w:p>
    <w:p w14:paraId="43692263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秋•启东市期末）如图所示高台上的工人提升重物，画出最省力的绳子绕法。</w:t>
      </w:r>
    </w:p>
    <w:p w14:paraId="3358F9B2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4D9BD886">
          <v:shape id="图片 170" o:spid="_x0000_i1077" type="#_x0000_t75" alt="http://www.zxxk.com" style="width:95.5pt;height:124.5pt">
            <v:imagedata r:id="rId59" o:title=""/>
          </v:shape>
        </w:pict>
      </w:r>
    </w:p>
    <w:p w14:paraId="776FF14F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解：图中滑轮组有一个定滑轮和一个动滑轮组成，要求最省力，从动滑轮上挂钩开始，依次绕过定滑轮和动滑轮，绳端回到人的手中，提升物体绳子条数为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，是最省力的绕法，如图所示：</w:t>
      </w:r>
    </w:p>
    <w:p w14:paraId="1C896720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6ECE5C53">
          <v:shape id="图片 171" o:spid="_x0000_i1078" type="#_x0000_t75" alt="http://www.zxxk.com" style="width:92.5pt;height:121.5pt">
            <v:imagedata r:id="rId60" o:title=""/>
          </v:shape>
        </w:pict>
      </w:r>
    </w:p>
    <w:p w14:paraId="5E46012D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</w:t>
      </w:r>
      <w:r>
        <w:rPr>
          <w:rFonts w:ascii="Times New Roman" w:eastAsia="新宋体" w:hAnsi="Times New Roman" w:hint="eastAsia"/>
          <w:szCs w:val="21"/>
        </w:rPr>
        <w:t>期末）如图所示，用滑轮组提升重</w:t>
      </w:r>
      <w:r>
        <w:rPr>
          <w:rFonts w:ascii="Times New Roman" w:eastAsia="新宋体" w:hAnsi="Times New Roman" w:hint="eastAsia"/>
          <w:szCs w:val="21"/>
        </w:rPr>
        <w:t>300N</w:t>
      </w:r>
      <w:r>
        <w:rPr>
          <w:rFonts w:ascii="Times New Roman" w:eastAsia="新宋体" w:hAnsi="Times New Roman" w:hint="eastAsia"/>
          <w:szCs w:val="21"/>
        </w:rPr>
        <w:t>的重物，绳上最多能提供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的动力，请画出滑轮组绳子的绕法（不计动滑轮、绳重和摩擦）。</w:t>
      </w:r>
    </w:p>
    <w:p w14:paraId="3EA81149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DB8DF93">
          <v:shape id="图片 172" o:spid="_x0000_i1079" type="#_x0000_t75" alt="http://www.zxxk.com" style="width:49.5pt;height:140.5pt">
            <v:imagedata r:id="rId61" o:title=""/>
          </v:shape>
        </w:pict>
      </w:r>
    </w:p>
    <w:p w14:paraId="50ABF39D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解：根据题意，动滑轮重、绳重和摩擦均不计时，承担物重的绳子段数为：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865FB52">
          <v:shape id="图片 173" o:spid="_x0000_i1080" type="#_x0000_t75" style="width:28pt;height:26.5pt">
            <v:imagedata r:id="rId6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，故需要三段绳子提升；</w:t>
      </w:r>
    </w:p>
    <w:p w14:paraId="6FAD9C8F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，为奇数，根据“奇动偶定”的原则，绳子起始端应系在动滑轮的挂钩上，然后再向定滑轮绕线，如下图所示：</w:t>
      </w:r>
    </w:p>
    <w:p w14:paraId="725C019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3B674870">
          <v:shape id="图片 174" o:spid="_x0000_i1081" type="#_x0000_t75" alt="http://www.zxxk.com" style="width:58.5pt;height:137.5pt">
            <v:imagedata r:id="rId63" o:title=""/>
          </v:shape>
        </w:pict>
      </w:r>
    </w:p>
    <w:p w14:paraId="4EB54655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故答案为：见上图。</w:t>
      </w:r>
    </w:p>
    <w:p w14:paraId="1B58144E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江苏期末）如图所示，请画出用滑轮组提升重物时最省力的绕线方法。</w:t>
      </w:r>
    </w:p>
    <w:p w14:paraId="1D0FBD9E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452CDC1">
          <v:shape id="图片 175" o:spid="_x0000_i1082" type="#_x0000_t75" alt="http://www.zxxk.com" style="width:41.5pt;height:106.5pt">
            <v:imagedata r:id="rId64" o:title=""/>
          </v:shape>
        </w:pict>
      </w:r>
    </w:p>
    <w:p w14:paraId="7FEA2299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解：从动滑轮的挂钩开始依次绕绳子，最后有三段绳子承担物重，这就是最省力的绕法。如图所示：</w:t>
      </w:r>
    </w:p>
    <w:p w14:paraId="543E3D5E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77AC0927">
          <v:shape id="图片 176" o:spid="_x0000_i1083" type="#_x0000_t75" alt="http://www.zxxk.com" style="width:52.5pt;height:106.5pt">
            <v:imagedata r:id="rId65" o:title=""/>
          </v:shape>
        </w:pict>
      </w:r>
    </w:p>
    <w:p w14:paraId="72C52DAA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处或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处的虚框内添加一个滑轮。利用三个滑轮组成的滑轮组，要求使用时最省力，添加滑轮并完成滑轮组绕法。</w:t>
      </w:r>
    </w:p>
    <w:p w14:paraId="1175CFE4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DE8052C">
          <v:shape id="图片 177" o:spid="_x0000_i1084" type="#_x0000_t75" alt="http://www.zxxk.com" style="width:49pt;height:137.5pt">
            <v:imagedata r:id="rId66" o:title=""/>
          </v:shape>
        </w:pict>
      </w:r>
    </w:p>
    <w:p w14:paraId="6FB51E7D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125F9840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由题：若在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处添加滑轮，是一个定滑轮，则滑轮组只有一个动滑轮，绕线后通过动滑轮绳子段数最多三段；</w:t>
      </w:r>
    </w:p>
    <w:p w14:paraId="78608605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若在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处添加滑轮，是一个动滑轮，绕线后通过动滑轮绳子段数最多四段，更省力。</w:t>
      </w:r>
    </w:p>
    <w:p w14:paraId="2A02658E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如图所示：</w:t>
      </w:r>
    </w:p>
    <w:p w14:paraId="38FEB641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691B20F4">
          <v:shape id="图片 178" o:spid="_x0000_i1085" type="#_x0000_t75" alt="http://www.zxxk.com" style="width:67pt;height:137.5pt">
            <v:imagedata r:id="rId67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EA2A1E6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秋•南京期末）人站在地面上用图所示滑轮组提起重物，画出绳子的绕法。</w:t>
      </w:r>
    </w:p>
    <w:p w14:paraId="6029B691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50CC24C7">
          <v:shape id="图片 179" o:spid="_x0000_i1086" type="#_x0000_t75" alt="http://www.zxxk.com" style="width:88.5pt;height:109.5pt">
            <v:imagedata r:id="rId68" o:title=""/>
          </v:shape>
        </w:pict>
      </w:r>
    </w:p>
    <w:p w14:paraId="3B4DB37D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EEBA1F2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因为是人站在地面上用滑轮组提升重物，可以先由人手画出绳子自由端，从外向内依次画出绳子的绕线，如图所示：</w:t>
      </w:r>
    </w:p>
    <w:p w14:paraId="20B08B18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42ABD4F6">
          <v:shape id="图片 180" o:spid="_x0000_i1087" type="#_x0000_t75" alt="http://www.zxxk.com" style="width:62.5pt;height:89.5pt">
            <v:imagedata r:id="rId69" o:title=""/>
          </v:shape>
        </w:pict>
      </w:r>
    </w:p>
    <w:p w14:paraId="2FD4EAD1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秋•鼓楼区校级期末）按照下列要求完成作图</w:t>
      </w:r>
    </w:p>
    <w:p w14:paraId="16411843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如图所示，一个人站在地上用滑轮组将重物匀速提起，请在图中画出最省力的绳子绕法。</w:t>
      </w:r>
    </w:p>
    <w:p w14:paraId="5A4C8EFD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515C612">
          <v:shape id="图片 181" o:spid="_x0000_i1088" type="#_x0000_t75" alt="http://www.zxxk.com" style="width:73pt;height:112pt">
            <v:imagedata r:id="rId70" o:title=""/>
          </v:shape>
        </w:pict>
      </w:r>
    </w:p>
    <w:p w14:paraId="46167925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解：由题意和图示可知，人站在地面拉动绳子，因此人对绳子的拉力方向应向下，从而确定绳子的自由端，然后依次向内绕，最后将绳子系在定滑轮的下面挂钩上。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如下图所示：</w:t>
      </w:r>
    </w:p>
    <w:p w14:paraId="6732563B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3F5C7F2D">
          <v:shape id="图片 182" o:spid="_x0000_i1089" type="#_x0000_t75" alt="http://www.zxxk.com" style="width:70.5pt;height:109pt">
            <v:imagedata r:id="rId71" o:title=""/>
          </v:shape>
        </w:pict>
      </w:r>
    </w:p>
    <w:p w14:paraId="112314D1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秋•亭湖区期末）请在图中画出使用该滑轮组最省力的绕线方式。</w:t>
      </w:r>
    </w:p>
    <w:p w14:paraId="09E24150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A87A4A2">
          <v:shape id="图片 183" o:spid="_x0000_i1090" type="#_x0000_t75" alt="http://www.zxxk.com" style="width:46.5pt;height:112pt">
            <v:imagedata r:id="rId72" o:title=""/>
          </v:shape>
        </w:pict>
      </w:r>
    </w:p>
    <w:p w14:paraId="47F0540F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解：如图，此滑轮组可以有两种绕法，如图所示：</w:t>
      </w:r>
    </w:p>
    <w:p w14:paraId="69D58D8D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20C3B90A">
          <v:shape id="图片 184" o:spid="_x0000_i1091" type="#_x0000_t75" alt="http://www.zxxk.com" style="width:112.5pt;height:106.5pt">
            <v:imagedata r:id="rId73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0A44CB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第一图由两段绳子承担物重，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为物重的</w:t>
      </w:r>
      <w:r>
        <w:rPr>
          <w:color w:val="FF0000"/>
          <w:position w:val="-22"/>
        </w:rPr>
        <w:pict w14:anchorId="0F9E747A">
          <v:shape id="图片 185" o:spid="_x0000_i1092" type="#_x0000_t75" style="width:10pt;height:26.5pt">
            <v:imagedata r:id="rId7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A1FD0EF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第二图由三段绳子承担物重，所以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为物重的</w:t>
      </w:r>
      <w:r>
        <w:rPr>
          <w:color w:val="FF0000"/>
          <w:position w:val="-22"/>
        </w:rPr>
        <w:pict w14:anchorId="4CE71681">
          <v:shape id="图片 186" o:spid="_x0000_i1093" type="#_x0000_t75" style="width:10pt;height:26.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，所以右图最省力。</w:t>
      </w:r>
    </w:p>
    <w:p w14:paraId="319F537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故答案为：如图所示</w:t>
      </w:r>
    </w:p>
    <w:p w14:paraId="4851D2C6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585736D1">
          <v:shape id="图片 187" o:spid="_x0000_i1094" type="#_x0000_t75" alt="http://www.zxxk.com" style="width:53.5pt;height:106pt">
            <v:imagedata r:id="rId76" o:title="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60FC7E8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灌南县期末）如图所示，用两个滑轮组成滑轮组提升重物，请画出滑轮组最省力的绕法。</w:t>
      </w:r>
    </w:p>
    <w:p w14:paraId="2674B7D2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lastRenderedPageBreak/>
        <w:pict w14:anchorId="24DED59B">
          <v:shape id="图片 188" o:spid="_x0000_i1095" type="#_x0000_t75" alt="http://www.zxxk.com" style="width:43pt;height:105pt">
            <v:imagedata r:id="rId77" o:title=""/>
          </v:shape>
        </w:pict>
      </w:r>
    </w:p>
    <w:p w14:paraId="66BCB107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解：图中有一个动滑轮和一个定滑轮，要求最省力，则由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段绳子承担物重时，是最省力的绕绳方法；绳子先系在动滑轮的上挂钩，绕过上面的定滑轮，再绕过动滑轮，如图所示：</w:t>
      </w:r>
    </w:p>
    <w:p w14:paraId="6FE04D28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13B56172">
          <v:shape id="图片 189" o:spid="_x0000_i1096" type="#_x0000_t75" alt="http://www.zxxk.com" style="width:46.5pt;height:116.5pt">
            <v:imagedata r:id="rId78" o:title=""/>
          </v:shape>
        </w:pict>
      </w:r>
    </w:p>
    <w:p w14:paraId="0AFCDBCA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秋•江阴市期末）如图，通过滑轮组向下用力提升物体，请画出滑轮组的绕线。</w:t>
      </w:r>
    </w:p>
    <w:p w14:paraId="2188895C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068067E">
          <v:shape id="图片 190" o:spid="_x0000_i1097" type="#_x0000_t75" alt="http://www.zxxk.com" style="width:34pt;height:106.5pt">
            <v:imagedata r:id="rId79" o:title=""/>
          </v:shape>
        </w:pict>
      </w:r>
    </w:p>
    <w:p w14:paraId="0E0A5203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解：用一个定滑轮和一个动滑轮组成滑轮组，通过滑轮组向下用力提升物体，说明绳子自由端的拉力方向向下，所以绳子由定滑轮开始绕起，如图所示：</w:t>
      </w:r>
    </w:p>
    <w:p w14:paraId="3CF8EA6C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21CDCC78">
          <v:shape id="图片 191" o:spid="_x0000_i1098" type="#_x0000_t75" alt="http://www.zxxk.com" style="width:59.5pt;height:115.5pt">
            <v:imagedata r:id="rId80" o:title=""/>
          </v:shape>
        </w:pict>
      </w:r>
    </w:p>
    <w:p w14:paraId="344606F4" w14:textId="77777777" w:rsidR="00236215" w:rsidRDefault="00613FE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秋•泰兴市期末）如图所示，某人站在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处通过一根绳和两个滑轮匀速提起物体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，所用的拉力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，物体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重</w:t>
      </w:r>
      <w:r>
        <w:rPr>
          <w:rFonts w:ascii="Times New Roman" w:eastAsia="新宋体" w:hAnsi="Times New Roman" w:hint="eastAsia"/>
          <w:szCs w:val="21"/>
        </w:rPr>
        <w:t xml:space="preserve">300N </w:t>
      </w:r>
      <w:r>
        <w:rPr>
          <w:rFonts w:ascii="Times New Roman" w:eastAsia="新宋体" w:hAnsi="Times New Roman" w:hint="eastAsia"/>
          <w:szCs w:val="21"/>
        </w:rPr>
        <w:t>（不计滑轮重、绳重及摩擦力），画出滑轮组的绕线。</w:t>
      </w:r>
    </w:p>
    <w:p w14:paraId="7D8590AF" w14:textId="77777777" w:rsidR="00236215" w:rsidRDefault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F29D003">
          <v:shape id="图片 192" o:spid="_x0000_i1099" type="#_x0000_t75" alt="http://www.zxxk.com" style="width:79pt;height:142pt">
            <v:imagedata r:id="rId81" o:title=""/>
          </v:shape>
        </w:pict>
      </w:r>
    </w:p>
    <w:p w14:paraId="080C85CF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解：不计滑轮重和绳重，不计摩擦力，承担物重的绳子段数为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21DFAAD">
          <v:shape id="图片 193" o:spid="_x0000_i1100" type="#_x0000_t75" style="width:10pt;height:26.5pt">
            <v:imagedata r:id="rId8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32694CA">
          <v:shape id="图片 194" o:spid="_x0000_i1101" type="#_x0000_t75" style="width:28pt;height:26.5pt">
            <v:imagedata r:id="rId8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3760FF8" w14:textId="77777777" w:rsidR="00236215" w:rsidRDefault="00613FED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滑轮组由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段绳子承担物重，绕线如图所示：</w:t>
      </w:r>
    </w:p>
    <w:p w14:paraId="5AD49D85" w14:textId="3CCC304B" w:rsidR="00236215" w:rsidRDefault="00613FED" w:rsidP="00613FED">
      <w:pPr>
        <w:spacing w:line="360" w:lineRule="auto"/>
        <w:ind w:leftChars="130" w:left="273"/>
      </w:pPr>
      <w:r>
        <w:rPr>
          <w:rFonts w:ascii="Times New Roman" w:eastAsia="新宋体" w:hAnsi="Times New Roman"/>
          <w:color w:val="FF0000"/>
          <w:szCs w:val="21"/>
        </w:rPr>
        <w:pict w14:anchorId="3A26F056">
          <v:shape id="图片 195" o:spid="_x0000_i1103" type="#_x0000_t75" alt="http://www.zxxk.com" style="width:79pt;height:142pt">
            <v:imagedata r:id="rId84" o:title=""/>
          </v:shape>
        </w:pict>
      </w:r>
    </w:p>
    <w:sectPr w:rsidR="00236215">
      <w:headerReference w:type="even" r:id="rId85"/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ACBE0" w14:textId="77777777" w:rsidR="00000000" w:rsidRDefault="00613FED">
      <w:r>
        <w:separator/>
      </w:r>
    </w:p>
  </w:endnote>
  <w:endnote w:type="continuationSeparator" w:id="0">
    <w:p w14:paraId="5F1B22FB" w14:textId="77777777" w:rsidR="00000000" w:rsidRDefault="00613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B9274" w14:textId="77777777" w:rsidR="00613FED" w:rsidRPr="00613FED" w:rsidRDefault="00613FED" w:rsidP="00613FE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A6877" w14:textId="0264336F" w:rsidR="004151FC" w:rsidRPr="00613FED" w:rsidRDefault="004151FC" w:rsidP="00613FE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5FE89" w14:textId="77777777" w:rsidR="00613FED" w:rsidRDefault="00613FE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A0734" w14:textId="77777777" w:rsidR="00000000" w:rsidRDefault="00613FED">
      <w:r>
        <w:separator/>
      </w:r>
    </w:p>
  </w:footnote>
  <w:footnote w:type="continuationSeparator" w:id="0">
    <w:p w14:paraId="2D5261B3" w14:textId="77777777" w:rsidR="00000000" w:rsidRDefault="00613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CD1AA" w14:textId="77777777" w:rsidR="00613FED" w:rsidRPr="00613FED" w:rsidRDefault="00613FED" w:rsidP="00613FE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80B82" w14:textId="70A844CC" w:rsidR="004151FC" w:rsidRPr="00613FED" w:rsidRDefault="004151FC" w:rsidP="00613FE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80AA9" w14:textId="77777777" w:rsidR="00613FED" w:rsidRDefault="00613FED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236215"/>
    <w:rsid w:val="00236215"/>
    <w:rsid w:val="004151FC"/>
    <w:rsid w:val="00613FED"/>
    <w:rsid w:val="00C02FC6"/>
    <w:rsid w:val="75FB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761934EB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header" Target="header3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footer" Target="footer3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footer" Target="footer2.xml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footer" Target="footer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6464;&#26438;&#12289;&#28369;&#36718;&#20316;&#22270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第11章-简单机械和功（杠杆、滑轮作图题）-【期末试题汇编】2022-2023苏科版九年级物理上学期期末复习专题精炼.doc</Template>
  <TotalTime>157259040</TotalTime>
  <Pages>18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