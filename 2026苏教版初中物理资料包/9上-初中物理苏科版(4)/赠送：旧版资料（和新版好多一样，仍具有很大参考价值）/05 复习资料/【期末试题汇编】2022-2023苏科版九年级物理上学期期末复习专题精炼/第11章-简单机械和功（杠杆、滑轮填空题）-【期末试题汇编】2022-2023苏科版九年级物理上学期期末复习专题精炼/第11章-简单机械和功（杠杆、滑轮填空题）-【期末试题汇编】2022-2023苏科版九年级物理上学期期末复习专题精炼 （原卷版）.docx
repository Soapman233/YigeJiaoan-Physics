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6B74" w14:textId="77777777" w:rsidR="00137215" w:rsidRDefault="004879B0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31CABDD" wp14:editId="2DFA39E4">
            <wp:simplePos x="0" y="0"/>
            <wp:positionH relativeFrom="page">
              <wp:posOffset>12128500</wp:posOffset>
            </wp:positionH>
            <wp:positionV relativeFrom="topMargin">
              <wp:posOffset>11811000</wp:posOffset>
            </wp:positionV>
            <wp:extent cx="368300" cy="482600"/>
            <wp:effectExtent l="0" t="0" r="0" b="0"/>
            <wp:wrapNone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768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简单机械和功（杠杆、滑轮填空题）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【期末试题汇编】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630513C9" w14:textId="77777777" w:rsidR="00137215" w:rsidRDefault="00137215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54D4ED45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一．杠杆的平衡条件</w:t>
      </w:r>
    </w:p>
    <w:p w14:paraId="079F5573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秋•溧阳市期末）如图所示，轻质杠杆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可绕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点转动，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，用细线将重为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的物体悬挂在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点施加竖直向上的拉力</w:t>
      </w:r>
      <w:r>
        <w:rPr>
          <w:rFonts w:ascii="Times New Roman" w:eastAsia="新宋体" w:hAnsi="Times New Roman" w:hint="eastAsia"/>
          <w:szCs w:val="21"/>
        </w:rPr>
        <w:t>F.</w:t>
      </w:r>
      <w:r>
        <w:rPr>
          <w:rFonts w:ascii="Times New Roman" w:eastAsia="新宋体" w:hAnsi="Times New Roman" w:hint="eastAsia"/>
          <w:szCs w:val="21"/>
        </w:rPr>
        <w:t>在保持杠杆水平静止的情况下，拉力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；若将拉力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改为沿图中虚线方向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（增大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减小）。</w:t>
      </w:r>
    </w:p>
    <w:p w14:paraId="069DC70A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38BBC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53pt;height:83.5pt;mso-wrap-style:square;mso-position-horizontal-relative:page;mso-position-vertical-relative:page">
            <v:imagedata r:id="rId7" o:title=""/>
          </v:shape>
        </w:pict>
      </w:r>
    </w:p>
    <w:p w14:paraId="6DE98F31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建邺区期末）如图是使用手机和自拍杆自拍时的示意图，自拍杆可以看作是一个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（选填“省力”或“费力”）杠杆（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为支点）。已知自拍杆长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（质量忽略不计），手机对杆竖直向下的作用力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3N</w:t>
      </w:r>
      <w:r>
        <w:rPr>
          <w:rFonts w:ascii="Times New Roman" w:eastAsia="新宋体" w:hAnsi="Times New Roman" w:hint="eastAsia"/>
          <w:szCs w:val="21"/>
        </w:rPr>
        <w:t>，图中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80cm</w:t>
      </w:r>
      <w:r>
        <w:rPr>
          <w:rFonts w:ascii="Times New Roman" w:eastAsia="新宋体" w:hAnsi="Times New Roman" w:hint="eastAsia"/>
          <w:szCs w:val="21"/>
        </w:rPr>
        <w:t>，则手垂直于杆的动力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。若动力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的方向变为水平向左，则动力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。拍摄需要伸长自拍杆时，若保持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的作用点、方向及支点位置不变，则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大小将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4272C5C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2C62223">
          <v:shape id="图片 2" o:spid="_x0000_i1026" type="#_x0000_t75" alt="http://www.zxxk.com" style="width:115.5pt;height:112.5pt;mso-wrap-style:square;mso-position-horizontal-relative:page;mso-position-vertical-relative:page">
            <v:imagedata r:id="rId8" o:title=""/>
          </v:shape>
        </w:pict>
      </w:r>
    </w:p>
    <w:p w14:paraId="5DDD8C14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秋•姑苏区校级期末）如图所示支点为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，手持弹簧测力计竖直向上拉轻质杠杆，使其</w:t>
      </w:r>
      <w:r>
        <w:rPr>
          <w:rFonts w:ascii="Times New Roman" w:eastAsia="新宋体" w:hAnsi="Times New Roman" w:hint="eastAsia"/>
          <w:szCs w:val="21"/>
        </w:rPr>
        <w:t>处于平衡状态，弹簧测力计的示数是</w:t>
      </w:r>
      <w:r>
        <w:rPr>
          <w:rFonts w:ascii="Times New Roman" w:eastAsia="新宋体" w:hAnsi="Times New Roman" w:hint="eastAsia"/>
          <w:szCs w:val="21"/>
        </w:rPr>
        <w:t>10N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，则该杠杆属于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（省力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费力）杠杆，物体重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753C01F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618775A">
          <v:shape id="图片 3" o:spid="_x0000_i1027" type="#_x0000_t75" alt="http://www.zxxk.com" style="width:151.5pt;height:117pt;mso-wrap-style:square;mso-position-horizontal-relative:page;mso-position-vertical-relative:page">
            <v:imagedata r:id="rId9" o:title=""/>
          </v:shape>
        </w:pict>
      </w:r>
    </w:p>
    <w:p w14:paraId="02FE2B79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秋•南京期末）小华利用圆柱形的铅笔、全长</w:t>
      </w:r>
      <w:r>
        <w:rPr>
          <w:rFonts w:ascii="Times New Roman" w:eastAsia="新宋体" w:hAnsi="Times New Roman" w:hint="eastAsia"/>
          <w:szCs w:val="21"/>
        </w:rPr>
        <w:t>15cm</w:t>
      </w:r>
      <w:r>
        <w:rPr>
          <w:rFonts w:ascii="Times New Roman" w:eastAsia="新宋体" w:hAnsi="Times New Roman" w:hint="eastAsia"/>
          <w:szCs w:val="21"/>
        </w:rPr>
        <w:t>的钢尺以及重</w:t>
      </w:r>
      <w:r>
        <w:rPr>
          <w:rFonts w:ascii="Times New Roman" w:eastAsia="新宋体" w:hAnsi="Times New Roman" w:hint="eastAsia"/>
          <w:szCs w:val="21"/>
        </w:rPr>
        <w:t>0.3N</w:t>
      </w:r>
      <w:r>
        <w:rPr>
          <w:rFonts w:ascii="Times New Roman" w:eastAsia="新宋体" w:hAnsi="Times New Roman" w:hint="eastAsia"/>
          <w:szCs w:val="21"/>
        </w:rPr>
        <w:t>的橡皮组装成如图所示的杠杆，此时应沿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（顺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逆）时针方向旋动铅笔，调整钢尺到水平平衡；平衡时，发现橡皮的中心在钢尺</w:t>
      </w:r>
      <w:r>
        <w:rPr>
          <w:rFonts w:ascii="Times New Roman" w:eastAsia="新宋体" w:hAnsi="Times New Roman" w:hint="eastAsia"/>
          <w:szCs w:val="21"/>
        </w:rPr>
        <w:t>2.5cm</w:t>
      </w:r>
      <w:r>
        <w:rPr>
          <w:rFonts w:ascii="Times New Roman" w:eastAsia="新宋体" w:hAnsi="Times New Roman" w:hint="eastAsia"/>
          <w:szCs w:val="21"/>
        </w:rPr>
        <w:t>刻度处，铅笔在</w:t>
      </w:r>
      <w:r>
        <w:rPr>
          <w:rFonts w:ascii="Times New Roman" w:eastAsia="新宋体" w:hAnsi="Times New Roman" w:hint="eastAsia"/>
          <w:szCs w:val="21"/>
        </w:rPr>
        <w:t>4.5cm</w:t>
      </w:r>
      <w:r>
        <w:rPr>
          <w:rFonts w:ascii="Times New Roman" w:eastAsia="新宋体" w:hAnsi="Times New Roman" w:hint="eastAsia"/>
          <w:szCs w:val="21"/>
        </w:rPr>
        <w:t>刻度处，则钢尺的重力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BD67C00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3A77AFB">
          <v:shape id="图片 4" o:spid="_x0000_i1028" type="#_x0000_t75" alt="http://www.zxxk.com" style="width:127.5pt;height:59.5pt;mso-wrap-style:square;mso-position-horizontal-relative:page;mso-position-vertical-relative:page">
            <v:imagedata r:id="rId10" o:title=""/>
          </v:shape>
        </w:pict>
      </w:r>
    </w:p>
    <w:p w14:paraId="1E5FEAF0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秋•建湖县期末）如图所示，杆秤秤砣的质量为</w:t>
      </w:r>
      <w:r>
        <w:rPr>
          <w:rFonts w:ascii="Times New Roman" w:eastAsia="新宋体" w:hAnsi="Times New Roman" w:hint="eastAsia"/>
          <w:szCs w:val="21"/>
        </w:rPr>
        <w:t>0.2kg</w:t>
      </w:r>
      <w:r>
        <w:rPr>
          <w:rFonts w:ascii="Times New Roman" w:eastAsia="新宋体" w:hAnsi="Times New Roman" w:hint="eastAsia"/>
          <w:szCs w:val="21"/>
        </w:rPr>
        <w:t>，杆秤自身质量忽略不计。若杆秤水平静止时，被测物体和秤砣到秤纽的距离分别为</w:t>
      </w:r>
      <w:r>
        <w:rPr>
          <w:rFonts w:ascii="Times New Roman" w:eastAsia="新宋体" w:hAnsi="Times New Roman" w:hint="eastAsia"/>
          <w:szCs w:val="21"/>
        </w:rPr>
        <w:t>0.05m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0.2m</w:t>
      </w:r>
      <w:r>
        <w:rPr>
          <w:rFonts w:ascii="Times New Roman" w:eastAsia="新宋体" w:hAnsi="Times New Roman" w:hint="eastAsia"/>
          <w:szCs w:val="21"/>
        </w:rPr>
        <w:t>，则被测物体的质量为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，若物体质量增大，则要将秤砣向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（选填“左”或“右”）移动；若长时间使用后秤砣有一点缺损，则测量值比被测物体的真实质量要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（选填“偏大”、“偏小”或</w:t>
      </w:r>
      <w:r>
        <w:rPr>
          <w:rFonts w:ascii="Times New Roman" w:eastAsia="新宋体" w:hAnsi="Times New Roman" w:hint="eastAsia"/>
          <w:szCs w:val="21"/>
        </w:rPr>
        <w:t>“不变”）。</w:t>
      </w:r>
    </w:p>
    <w:p w14:paraId="60C4C8FC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B25CD5F">
          <v:shape id="图片 5" o:spid="_x0000_i1029" type="#_x0000_t75" alt="http://www.zxxk.com" style="width:113.5pt;height:54pt;mso-wrap-style:square;mso-position-horizontal-relative:page;mso-position-vertical-relative:page">
            <v:imagedata r:id="rId11" o:title=""/>
          </v:shape>
        </w:pict>
      </w:r>
    </w:p>
    <w:p w14:paraId="785F568B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秋•丹阳市期末）如图所示，轻质杠杆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可绕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点转动，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，物块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重</w:t>
      </w:r>
      <w:r>
        <w:rPr>
          <w:rFonts w:ascii="Times New Roman" w:eastAsia="新宋体" w:hAnsi="Times New Roman" w:hint="eastAsia"/>
          <w:szCs w:val="21"/>
        </w:rPr>
        <w:t>30N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点作用一个竖直向上的拉力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使杠杆在水平位置平衡，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；保持杠杆在水平位置平衡，仅将拉力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沿顺时针方向转动，则在转至虚线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所示位置的过程中，拉力大小将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，在转至虚线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所示位置时，拉力与物重的大小关系为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C87FB05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444755A">
          <v:shape id="图片 6" o:spid="_x0000_i1030" type="#_x0000_t75" alt="http://www.zxxk.com" style="width:115pt;height:69pt;mso-wrap-style:square;mso-position-horizontal-relative:page;mso-position-vertical-relative:page">
            <v:imagedata r:id="rId12" o:title=""/>
          </v:shape>
        </w:pict>
      </w:r>
    </w:p>
    <w:p w14:paraId="07B5D7A5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二．探究杠杆的平衡条件</w:t>
      </w:r>
    </w:p>
    <w:p w14:paraId="661E8CE9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秋•灌南县期末）探究杠杆平衡条件的实验中，实验前调节杠杆在水平位置平衡</w:t>
      </w:r>
      <w:r>
        <w:rPr>
          <w:rFonts w:ascii="Times New Roman" w:eastAsia="新宋体" w:hAnsi="Times New Roman" w:hint="eastAsia"/>
          <w:szCs w:val="21"/>
        </w:rPr>
        <w:lastRenderedPageBreak/>
        <w:t>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实验中调节杠杆在水平位置平衡的目的是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D10BAC9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秋•东台市期末）在探究杠杆平衡条件的实验中，未挂钩码时杠杆左侧高右侧低，应将右侧平衡螺母向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调节，使其在水平位置平衡。如图所示，在支点左侧挂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个重均为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的钩码，用弹簧测力计竖直向上拉杠杆，使其水平平衡，此时拉力大小为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．如果将弹簧测力计倾斜，示数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变小）</w:t>
      </w:r>
    </w:p>
    <w:p w14:paraId="45DA7953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156CE3F">
          <v:shape id="图片 7" o:spid="_x0000_i1031" type="#_x0000_t75" alt="http://www.zxxk.com" style="width:133pt;height:112pt;mso-wrap-style:square;mso-position-horizontal-relative:page;mso-position-vertical-relative:page">
            <v:imagedata r:id="rId13" o:title=""/>
          </v:shape>
        </w:pict>
      </w:r>
    </w:p>
    <w:p w14:paraId="696D49DB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三．杠杆的动态平衡分析</w:t>
      </w:r>
    </w:p>
    <w:p w14:paraId="20B73532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秋•邗江区期末）如图所示用剪刀将一张纸片缓慢地一刀剪断的过程中，阻力臂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变大”、“变小”或“不变”），动力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</w:t>
      </w:r>
      <w:r>
        <w:rPr>
          <w:rFonts w:ascii="Times New Roman" w:eastAsia="新宋体" w:hAnsi="Times New Roman" w:hint="eastAsia"/>
          <w:szCs w:val="21"/>
        </w:rPr>
        <w:t>.</w:t>
      </w:r>
    </w:p>
    <w:p w14:paraId="2F808273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A33047A">
          <v:shape id="图片 8" o:spid="_x0000_i1032" type="#_x0000_t75" alt="http://www.zxxk.com" style="width:118.5pt;height:73.5pt;mso-wrap-style:square;mso-position-horizontal-relative:page;mso-position-vertical-relative:page">
            <v:imagedata r:id="rId14" o:title=""/>
          </v:shape>
        </w:pict>
      </w:r>
    </w:p>
    <w:p w14:paraId="701953F6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四．杠杆的分类</w:t>
      </w:r>
    </w:p>
    <w:p w14:paraId="16B6EA92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秋•泰兴市期末）“文明城市”的创建让泰兴更美更洁净，如图所示，园林工人使用的剪刀可以省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，环卫工人使用的扫帚可以省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51B397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23FA200">
          <v:shape id="图片 9" o:spid="_x0000_i1033" type="#_x0000_t75" alt="http://www.zxxk.com" style="width:142.5pt;height:80.5pt;mso-wrap-style:square;mso-position-horizontal-relative:page;mso-position-vertical-relative:page">
            <v:imagedata r:id="rId15" o:title=""/>
          </v:shape>
        </w:pict>
      </w:r>
    </w:p>
    <w:p w14:paraId="13636573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秋•常州期末）杠杆的应用非常广泛，生活中的剪刀就有许多种类。如图所示的两种剪刀，正常使用时属于省力杠杆的是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剪刀（填甲、乙），另一种杠杆使用的好处是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737AC18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E36A021">
          <v:shape id="图片 10" o:spid="_x0000_i1034" type="#_x0000_t75" alt="http://www.zxxk.com" style="width:83.5pt;height:107.5pt;mso-wrap-style:square;mso-position-horizontal-relative:page;mso-position-vertical-relative:page">
            <v:imagedata r:id="rId16" o:title=""/>
          </v:shape>
        </w:pict>
      </w:r>
    </w:p>
    <w:p w14:paraId="5DD1F1DA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五．杠杆的应用</w:t>
      </w:r>
    </w:p>
    <w:p w14:paraId="5A382FEE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秋•泰兴市期末）图中点燃的蜡烛上下摆动，形成跷跷板。涉及的物理原理是：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893A157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0AA12CB">
          <v:shape id="图片 11" o:spid="_x0000_i1035" type="#_x0000_t75" alt="http://www.zxxk.com" style="width:89.5pt;height:80.5pt;mso-wrap-style:square;mso-position-horizontal-relative:page;mso-position-vertical-relative:page">
            <v:imagedata r:id="rId17" o:title=""/>
          </v:shape>
        </w:pict>
      </w:r>
    </w:p>
    <w:p w14:paraId="12A16551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六．定滑轮及其工作特点</w:t>
      </w:r>
    </w:p>
    <w:p w14:paraId="54B89EAE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秋•吴江区期末）如图，旗杆的顶端安装着一个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滑轮，用来改变拉力的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9AC5346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79FB283">
          <v:shape id="图片 12" o:spid="_x0000_i1036" type="#_x0000_t75" alt="http://www.zxxk.com" style="width:87pt;height:76pt;mso-wrap-style:square;mso-position-horizontal-relative:page;mso-position-vertical-relative:page">
            <v:imagedata r:id="rId18" o:title=""/>
          </v:shape>
        </w:pict>
      </w:r>
    </w:p>
    <w:p w14:paraId="73038B01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秋•仪征市期末）如图所示，旗杆顶端上安装的是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滑轮，使用这种滑轮的好处是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F898C0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4903157">
          <v:shape id="图片 13" o:spid="_x0000_i1037" type="#_x0000_t75" alt="http://www.zxxk.com" style="width:64.5pt;height:115pt;mso-wrap-style:square;mso-position-horizontal-relative:page;mso-position-vertical-relative:page">
            <v:imagedata r:id="rId19" o:title=""/>
          </v:shape>
        </w:pict>
      </w:r>
    </w:p>
    <w:p w14:paraId="0108F377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七．滑轮组及其工作特点</w:t>
      </w:r>
    </w:p>
    <w:p w14:paraId="4F70DD6B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秋•泰兴市期末）如图所示，是用绳和木棍体验“滑轮组”威力的实验，该实验说明了使用滑轮组能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7EB2CC3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5AC1CA12">
          <v:shape id="图片 14" o:spid="_x0000_i1038" type="#_x0000_t75" alt="http://www.zxxk.com" style="width:97pt;height:86.5pt;mso-wrap-style:square;mso-position-horizontal-relative:page;mso-position-vertical-relative:page">
            <v:imagedata r:id="rId20" o:title=""/>
          </v:shape>
        </w:pict>
      </w:r>
    </w:p>
    <w:p w14:paraId="54210071" w14:textId="77777777" w:rsidR="00137215" w:rsidRDefault="004879B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八．轮轴及其</w:t>
      </w:r>
      <w:r>
        <w:rPr>
          <w:rFonts w:ascii="Times New Roman" w:eastAsia="新宋体" w:hAnsi="Times New Roman" w:hint="eastAsia"/>
          <w:b/>
          <w:szCs w:val="21"/>
        </w:rPr>
        <w:t>他常见简单机械</w:t>
      </w:r>
    </w:p>
    <w:p w14:paraId="111AD375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秋•溧阳市期末）如图甲所示是某一风景区的盘山公路，之所以要把上山的公路修成这般模样，是因为盘山公路相当于简单机械中的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，使用它可以省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。图乙和图丙所示为生活中常见的两种钉子，其中与盘山公路的力学原理相同的是图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（乙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丙）钉子，为了将它钉进木块，应该用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（敲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拧）的方式更好。</w:t>
      </w:r>
    </w:p>
    <w:p w14:paraId="4D2EF244" w14:textId="77777777" w:rsidR="00137215" w:rsidRDefault="004879B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771EAEE">
          <v:shape id="图片 15" o:spid="_x0000_i1039" type="#_x0000_t75" alt="http://www.zxxk.com" style="width:244pt;height:99pt;mso-wrap-style:square;mso-position-horizontal-relative:page;mso-position-vertical-relative:page">
            <v:imagedata r:id="rId21" o:title=""/>
          </v:shape>
        </w:pict>
      </w:r>
    </w:p>
    <w:p w14:paraId="1D10EE7A" w14:textId="77777777" w:rsidR="00137215" w:rsidRDefault="004879B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淮安区期末）如图所示，由滑轮、立柱和轮轴组成，搬运巨型石块的机械中，滑轮的作用是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，轮轴的作用是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D9974A5" w14:textId="77777777" w:rsidR="00137215" w:rsidRDefault="004879B0">
      <w:pPr>
        <w:spacing w:line="360" w:lineRule="auto"/>
        <w:ind w:leftChars="130" w:left="273"/>
        <w:rPr>
          <w:lang w:eastAsia="zh-CN"/>
        </w:rPr>
      </w:pPr>
      <w:r>
        <w:rPr>
          <w:rFonts w:ascii="Times New Roman" w:eastAsia="新宋体" w:hAnsi="Times New Roman"/>
          <w:szCs w:val="21"/>
        </w:rPr>
        <w:pict w14:anchorId="484E96DC">
          <v:shape id="图片 16" o:spid="_x0000_i1040" type="#_x0000_t75" alt="http://www.zxxk.com" style="width:93pt;height:86.5pt;mso-wrap-style:square;mso-position-horizontal-relative:page;mso-position-vertical-relative:page">
            <v:imagedata r:id="rId22" o:title=""/>
          </v:shape>
        </w:pict>
      </w:r>
    </w:p>
    <w:sectPr w:rsidR="0013721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pgNumType w:chapStyle="5" w:chapSep="colon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F787C" w14:textId="77777777" w:rsidR="00000000" w:rsidRDefault="004879B0">
      <w:r>
        <w:separator/>
      </w:r>
    </w:p>
  </w:endnote>
  <w:endnote w:type="continuationSeparator" w:id="0">
    <w:p w14:paraId="4F278CEE" w14:textId="77777777" w:rsidR="00000000" w:rsidRDefault="00487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C0318" w14:textId="77777777" w:rsidR="004879B0" w:rsidRPr="004879B0" w:rsidRDefault="004879B0" w:rsidP="004879B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4398" w14:textId="6BE3B547" w:rsidR="004151FC" w:rsidRPr="004879B0" w:rsidRDefault="004151FC" w:rsidP="004879B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3118" w14:textId="77777777" w:rsidR="004879B0" w:rsidRDefault="004879B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E4D11" w14:textId="77777777" w:rsidR="00000000" w:rsidRDefault="004879B0">
      <w:r>
        <w:separator/>
      </w:r>
    </w:p>
  </w:footnote>
  <w:footnote w:type="continuationSeparator" w:id="0">
    <w:p w14:paraId="3EFA3FEA" w14:textId="77777777" w:rsidR="00000000" w:rsidRDefault="00487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7507" w14:textId="77777777" w:rsidR="004879B0" w:rsidRPr="004879B0" w:rsidRDefault="004879B0" w:rsidP="004879B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8683E" w14:textId="5BA534B4" w:rsidR="004151FC" w:rsidRPr="004879B0" w:rsidRDefault="004151FC" w:rsidP="004879B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10EEA" w14:textId="77777777" w:rsidR="004879B0" w:rsidRDefault="004879B0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137215"/>
    <w:rsid w:val="00137215"/>
    <w:rsid w:val="004151FC"/>
    <w:rsid w:val="004879B0"/>
    <w:rsid w:val="00C02FC6"/>
    <w:rsid w:val="2D9E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BD490D0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6464;&#26438;&#12289;&#28369;&#36718;&#22635;&#31354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第11章-简单机械和功（杠杆、滑轮填空题）-【期末试题汇编】2022-2023苏科版九年级物理上学期期末复习专题精炼.doc</Template>
  <TotalTime>0</TotalTime>
  <Pages>5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