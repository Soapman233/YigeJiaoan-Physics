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6B613" w14:textId="77777777" w:rsidR="00A40915" w:rsidRDefault="00981439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2E5C8C7" wp14:editId="545449A4">
            <wp:simplePos x="0" y="0"/>
            <wp:positionH relativeFrom="page">
              <wp:posOffset>10922000</wp:posOffset>
            </wp:positionH>
            <wp:positionV relativeFrom="topMargin">
              <wp:posOffset>10960100</wp:posOffset>
            </wp:positionV>
            <wp:extent cx="457200" cy="330200"/>
            <wp:effectExtent l="0" t="0" r="0" b="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3917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11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简单机械和功（杠杆、滑轮选择题）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【期末试题汇编】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0023F190" w14:textId="77777777" w:rsidR="00A40915" w:rsidRDefault="00A40915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7DF6E21F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一．力臂的画法</w:t>
      </w:r>
    </w:p>
    <w:p w14:paraId="034DC40A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是以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点为支点的杠杆，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是作用在杠杆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端的力。已知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。图中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的力臂是（　　）</w:t>
      </w:r>
    </w:p>
    <w:p w14:paraId="59667066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09A00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96pt;height:85.5pt;mso-wrap-style:square;mso-position-horizontal-relative:page;mso-position-vertical-relative:page">
            <v:imagedata r:id="rId7" o:title=""/>
          </v:shape>
        </w:pict>
      </w:r>
    </w:p>
    <w:p w14:paraId="49F2DECF" w14:textId="77777777" w:rsidR="00A40915" w:rsidRDefault="0098143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OA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AC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OC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AB</w:t>
      </w:r>
    </w:p>
    <w:p w14:paraId="055A8F4F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二．杠杆的平衡条件</w:t>
      </w:r>
    </w:p>
    <w:p w14:paraId="7E387095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淮安区期末）如图所示，杠杆在水平位置平衡，下列操作仍能让杠杆在水平位置保持平衡的是（　　）</w:t>
      </w:r>
    </w:p>
    <w:p w14:paraId="56440EBF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F03CCE0">
          <v:shape id="图片 2" o:spid="_x0000_i1026" type="#_x0000_t75" alt="http://www.zxxk.com" style="width:127.5pt;height:95.5pt;mso-wrap-style:square;mso-position-horizontal-relative:page;mso-position-vertical-relative:page">
            <v:imagedata r:id="rId8" o:title=""/>
          </v:shape>
        </w:pict>
      </w:r>
    </w:p>
    <w:p w14:paraId="0BF690BA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．两侧钩码同时向外移一格</w:t>
      </w:r>
      <w:r>
        <w:tab/>
      </w:r>
    </w:p>
    <w:p w14:paraId="0D1AF329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．两侧钩码同时向内移一格</w:t>
      </w:r>
      <w:r>
        <w:tab/>
      </w:r>
    </w:p>
    <w:p w14:paraId="5DEF193A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．左侧的钩码向内移一格，右侧减去一个钩码</w:t>
      </w:r>
      <w:r>
        <w:tab/>
      </w:r>
    </w:p>
    <w:p w14:paraId="38A79BCA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．在两侧钩码下方，同时加挂一个相同的钩码</w:t>
      </w:r>
    </w:p>
    <w:p w14:paraId="1110666F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秋•海门市期末）小明探究杠杆的平衡条件，挂钩码前，调节杠杆在水平位置平衡，杠杆上每格距离相等，杆上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的位置如图所示，当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个钩码时，下列操作中能使杠杆在水平位置平衡的是（　　）</w:t>
      </w:r>
    </w:p>
    <w:p w14:paraId="3D365FD4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FD793E0">
          <v:shape id="图片 3" o:spid="_x0000_i1027" type="#_x0000_t75" alt="http://www.zxxk.com" style="width:133pt;height:64pt;mso-wrap-style:square;mso-position-horizontal-relative:page;mso-position-vertical-relative:page">
            <v:imagedata r:id="rId9" o:title=""/>
          </v:shape>
        </w:pict>
      </w:r>
    </w:p>
    <w:p w14:paraId="6A0727FF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个钩码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个钩码</w:t>
      </w:r>
      <w:r>
        <w:tab/>
      </w:r>
    </w:p>
    <w:p w14:paraId="2F9655A1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个钩码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点挂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个钩码</w:t>
      </w:r>
    </w:p>
    <w:p w14:paraId="355FBBDC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三．杠杆的动态平衡分析</w:t>
      </w:r>
    </w:p>
    <w:p w14:paraId="34B6AD81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秋•镇江期末）如图所示，轻质杠杆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可绕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点转动，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，用细线将重物悬挂在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点作用竖直向上的拉力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。则在保持杠杆水平静止的情况下（　　）</w:t>
      </w:r>
    </w:p>
    <w:p w14:paraId="5F2B0BBF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C50E4CD">
          <v:shape id="图片 4" o:spid="_x0000_i1028" type="#_x0000_t75" alt="http://www.zxxk.com" style="width:139.5pt;height:83.5pt;mso-wrap-style:square;mso-position-horizontal-relative:page;mso-position-vertical-relative:page">
            <v:imagedata r:id="rId10" o:title=""/>
          </v:shape>
        </w:pict>
      </w:r>
    </w:p>
    <w:p w14:paraId="116E8F15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的大小为物重的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倍</w:t>
      </w:r>
      <w:r>
        <w:tab/>
      </w:r>
    </w:p>
    <w:p w14:paraId="5973D34C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．当重物的悬挂点右移时，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将增大</w:t>
      </w:r>
      <w:r>
        <w:tab/>
      </w:r>
    </w:p>
    <w:p w14:paraId="4B7DED11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改为沿图中虚线方向施力，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将减小</w:t>
      </w:r>
      <w:r>
        <w:tab/>
      </w:r>
    </w:p>
    <w:p w14:paraId="38FC7294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．若物重减小</w:t>
      </w:r>
      <w:r>
        <w:rPr>
          <w:rFonts w:ascii="Times New Roman" w:eastAsia="新宋体" w:hAnsi="Times New Roman" w:hint="eastAsia"/>
          <w:szCs w:val="21"/>
        </w:rPr>
        <w:t>2N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的大小将减小</w:t>
      </w:r>
      <w:r>
        <w:rPr>
          <w:rFonts w:ascii="Times New Roman" w:eastAsia="新宋体" w:hAnsi="Times New Roman" w:hint="eastAsia"/>
          <w:szCs w:val="21"/>
        </w:rPr>
        <w:t>4N</w:t>
      </w:r>
    </w:p>
    <w:p w14:paraId="47C46398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高邮市期末）士兵用力缓慢匀速拉动绳子，把吊桥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（杠杆）吊起，下列说法正确的是（　　）</w:t>
      </w:r>
    </w:p>
    <w:p w14:paraId="542D912A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66639A8">
          <v:shape id="图片 5" o:spid="_x0000_i1029" type="#_x0000_t75" alt="http://www.zxxk.com" style="width:165pt;height:98.5pt;mso-wrap-style:square;mso-position-horizontal-relative:page;mso-position-vertical-relative:page">
            <v:imagedata r:id="rId11" o:title=""/>
          </v:shape>
        </w:pict>
      </w:r>
    </w:p>
    <w:p w14:paraId="7326D504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处于水平时是费力杠杆</w:t>
      </w:r>
      <w:r>
        <w:tab/>
      </w:r>
    </w:p>
    <w:p w14:paraId="33C6F5B6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缓慢匀速升至虚线位置的过程，动力减小</w:t>
      </w:r>
      <w:r>
        <w:tab/>
      </w:r>
    </w:p>
    <w:p w14:paraId="72CD1950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缓慢匀速升至虚线位置的过程，阻力臂增大</w:t>
      </w:r>
      <w:r>
        <w:tab/>
      </w:r>
    </w:p>
    <w:p w14:paraId="4150F5DE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．当杠杆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缓慢匀速升至虚线位置的过程，动力臂先减小后增大</w:t>
      </w:r>
    </w:p>
    <w:p w14:paraId="59F51D63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秋•吴江区期末）如图是单塔双索斜拉大桥，索塔两侧对称的拉索承受了桥梁的重力，现仅有一辆载重汽车从桥梁左端速匀速驶向索塔的过程中，左侧拉索拉力大小（　　）</w:t>
      </w:r>
    </w:p>
    <w:p w14:paraId="2B7553B4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ABEA9CF">
          <v:shape id="图片 6" o:spid="_x0000_i1030" type="#_x0000_t75" alt="http://www.zxxk.com" style="width:349pt;height:127.5pt;mso-wrap-style:square;mso-position-horizontal-relative:page;mso-position-vertical-relative:page">
            <v:imagedata r:id="rId12" o:title=""/>
          </v:shape>
        </w:pict>
      </w:r>
    </w:p>
    <w:p w14:paraId="4F18FA14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．一直减小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．一直增大</w:t>
      </w:r>
      <w:r>
        <w:tab/>
      </w:r>
    </w:p>
    <w:p w14:paraId="0C3EBB5E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．先减</w:t>
      </w:r>
      <w:r>
        <w:rPr>
          <w:rFonts w:ascii="Times New Roman" w:eastAsia="新宋体" w:hAnsi="Times New Roman" w:hint="eastAsia"/>
          <w:szCs w:val="21"/>
        </w:rPr>
        <w:t>小后增大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．保持不变</w:t>
      </w:r>
    </w:p>
    <w:p w14:paraId="5DA6C06A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四．杠杆的分类</w:t>
      </w:r>
    </w:p>
    <w:p w14:paraId="61309658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秋•启东市期末）下列工具中，在使用时属于费力杠杆的是（　　）</w:t>
      </w:r>
    </w:p>
    <w:p w14:paraId="2004A721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F856ADA">
          <v:shape id="图片 7" o:spid="_x0000_i1031" type="#_x0000_t75" alt="http://www.zxxk.com" style="width:115.5pt;height:88pt;mso-wrap-style:square;mso-position-horizontal-relative:page;mso-position-vertical-relative:page">
            <v:imagedata r:id="rId13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</w:p>
    <w:p w14:paraId="6D8C6BCF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C610251">
          <v:shape id="图片 8" o:spid="_x0000_i1032" type="#_x0000_t75" alt="http://www.zxxk.com" style="width:121pt;height:103pt;mso-wrap-style:square;mso-position-horizontal-relative:page;mso-position-vertical-relative:page">
            <v:imagedata r:id="rId14" o:title=""/>
          </v:shape>
        </w:pict>
      </w:r>
      <w:r>
        <w:rPr>
          <w:rFonts w:ascii="Times New Roman" w:eastAsia="新宋体" w:hAnsi="Times New Roman" w:hint="eastAsia"/>
          <w:szCs w:val="21"/>
        </w:rPr>
        <w:t>瓶起子</w:t>
      </w:r>
      <w:r>
        <w:tab/>
      </w:r>
    </w:p>
    <w:p w14:paraId="3F10E7B3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0A29E17">
          <v:shape id="图片 9" o:spid="_x0000_i1033" type="#_x0000_t75" alt="http://www.zxxk.com" style="width:81pt;height:63pt;mso-wrap-style:square;mso-position-horizontal-relative:page;mso-position-vertical-relative:page">
            <v:imagedata r:id="rId15" o:title=""/>
          </v:shape>
        </w:pict>
      </w:r>
      <w:r>
        <w:rPr>
          <w:rFonts w:ascii="Times New Roman" w:eastAsia="新宋体" w:hAnsi="Times New Roman" w:hint="eastAsia"/>
          <w:szCs w:val="21"/>
        </w:rPr>
        <w:t>核桃夹</w:t>
      </w:r>
      <w:r>
        <w:tab/>
      </w:r>
    </w:p>
    <w:p w14:paraId="06958F7A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997A8D5">
          <v:shape id="图片 10" o:spid="_x0000_i1034" type="#_x0000_t75" alt="http://www.zxxk.com" style="width:127pt;height:76pt;mso-wrap-style:square;mso-position-horizontal-relative:page;mso-position-vertical-relative:page">
            <v:imagedata r:id="rId16" o:title=""/>
          </v:shape>
        </w:pict>
      </w:r>
      <w:r>
        <w:rPr>
          <w:rFonts w:ascii="Times New Roman" w:eastAsia="新宋体" w:hAnsi="Times New Roman" w:hint="eastAsia"/>
          <w:szCs w:val="21"/>
        </w:rPr>
        <w:t>撬棒</w:t>
      </w:r>
    </w:p>
    <w:p w14:paraId="32ADFFCE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秋•建湖县期末）下列工具中，属于省力杠杆的是（　　）</w:t>
      </w:r>
    </w:p>
    <w:p w14:paraId="583B5C6C" w14:textId="77777777" w:rsidR="00A40915" w:rsidRDefault="0098143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．瓶盖起子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．扫帚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．天平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．镊子</w:t>
      </w:r>
    </w:p>
    <w:p w14:paraId="78558C39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秋•海州区期末）如图所示的四种工具中，正常使用时属于费力杠杆的是（　　）</w:t>
      </w:r>
    </w:p>
    <w:p w14:paraId="04F1639E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A34AA00">
          <v:shape id="图片 11" o:spid="_x0000_i1035" type="#_x0000_t75" alt="http://www.zxxk.com" style="width:125.5pt;height:95.5pt;mso-wrap-style:square;mso-position-horizontal-relative:page;mso-position-vertical-relative:page">
            <v:imagedata r:id="rId17" o:title=""/>
          </v:shape>
        </w:pict>
      </w:r>
      <w:r>
        <w:rPr>
          <w:rFonts w:ascii="Times New Roman" w:eastAsia="新宋体" w:hAnsi="Times New Roman" w:hint="eastAsia"/>
          <w:szCs w:val="21"/>
        </w:rPr>
        <w:t>开瓶扳手</w:t>
      </w:r>
      <w:r>
        <w:tab/>
      </w:r>
    </w:p>
    <w:p w14:paraId="3B875015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16AABCE">
          <v:shape id="图片 12" o:spid="_x0000_i1036" type="#_x0000_t75" alt="http://www.zxxk.com" style="width:127.5pt;height:91.5pt;mso-wrap-style:square;mso-position-horizontal-relative:page;mso-position-vertical-relative:page">
            <v:imagedata r:id="rId18" o:title=""/>
          </v:shape>
        </w:pict>
      </w:r>
      <w:r>
        <w:rPr>
          <w:rFonts w:ascii="Times New Roman" w:eastAsia="新宋体" w:hAnsi="Times New Roman" w:hint="eastAsia"/>
          <w:szCs w:val="21"/>
        </w:rPr>
        <w:t>镊子</w:t>
      </w:r>
      <w:r>
        <w:tab/>
      </w:r>
    </w:p>
    <w:p w14:paraId="51180B7F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44D9D3A">
          <v:shape id="图片 13" o:spid="_x0000_i1037" type="#_x0000_t75" alt="http://www.zxxk.com" style="width:79.5pt;height:97.5pt;mso-wrap-style:square;mso-position-horizontal-relative:page;mso-position-vertical-relative:page">
            <v:imagedata r:id="rId19" o:title=""/>
          </v:shape>
        </w:pict>
      </w:r>
      <w:r>
        <w:rPr>
          <w:rFonts w:ascii="Times New Roman" w:eastAsia="新宋体" w:hAnsi="Times New Roman" w:hint="eastAsia"/>
          <w:szCs w:val="21"/>
        </w:rPr>
        <w:t>剪铁皮的剪刀</w:t>
      </w:r>
      <w:r>
        <w:tab/>
      </w:r>
    </w:p>
    <w:p w14:paraId="227DE71F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095BE65">
          <v:shape id="图片 14" o:spid="_x0000_i1038" type="#_x0000_t75" alt="http://www.zxxk.com" style="width:123pt;height:98.5pt;mso-wrap-style:square;mso-position-horizontal-relative:page;mso-position-vertical-relative:page">
            <v:imagedata r:id="rId20" o:title=""/>
          </v:shape>
        </w:pict>
      </w:r>
      <w:r>
        <w:rPr>
          <w:rFonts w:ascii="Times New Roman" w:eastAsia="新宋体" w:hAnsi="Times New Roman" w:hint="eastAsia"/>
          <w:szCs w:val="21"/>
        </w:rPr>
        <w:t>独轮车</w:t>
      </w:r>
    </w:p>
    <w:p w14:paraId="53185DE3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丹阳市期末）如图，当人手握铅球向上运动时，肌肉产生的力使前臂骨骼绕肘关节转动。下列所示的杠杆中，与人的前臂属于同种杠杆的是（　　）</w:t>
      </w:r>
    </w:p>
    <w:p w14:paraId="68D6AE32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BB60586">
          <v:shape id="图片 15" o:spid="_x0000_i1039" type="#_x0000_t75" alt="http://www.zxxk.com" style="width:401pt;height:90pt;mso-position-horizontal-relative:page;mso-position-vertical-relative:page">
            <v:fill o:detectmouseclick="t"/>
            <v:imagedata r:id="rId21" o:title="www.zxxk"/>
          </v:shape>
        </w:pict>
      </w:r>
    </w:p>
    <w:p w14:paraId="0EE5A11D" w14:textId="77777777" w:rsidR="00A40915" w:rsidRDefault="0098143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</w:p>
    <w:p w14:paraId="1A628D0F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秋•常州期末）在如图所示的工具中，使用时属于省力杠杆的是（　　）</w:t>
      </w:r>
    </w:p>
    <w:p w14:paraId="51CA42C7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0FEE7E8">
          <v:shape id="图片 16" o:spid="_x0000_i1040" type="#_x0000_t75" alt="http://www.zxxk.com" style="width:84pt;height:102pt;mso-wrap-style:square;mso-position-horizontal-relative:page;mso-position-vertical-relative:page">
            <v:imagedata r:id="rId22" o:title=""/>
          </v:shape>
        </w:pict>
      </w:r>
      <w:r>
        <w:rPr>
          <w:rFonts w:ascii="Times New Roman" w:eastAsia="新宋体" w:hAnsi="Times New Roman" w:hint="eastAsia"/>
          <w:szCs w:val="21"/>
        </w:rPr>
        <w:t>面包夹子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E137D6F">
          <v:shape id="图片 17" o:spid="_x0000_i1041" type="#_x0000_t75" alt="http://www.zxxk.com" style="width:106pt;height:103.5pt;mso-wrap-style:square;mso-position-horizontal-relative:page;mso-position-vertical-relative:page">
            <v:imagedata r:id="rId23" o:title=""/>
          </v:shape>
        </w:pict>
      </w:r>
      <w:r>
        <w:rPr>
          <w:rFonts w:ascii="Times New Roman" w:eastAsia="新宋体" w:hAnsi="Times New Roman" w:hint="eastAsia"/>
          <w:szCs w:val="21"/>
        </w:rPr>
        <w:t>钓鱼竿</w:t>
      </w:r>
      <w:r>
        <w:tab/>
      </w:r>
    </w:p>
    <w:p w14:paraId="5770AD53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BFD01C">
          <v:shape id="图片 18" o:spid="_x0000_i1042" type="#_x0000_t75" alt="http://www.zxxk.com" style="width:79pt;height:95.5pt;mso-wrap-style:square;mso-position-horizontal-relative:page;mso-position-vertical-relative:page">
            <v:imagedata r:id="rId24" o:title=""/>
          </v:shape>
        </w:pict>
      </w:r>
      <w:r>
        <w:rPr>
          <w:rFonts w:ascii="Times New Roman" w:eastAsia="新宋体" w:hAnsi="Times New Roman" w:hint="eastAsia"/>
          <w:szCs w:val="21"/>
        </w:rPr>
        <w:t>托盘天平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59F9246">
          <v:shape id="图片 19" o:spid="_x0000_i1043" type="#_x0000_t75" alt="http://www.zxxk.com" style="width:93pt;height:73.5pt;mso-wrap-style:square;mso-position-horizontal-relative:page;mso-position-vertical-relative:page">
            <v:imagedata r:id="rId25" o:title=""/>
          </v:shape>
        </w:pict>
      </w:r>
      <w:r>
        <w:rPr>
          <w:rFonts w:ascii="Times New Roman" w:eastAsia="新宋体" w:hAnsi="Times New Roman" w:hint="eastAsia"/>
          <w:szCs w:val="21"/>
        </w:rPr>
        <w:t>核桃夹</w:t>
      </w:r>
    </w:p>
    <w:p w14:paraId="18B62B9C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秋•兴化市期末）下列工具中可视为费力杠杆的是（　　）</w:t>
      </w:r>
    </w:p>
    <w:p w14:paraId="1FB3CD13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5BB4193">
          <v:shape id="图片 20" o:spid="_x0000_i1044" type="#_x0000_t75" alt="http://www.zxxk.com" style="width:108pt;height:95.5pt;mso-wrap-style:square;mso-position-horizontal-relative:page;mso-position-vertical-relative:page">
            <v:imagedata r:id="rId26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BCF7C72">
          <v:shape id="图片 21" o:spid="_x0000_i1045" type="#_x0000_t75" alt="http://www.zxxk.com" style="width:94pt;height:96pt;mso-wrap-style:square;mso-position-horizontal-relative:page;mso-position-vertical-relative:page">
            <v:imagedata r:id="rId27" o:title=""/>
          </v:shape>
        </w:pict>
      </w:r>
      <w:r>
        <w:tab/>
      </w:r>
    </w:p>
    <w:p w14:paraId="4FCF1DBB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1E5E54D">
          <v:shape id="图片 22" o:spid="_x0000_i1046" type="#_x0000_t75" alt="http://www.zxxk.com" style="width:89.5pt;height:79.5pt;mso-wrap-style:square;mso-position-horizontal-relative:page;mso-position-vertical-relative:page">
            <v:imagedata r:id="rId2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B9A842D">
          <v:shape id="图片 23" o:spid="_x0000_i1047" type="#_x0000_t75" alt="http://www.zxxk.com" style="width:97pt;height:94pt;mso-wrap-style:square;mso-position-horizontal-relative:page;mso-position-vertical-relative:page">
            <v:imagedata r:id="rId29" o:title=""/>
          </v:shape>
        </w:pict>
      </w:r>
    </w:p>
    <w:p w14:paraId="57B461E1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秋•高邮市期末）下列剪刀中，在使用时属于</w:t>
      </w:r>
      <w:r>
        <w:rPr>
          <w:rFonts w:ascii="Times New Roman" w:eastAsia="新宋体" w:hAnsi="Times New Roman" w:hint="eastAsia"/>
          <w:szCs w:val="21"/>
        </w:rPr>
        <w:t>费力杠杆的是（　　）</w:t>
      </w:r>
    </w:p>
    <w:p w14:paraId="3E1BD180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1CD9DF2">
          <v:shape id="图片 24" o:spid="_x0000_i1048" type="#_x0000_t75" alt="http://www.zxxk.com" style="width:58.5pt;height:49pt;mso-wrap-style:square;mso-position-horizontal-relative:page;mso-position-vertical-relative:page">
            <v:imagedata r:id="rId30" o:title=""/>
          </v:shape>
        </w:pict>
      </w:r>
      <w:r>
        <w:rPr>
          <w:rFonts w:ascii="Times New Roman" w:eastAsia="新宋体" w:hAnsi="Times New Roman" w:hint="eastAsia"/>
          <w:szCs w:val="21"/>
        </w:rPr>
        <w:t>剪铁皮剪刀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8312075">
          <v:shape id="图片 25" o:spid="_x0000_i1049" type="#_x0000_t75" alt="http://www.zxxk.com" style="width:94pt;height:48pt;mso-wrap-style:square;mso-position-horizontal-relative:page;mso-position-vertical-relative:page">
            <v:imagedata r:id="rId31" o:title=""/>
          </v:shape>
        </w:pict>
      </w:r>
      <w:r>
        <w:rPr>
          <w:rFonts w:ascii="Times New Roman" w:eastAsia="新宋体" w:hAnsi="Times New Roman" w:hint="eastAsia"/>
          <w:szCs w:val="21"/>
        </w:rPr>
        <w:t>剪树枝剪刀</w:t>
      </w:r>
      <w:r>
        <w:tab/>
      </w:r>
    </w:p>
    <w:p w14:paraId="4C40F065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FB716A5">
          <v:shape id="图片 26" o:spid="_x0000_i1050" type="#_x0000_t75" alt="http://www.zxxk.com" style="width:52pt;height:48pt;mso-wrap-style:square;mso-position-horizontal-relative:page;mso-position-vertical-relative:page">
            <v:imagedata r:id="rId32" o:title=""/>
          </v:shape>
        </w:pict>
      </w:r>
      <w:r>
        <w:rPr>
          <w:rFonts w:ascii="Times New Roman" w:eastAsia="新宋体" w:hAnsi="Times New Roman" w:hint="eastAsia"/>
          <w:szCs w:val="21"/>
        </w:rPr>
        <w:t>家用剪刀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DECB897">
          <v:shape id="图片 27" o:spid="_x0000_i1051" type="#_x0000_t75" alt="http://www.zxxk.com" style="width:82pt;height:51pt;mso-wrap-style:square;mso-position-horizontal-relative:page;mso-position-vertical-relative:page">
            <v:imagedata r:id="rId33" o:title=""/>
          </v:shape>
        </w:pict>
      </w:r>
      <w:r>
        <w:rPr>
          <w:rFonts w:ascii="Times New Roman" w:eastAsia="新宋体" w:hAnsi="Times New Roman" w:hint="eastAsia"/>
          <w:szCs w:val="21"/>
        </w:rPr>
        <w:t>剪线头用剪刀</w:t>
      </w:r>
    </w:p>
    <w:p w14:paraId="725324CF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秋•江苏期末）如图所示工具，在使用时属于费力杠杆的是（　　）</w:t>
      </w:r>
    </w:p>
    <w:p w14:paraId="7AB81C65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D727469">
          <v:shape id="图片 28" o:spid="_x0000_i1052" type="#_x0000_t75" alt="http://www.zxxk.com" style="width:104.5pt;height:61.5pt;mso-wrap-style:square;mso-position-horizontal-relative:page;mso-position-vertical-relative:page">
            <v:imagedata r:id="rId34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AE8CE25">
          <v:shape id="图片 29" o:spid="_x0000_i1053" type="#_x0000_t75" alt="http://www.zxxk.com" style="width:96pt;height:68.5pt;mso-wrap-style:square;mso-position-horizontal-relative:page;mso-position-vertical-relative:page">
            <v:imagedata r:id="rId35" o:title=""/>
          </v:shape>
        </w:pict>
      </w:r>
      <w:r>
        <w:rPr>
          <w:rFonts w:ascii="Times New Roman" w:eastAsia="新宋体" w:hAnsi="Times New Roman" w:hint="eastAsia"/>
          <w:szCs w:val="21"/>
        </w:rPr>
        <w:t>托盘天平</w:t>
      </w:r>
      <w:r>
        <w:tab/>
      </w:r>
    </w:p>
    <w:p w14:paraId="042650FF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039076F">
          <v:shape id="图片 30" o:spid="_x0000_i1054" type="#_x0000_t75" alt="http://www.zxxk.com" style="width:84pt;height:66pt;mso-wrap-style:square;mso-position-horizontal-relative:page;mso-position-vertical-relative:page">
            <v:imagedata r:id="rId36" o:title=""/>
          </v:shape>
        </w:pict>
      </w:r>
      <w:r>
        <w:rPr>
          <w:rFonts w:ascii="Times New Roman" w:eastAsia="新宋体" w:hAnsi="Times New Roman" w:hint="eastAsia"/>
          <w:szCs w:val="21"/>
        </w:rPr>
        <w:t>铁皮剪刀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6DEE452">
          <v:shape id="图片 31" o:spid="_x0000_i1055" type="#_x0000_t75" alt="http://www.zxxk.com" style="width:70.5pt;height:70.5pt;mso-wrap-style:square;mso-position-horizontal-relative:page;mso-position-vertical-relative:page">
            <v:imagedata r:id="rId37" o:title=""/>
          </v:shape>
        </w:pict>
      </w:r>
      <w:r>
        <w:rPr>
          <w:rFonts w:ascii="Times New Roman" w:eastAsia="新宋体" w:hAnsi="Times New Roman" w:hint="eastAsia"/>
          <w:szCs w:val="21"/>
        </w:rPr>
        <w:t>钢丝钳</w:t>
      </w:r>
    </w:p>
    <w:p w14:paraId="4CFDF551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秋•江阴市期末）以下有关杠杆的应用中，属于费力杠杆的是（　　）</w:t>
      </w:r>
    </w:p>
    <w:p w14:paraId="45B9047C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．开啤酒瓶盖的起子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．夹取砝码的镊子</w:t>
      </w:r>
      <w:r>
        <w:tab/>
      </w:r>
    </w:p>
    <w:p w14:paraId="65EDDDA4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．剪铁皮的剪刀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．撬石头的撬棒</w:t>
      </w:r>
    </w:p>
    <w:p w14:paraId="715CB930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姑苏区校级期末）如图所示，下列四种机械装置，正常使用时不属于省力杠杆的是（　　）</w:t>
      </w:r>
    </w:p>
    <w:p w14:paraId="0D3953C3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FEA0410">
          <v:shape id="图片 32" o:spid="_x0000_i1056" type="#_x0000_t75" alt="http://www.zxxk.com" style="width:100.5pt;height:61pt;mso-wrap-style:square;mso-position-horizontal-relative:page;mso-position-vertical-relative:page">
            <v:imagedata r:id="rId38" o:title=""/>
          </v:shape>
        </w:pict>
      </w:r>
      <w:r>
        <w:rPr>
          <w:rFonts w:ascii="Times New Roman" w:eastAsia="新宋体" w:hAnsi="Times New Roman" w:hint="eastAsia"/>
          <w:szCs w:val="21"/>
        </w:rPr>
        <w:t>自行车龙头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FAAD7B0">
          <v:shape id="图片 33" o:spid="_x0000_i1057" type="#_x0000_t75" alt="http://www.zxxk.com" style="width:94pt;height:71.5pt;mso-wrap-style:square;mso-position-horizontal-relative:page;mso-position-vertical-relative:page">
            <v:imagedata r:id="rId39" o:title=""/>
          </v:shape>
        </w:pict>
      </w:r>
      <w:r>
        <w:rPr>
          <w:rFonts w:ascii="Times New Roman" w:eastAsia="新宋体" w:hAnsi="Times New Roman" w:hint="eastAsia"/>
          <w:szCs w:val="21"/>
        </w:rPr>
        <w:t>扫帚</w:t>
      </w:r>
      <w:r>
        <w:tab/>
      </w:r>
    </w:p>
    <w:p w14:paraId="6B4F13EA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8218122">
          <v:shape id="图片 34" o:spid="_x0000_i1058" type="#_x0000_t75" alt="http://www.zxxk.com" style="width:64.5pt;height:63pt;mso-wrap-style:square;mso-position-horizontal-relative:page;mso-position-vertical-relative:page">
            <v:imagedata r:id="rId40" o:title=""/>
          </v:shape>
        </w:pict>
      </w:r>
      <w:r>
        <w:rPr>
          <w:rFonts w:ascii="Times New Roman" w:eastAsia="新宋体" w:hAnsi="Times New Roman" w:hint="eastAsia"/>
          <w:szCs w:val="21"/>
        </w:rPr>
        <w:t>开关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863DB7B">
          <v:shape id="图片 35" o:spid="_x0000_i1059" type="#_x0000_t75" alt="http://www.zxxk.com" style="width:85.5pt;height:43.5pt;mso-wrap-style:square;mso-position-horizontal-relative:page;mso-position-vertical-relative:page">
            <v:imagedata r:id="rId41" o:title=""/>
          </v:shape>
        </w:pict>
      </w:r>
      <w:r>
        <w:rPr>
          <w:rFonts w:ascii="Times New Roman" w:eastAsia="新宋体" w:hAnsi="Times New Roman" w:hint="eastAsia"/>
          <w:szCs w:val="21"/>
        </w:rPr>
        <w:t>门把手</w:t>
      </w:r>
    </w:p>
    <w:p w14:paraId="53BBDB10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秋•盱眙县期末）人体中有多个杠杆，如图所示的几个人体杠杆中，属于费力杠杆的是（　　）</w:t>
      </w:r>
      <w:r>
        <w:rPr>
          <w:rFonts w:ascii="Times New Roman" w:eastAsia="新宋体" w:hAnsi="Times New Roman"/>
          <w:szCs w:val="21"/>
        </w:rPr>
        <w:pict w14:anchorId="49E7C743">
          <v:shape id="图片 36" o:spid="_x0000_i1060" type="#_x0000_t75" alt="http://www.zxxk.com" style="width:436.5pt;height:118pt;mso-wrap-style:square;mso-position-horizontal-relative:page;mso-position-vertical-relative:page">
            <v:imagedata r:id="rId42" o:title=""/>
          </v:shape>
        </w:pict>
      </w:r>
    </w:p>
    <w:p w14:paraId="68CFD3BF" w14:textId="77777777" w:rsidR="00A40915" w:rsidRDefault="0098143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</w:p>
    <w:p w14:paraId="07FB258D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日，航天员聂海胜、刘伯明在机械臂（左图）的辅助下成功从天和核心舱出舱。机械臂的功能类似于人的手臂（杠杆），但它有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个关节，长度可达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多米，具有抓住、拉回、锁死等功能。如</w:t>
      </w:r>
      <w:r>
        <w:rPr>
          <w:rFonts w:ascii="Times New Roman" w:eastAsia="新宋体" w:hAnsi="Times New Roman" w:hint="eastAsia"/>
          <w:szCs w:val="21"/>
        </w:rPr>
        <w:t>图工具在使用时与机械臂工作时属于同一类杠杆的是（　　）</w:t>
      </w:r>
    </w:p>
    <w:p w14:paraId="48DC398F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BD43D6A">
          <v:shape id="图片 37" o:spid="_x0000_i1061" type="#_x0000_t75" alt="http://www.zxxk.com" style="width:118pt;height:134.5pt;mso-wrap-style:square;mso-position-horizontal-relative:page;mso-position-vertical-relative:page">
            <v:imagedata r:id="rId43" o:title=""/>
          </v:shape>
        </w:pict>
      </w:r>
    </w:p>
    <w:p w14:paraId="43990AA6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844F0CF">
          <v:shape id="图片 38" o:spid="_x0000_i1062" type="#_x0000_t75" alt="http://www.zxxk.com" style="width:46pt;height:58.5pt;mso-wrap-style:square;mso-position-horizontal-relative:page;mso-position-vertical-relative:page">
            <v:imagedata r:id="rId44" o:title=""/>
          </v:shape>
        </w:pict>
      </w:r>
      <w:r>
        <w:rPr>
          <w:rFonts w:ascii="Times New Roman" w:eastAsia="新宋体" w:hAnsi="Times New Roman" w:hint="eastAsia"/>
          <w:szCs w:val="21"/>
        </w:rPr>
        <w:t>羊角锤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7D72539">
          <v:shape id="图片 39" o:spid="_x0000_i1063" type="#_x0000_t75" alt="http://www.zxxk.com" style="width:67.5pt;height:64pt;mso-wrap-style:square;mso-position-horizontal-relative:page;mso-position-vertical-relative:page">
            <v:imagedata r:id="rId45" o:title=""/>
          </v:shape>
        </w:pict>
      </w:r>
      <w:r>
        <w:rPr>
          <w:rFonts w:ascii="Times New Roman" w:eastAsia="新宋体" w:hAnsi="Times New Roman" w:hint="eastAsia"/>
          <w:szCs w:val="21"/>
        </w:rPr>
        <w:t>起子</w:t>
      </w:r>
      <w:r>
        <w:tab/>
      </w:r>
    </w:p>
    <w:p w14:paraId="613A6B21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3BB9E19">
          <v:shape id="图片 40" o:spid="_x0000_i1064" type="#_x0000_t75" alt="http://www.zxxk.com" style="width:85.5pt;height:1in;mso-wrap-style:square;mso-position-horizontal-relative:page;mso-position-vertical-relative:page">
            <v:imagedata r:id="rId46" o:title=""/>
          </v:shape>
        </w:pict>
      </w:r>
      <w:r>
        <w:rPr>
          <w:rFonts w:ascii="Times New Roman" w:eastAsia="新宋体" w:hAnsi="Times New Roman" w:hint="eastAsia"/>
          <w:szCs w:val="21"/>
        </w:rPr>
        <w:t>食品夹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FAD0D3C">
          <v:shape id="图片 41" o:spid="_x0000_i1065" type="#_x0000_t75" alt="http://www.zxxk.com" style="width:77.5pt;height:46.5pt;mso-wrap-style:square;mso-position-horizontal-relative:page;mso-position-vertical-relative:page">
            <v:imagedata r:id="rId47" o:title=""/>
          </v:shape>
        </w:pict>
      </w:r>
      <w:r>
        <w:rPr>
          <w:rFonts w:ascii="Times New Roman" w:eastAsia="新宋体" w:hAnsi="Times New Roman" w:hint="eastAsia"/>
          <w:szCs w:val="21"/>
        </w:rPr>
        <w:t>扳手</w:t>
      </w:r>
    </w:p>
    <w:p w14:paraId="192CAF40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秋•阜宁县期末）在如图所示的工具中，使用时属于省力杠杆的是（　　）</w:t>
      </w:r>
    </w:p>
    <w:p w14:paraId="624BF10E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CE17CB5">
          <v:shape id="图片 42" o:spid="_x0000_i1066" type="#_x0000_t75" alt="http://www.zxxk.com" style="width:84pt;height:102pt;mso-wrap-style:square;mso-position-horizontal-relative:page;mso-position-vertical-relative:page">
            <v:imagedata r:id="rId48" o:title=""/>
          </v:shape>
        </w:pict>
      </w:r>
      <w:r>
        <w:rPr>
          <w:rFonts w:ascii="Times New Roman" w:eastAsia="新宋体" w:hAnsi="Times New Roman" w:hint="eastAsia"/>
          <w:szCs w:val="21"/>
        </w:rPr>
        <w:t>食品夹子夹面包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179F14A">
          <v:shape id="图片 43" o:spid="_x0000_i1067" type="#_x0000_t75" alt="http://www.zxxk.com" style="width:106pt;height:103.5pt;mso-wrap-style:square;mso-position-horizontal-relative:page;mso-position-vertical-relative:page">
            <v:imagedata r:id="rId49" o:title=""/>
          </v:shape>
        </w:pict>
      </w:r>
      <w:r>
        <w:rPr>
          <w:rFonts w:ascii="Times New Roman" w:eastAsia="新宋体" w:hAnsi="Times New Roman" w:hint="eastAsia"/>
          <w:szCs w:val="21"/>
        </w:rPr>
        <w:t>用钓鱼竿钓鱼</w:t>
      </w:r>
      <w:r>
        <w:tab/>
      </w:r>
    </w:p>
    <w:p w14:paraId="166B98E1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E2A6CF1">
          <v:shape id="图片 44" o:spid="_x0000_i1068" type="#_x0000_t75" alt="http://www.zxxk.com" style="width:79pt;height:95.5pt;mso-wrap-style:square;mso-position-horizontal-relative:page;mso-position-vertical-relative:page">
            <v:imagedata r:id="rId50" o:title=""/>
          </v:shape>
        </w:pict>
      </w:r>
      <w:r>
        <w:rPr>
          <w:rFonts w:ascii="Times New Roman" w:eastAsia="新宋体" w:hAnsi="Times New Roman" w:hint="eastAsia"/>
          <w:szCs w:val="21"/>
        </w:rPr>
        <w:t>天平称重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CA210DA">
          <v:shape id="图片 45" o:spid="_x0000_i1069" type="#_x0000_t75" alt="http://www.zxxk.com" style="width:94.5pt;height:89.5pt;mso-wrap-style:square;mso-position-horizontal-relative:page;mso-position-vertical-relative:page">
            <v:imagedata r:id="rId51" o:title=""/>
          </v:shape>
        </w:pict>
      </w:r>
      <w:r>
        <w:rPr>
          <w:rFonts w:ascii="Times New Roman" w:eastAsia="新宋体" w:hAnsi="Times New Roman" w:hint="eastAsia"/>
          <w:szCs w:val="21"/>
        </w:rPr>
        <w:t>推独轮车</w:t>
      </w:r>
    </w:p>
    <w:p w14:paraId="38D4ADB4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秋•鼓楼区期末）下列工具中，在使用时属于费力杠杆的是（　　）</w:t>
      </w:r>
    </w:p>
    <w:p w14:paraId="5218B48C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06D309F">
          <v:shape id="图片 46" o:spid="_x0000_i1070" type="#_x0000_t75" alt="http://www.zxxk.com" style="width:87pt;height:53.5pt;mso-wrap-style:square;mso-position-horizontal-relative:page;mso-position-vertical-relative:page">
            <v:imagedata r:id="rId52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37EF0ACB">
          <v:shape id="图片 47" o:spid="_x0000_i1071" type="#_x0000_t75" alt="http://www.zxxk.com" style="width:77.5pt;height:59.5pt;mso-wrap-style:square;mso-position-horizontal-relative:page;mso-position-vertical-relative:page">
            <v:imagedata r:id="rId53" o:title=""/>
          </v:shape>
        </w:pict>
      </w:r>
      <w:r>
        <w:rPr>
          <w:rFonts w:ascii="Times New Roman" w:eastAsia="新宋体" w:hAnsi="Times New Roman" w:hint="eastAsia"/>
          <w:szCs w:val="21"/>
        </w:rPr>
        <w:t>瓶起子</w:t>
      </w:r>
      <w:r>
        <w:tab/>
      </w:r>
    </w:p>
    <w:p w14:paraId="18D336C1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87DEF13">
          <v:shape id="图片 48" o:spid="_x0000_i1072" type="#_x0000_t75" alt="http://www.zxxk.com" style="width:93pt;height:73.5pt;mso-wrap-style:square;mso-position-horizontal-relative:page;mso-position-vertical-relative:page">
            <v:imagedata r:id="rId54" o:title=""/>
          </v:shape>
        </w:pict>
      </w:r>
      <w:r>
        <w:rPr>
          <w:rFonts w:ascii="Times New Roman" w:eastAsia="新宋体" w:hAnsi="Times New Roman" w:hint="eastAsia"/>
          <w:szCs w:val="21"/>
        </w:rPr>
        <w:t>核桃夹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249AA3B">
          <v:shape id="图片 49" o:spid="_x0000_i1073" type="#_x0000_t75" alt="http://www.zxxk.com" style="width:77.5pt;height:79.5pt;mso-wrap-style:square;mso-position-horizontal-relative:page;mso-position-vertical-relative:page">
            <v:imagedata r:id="rId55" o:title=""/>
          </v:shape>
        </w:pict>
      </w:r>
      <w:r>
        <w:rPr>
          <w:rFonts w:ascii="Times New Roman" w:eastAsia="新宋体" w:hAnsi="Times New Roman" w:hint="eastAsia"/>
          <w:szCs w:val="21"/>
        </w:rPr>
        <w:t>钢丝钳</w:t>
      </w:r>
    </w:p>
    <w:p w14:paraId="79E8400F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姜堰区期末）如图所示的工具均属于杠杆，在使用时与其他三个类型不同的是（　　）</w:t>
      </w:r>
    </w:p>
    <w:p w14:paraId="5DEE7742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F147CB7">
          <v:shape id="图片 50" o:spid="_x0000_i1074" type="#_x0000_t75" alt="http://www.zxxk.com" style="width:100pt;height:62.5pt;mso-wrap-style:square;mso-position-horizontal-relative:page;mso-position-vertical-relative:page">
            <v:imagedata r:id="rId56" o:title=""/>
          </v:shape>
        </w:pict>
      </w:r>
      <w:r>
        <w:rPr>
          <w:rFonts w:ascii="Times New Roman" w:eastAsia="新宋体" w:hAnsi="Times New Roman" w:hint="eastAsia"/>
          <w:szCs w:val="21"/>
        </w:rPr>
        <w:t>船桨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00145CE">
          <v:shape id="图片 51" o:spid="_x0000_i1075" type="#_x0000_t75" alt="http://www.zxxk.com" style="width:71.5pt;height:64.5pt;mso-wrap-style:square;mso-position-horizontal-relative:page;mso-position-vertical-relative:page">
            <v:imagedata r:id="rId57" o:title=""/>
          </v:shape>
        </w:pict>
      </w:r>
      <w:r>
        <w:rPr>
          <w:rFonts w:ascii="Times New Roman" w:eastAsia="新宋体" w:hAnsi="Times New Roman" w:hint="eastAsia"/>
          <w:szCs w:val="21"/>
        </w:rPr>
        <w:t>独轮车</w:t>
      </w:r>
      <w:r>
        <w:tab/>
      </w:r>
    </w:p>
    <w:p w14:paraId="206209E7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7BDFDB0E">
          <v:shape id="图片 52" o:spid="_x0000_i1076" type="#_x0000_t75" alt="http://www.zxxk.com" style="width:85.5pt;height:48pt;mso-wrap-style:square;mso-position-horizontal-relative:page;mso-position-vertical-relative:page">
            <v:imagedata r:id="rId58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5E3A597">
          <v:shape id="图片 53" o:spid="_x0000_i1077" type="#_x0000_t75" alt="http://www.zxxk.com" style="width:92.5pt;height:73.5pt;mso-wrap-style:square;mso-position-horizontal-relative:page;mso-position-vertical-relative:page">
            <v:imagedata r:id="rId59" o:title=""/>
          </v:shape>
        </w:pict>
      </w:r>
      <w:r>
        <w:rPr>
          <w:rFonts w:ascii="Times New Roman" w:eastAsia="新宋体" w:hAnsi="Times New Roman" w:hint="eastAsia"/>
          <w:szCs w:val="21"/>
        </w:rPr>
        <w:t>钓鱼竿</w:t>
      </w:r>
    </w:p>
    <w:p w14:paraId="6C229E1C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秋•亭湖区期末）如图所示，下列工具使用过程中属于省力杠杆的是（　　）</w:t>
      </w:r>
    </w:p>
    <w:p w14:paraId="0718850C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954754A">
          <v:shape id="图片 54" o:spid="_x0000_i1078" type="#_x0000_t75" alt="http://www.zxxk.com" style="width:94pt;height:64.5pt;mso-wrap-style:square;mso-position-horizontal-relative:page;mso-position-vertical-relative:page">
            <v:imagedata r:id="rId60" o:title=""/>
          </v:shape>
        </w:pict>
      </w:r>
      <w:r>
        <w:rPr>
          <w:rFonts w:ascii="Times New Roman" w:eastAsia="新宋体" w:hAnsi="Times New Roman" w:hint="eastAsia"/>
          <w:szCs w:val="21"/>
        </w:rPr>
        <w:t>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8244CC8">
          <v:shape id="图片 55" o:spid="_x0000_i1079" type="#_x0000_t75" alt="http://www.zxxk.com" style="width:101.5pt;height:77.5pt;mso-wrap-style:square;mso-position-horizontal-relative:page;mso-position-vertical-relative:page">
            <v:imagedata r:id="rId61" o:title=""/>
          </v:shape>
        </w:pict>
      </w:r>
      <w:r>
        <w:rPr>
          <w:rFonts w:ascii="Times New Roman" w:eastAsia="新宋体" w:hAnsi="Times New Roman" w:hint="eastAsia"/>
          <w:szCs w:val="21"/>
        </w:rPr>
        <w:t>手推车</w:t>
      </w:r>
      <w:r>
        <w:tab/>
      </w:r>
    </w:p>
    <w:p w14:paraId="52B4CDFD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3A277A4">
          <v:shape id="图片 56" o:spid="_x0000_i1080" type="#_x0000_t75" alt="http://www.zxxk.com" style="width:63pt;height:76pt;mso-wrap-style:square;mso-position-horizontal-relative:page;mso-position-vertical-relative:page">
            <v:imagedata r:id="rId62" o:title=""/>
          </v:shape>
        </w:pict>
      </w:r>
      <w:r>
        <w:rPr>
          <w:rFonts w:ascii="Times New Roman" w:eastAsia="新宋体" w:hAnsi="Times New Roman" w:hint="eastAsia"/>
          <w:szCs w:val="21"/>
        </w:rPr>
        <w:t>扫帚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AD48009">
          <v:shape id="图片 57" o:spid="_x0000_i1081" type="#_x0000_t75" alt="http://www.zxxk.com" style="width:85.5pt;height:75pt;mso-wrap-style:square;mso-position-horizontal-relative:page;mso-position-vertical-relative:page">
            <v:imagedata r:id="rId63" o:title=""/>
          </v:shape>
        </w:pict>
      </w:r>
      <w:r>
        <w:rPr>
          <w:rFonts w:ascii="Times New Roman" w:eastAsia="新宋体" w:hAnsi="Times New Roman" w:hint="eastAsia"/>
          <w:szCs w:val="21"/>
        </w:rPr>
        <w:t>钓鱼竿</w:t>
      </w:r>
    </w:p>
    <w:p w14:paraId="7D4F3853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秋•南京期末）如图所示，生活中经常使用的工具，属于费力杠杆的是（　　）</w:t>
      </w:r>
    </w:p>
    <w:p w14:paraId="6330CB0D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5408841">
          <v:shape id="图片 58" o:spid="_x0000_i1082" type="#_x0000_t75" alt="http://www.zxxk.com" style="width:87pt;height:85pt;mso-wrap-style:square;mso-position-horizontal-relative:page;mso-position-vertical-relative:page">
            <v:imagedata r:id="rId64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</w:t>
      </w:r>
      <w:r>
        <w:rPr>
          <w:rFonts w:ascii="Times New Roman" w:eastAsia="新宋体" w:hAnsi="Times New Roman" w:hint="eastAsia"/>
          <w:szCs w:val="21"/>
        </w:rPr>
        <w:t>瓶盖起子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7B7D4D1">
          <v:shape id="图片 59" o:spid="_x0000_i1083" type="#_x0000_t75" alt="http://www.zxxk.com" style="width:116.5pt;height:86.5pt;mso-wrap-style:square;mso-position-horizontal-relative:page;mso-position-vertical-relative:page">
            <v:imagedata r:id="rId65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        </w:t>
      </w:r>
      <w:r>
        <w:rPr>
          <w:rFonts w:ascii="Times New Roman" w:eastAsia="新宋体" w:hAnsi="Times New Roman" w:hint="eastAsia"/>
          <w:szCs w:val="21"/>
        </w:rPr>
        <w:t>钳子</w:t>
      </w:r>
      <w:r>
        <w:tab/>
      </w:r>
    </w:p>
    <w:p w14:paraId="61EA9826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26C4067">
          <v:shape id="图片 60" o:spid="_x0000_i1084" type="#_x0000_t75" alt="http://www.zxxk.com" style="width:75pt;height:85.5pt;mso-wrap-style:square;mso-position-horizontal-relative:page;mso-position-vertical-relative:page">
            <v:imagedata r:id="rId66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   </w:t>
      </w:r>
      <w:r>
        <w:rPr>
          <w:rFonts w:ascii="Times New Roman" w:eastAsia="新宋体" w:hAnsi="Times New Roman" w:hint="eastAsia"/>
          <w:szCs w:val="21"/>
        </w:rPr>
        <w:t>镊子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5DEF672A">
          <v:shape id="图片 61" o:spid="_x0000_i1085" type="#_x0000_t75" alt="http://www.zxxk.com" style="width:93pt;height:87pt;mso-wrap-style:square;mso-position-horizontal-relative:page;mso-position-vertical-relative:page">
            <v:imagedata r:id="rId67" o:title="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     </w:t>
      </w:r>
      <w:r>
        <w:rPr>
          <w:rFonts w:ascii="Times New Roman" w:eastAsia="新宋体" w:hAnsi="Times New Roman" w:hint="eastAsia"/>
          <w:szCs w:val="21"/>
        </w:rPr>
        <w:t>推独轮车</w:t>
      </w:r>
    </w:p>
    <w:p w14:paraId="7FDBCF41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秋•镇江期末）下列工具在使用时属于费力杠杆的是（　　）</w:t>
      </w:r>
    </w:p>
    <w:p w14:paraId="2EAAEE92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455957E">
          <v:shape id="图片 62" o:spid="_x0000_i1086" type="#_x0000_t75" alt="http://www.zxxk.com" style="width:49pt;height:71.5pt;mso-wrap-style:square;mso-position-horizontal-relative:page;mso-position-vertical-relative:page">
            <v:imagedata r:id="rId68" o:title=""/>
          </v:shape>
        </w:pict>
      </w:r>
      <w:r>
        <w:rPr>
          <w:rFonts w:ascii="Times New Roman" w:eastAsia="新宋体" w:hAnsi="Times New Roman" w:hint="eastAsia"/>
          <w:szCs w:val="21"/>
        </w:rPr>
        <w:t>镊子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254D772">
          <v:shape id="图片 63" o:spid="_x0000_i1087" type="#_x0000_t75" alt="http://www.zxxk.com" style="width:88pt;height:67.5pt;mso-wrap-style:square;mso-position-horizontal-relative:page;mso-position-vertical-relative:page">
            <v:imagedata r:id="rId69" o:title=""/>
          </v:shape>
        </w:pict>
      </w:r>
      <w:r>
        <w:rPr>
          <w:rFonts w:ascii="Times New Roman" w:eastAsia="新宋体" w:hAnsi="Times New Roman" w:hint="eastAsia"/>
          <w:szCs w:val="21"/>
        </w:rPr>
        <w:t>剪子</w:t>
      </w:r>
      <w:r>
        <w:tab/>
      </w:r>
    </w:p>
    <w:p w14:paraId="6E8F178D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2BD9EDA2">
          <v:shape id="图片 64" o:spid="_x0000_i1088" type="#_x0000_t75" alt="http://www.zxxk.com" style="width:104.5pt;height:55.5pt;mso-wrap-style:square;mso-position-horizontal-relative:page;mso-position-vertical-relative:page">
            <v:imagedata r:id="rId70" o:title=""/>
          </v:shape>
        </w:pict>
      </w:r>
      <w:r>
        <w:rPr>
          <w:rFonts w:ascii="Times New Roman" w:eastAsia="新宋体" w:hAnsi="Times New Roman" w:hint="eastAsia"/>
          <w:szCs w:val="21"/>
        </w:rPr>
        <w:t>钳子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627E22B0">
          <v:shape id="图片 65" o:spid="_x0000_i1089" type="#_x0000_t75" alt="http://www.zxxk.com" style="width:82pt;height:82.5pt;mso-wrap-style:square;mso-position-horizontal-relative:page;mso-position-vertical-relative:page">
            <v:imagedata r:id="rId71" o:title=""/>
          </v:shape>
        </w:pict>
      </w:r>
      <w:r>
        <w:rPr>
          <w:rFonts w:ascii="Times New Roman" w:eastAsia="新宋体" w:hAnsi="Times New Roman" w:hint="eastAsia"/>
          <w:szCs w:val="21"/>
        </w:rPr>
        <w:t>起子</w:t>
      </w:r>
    </w:p>
    <w:p w14:paraId="02876520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秋•南京期末）图中正在使用的机械，属于省力杠杆的有（　　）</w:t>
      </w:r>
    </w:p>
    <w:p w14:paraId="1F3F3B7E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C0594AE">
          <v:shape id="图片 66" o:spid="_x0000_i1090" type="#_x0000_t75" alt="http://www.zxxk.com" style="width:404.5pt;height:91.5pt;mso-wrap-style:square;mso-position-horizontal-relative:page;mso-position-vertical-relative:page">
            <v:imagedata r:id="rId72" o:title=""/>
          </v:shape>
        </w:pict>
      </w:r>
    </w:p>
    <w:p w14:paraId="57DA1376" w14:textId="77777777" w:rsidR="00A40915" w:rsidRDefault="0098143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①③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②③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①④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②④</w:t>
      </w:r>
    </w:p>
    <w:p w14:paraId="642979AB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五．杠杆的应用</w:t>
      </w:r>
    </w:p>
    <w:p w14:paraId="262D933A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秋•南京期末）如图所示用剪刀将一张纸片缓慢地一刀剪断的过程中，阻力臂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和动力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的变化情况是（　　）</w:t>
      </w:r>
    </w:p>
    <w:p w14:paraId="3D75E672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D25896A">
          <v:shape id="图片 67" o:spid="_x0000_i1091" type="#_x0000_t75" alt="http://www.zxxk.com" style="width:93pt;height:94pt;mso-wrap-style:square;mso-position-horizontal-relative:page;mso-position-vertical-relative:page">
            <v:imagedata r:id="rId73" o:title=""/>
          </v:shape>
        </w:pict>
      </w:r>
    </w:p>
    <w:p w14:paraId="6F167D1A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不变，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变大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不变，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不变</w:t>
      </w:r>
      <w:r>
        <w:tab/>
      </w:r>
    </w:p>
    <w:p w14:paraId="4CCA388B" w14:textId="77777777" w:rsidR="00A40915" w:rsidRDefault="0098143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变大，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变大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阻</w:t>
      </w:r>
      <w:r>
        <w:rPr>
          <w:rFonts w:ascii="Times New Roman" w:eastAsia="新宋体" w:hAnsi="Times New Roman" w:hint="eastAsia"/>
          <w:szCs w:val="21"/>
        </w:rPr>
        <w:t>变大，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动</w:t>
      </w:r>
      <w:r>
        <w:rPr>
          <w:rFonts w:ascii="Times New Roman" w:eastAsia="新宋体" w:hAnsi="Times New Roman" w:hint="eastAsia"/>
          <w:szCs w:val="21"/>
        </w:rPr>
        <w:t>不变</w:t>
      </w:r>
    </w:p>
    <w:p w14:paraId="04E80E22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六．动滑轮及其工作特点</w:t>
      </w:r>
    </w:p>
    <w:p w14:paraId="5572D577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秋•邗江区期末）用如图所示的四种方式匀速提升同一物体（不计机械自重和摩擦），其中最费力的是（　　）</w:t>
      </w:r>
    </w:p>
    <w:p w14:paraId="31740907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41575CF">
          <v:shape id="图片 68" o:spid="_x0000_i1092" type="#_x0000_t75" alt="http://www.zxxk.com" style="width:37pt;height:73pt;mso-wrap-style:square;mso-position-horizontal-relative:page;mso-position-vertical-relative:page">
            <v:imagedata r:id="rId74" o:title=""/>
          </v:shape>
        </w:pict>
      </w:r>
      <w:r>
        <w:tab/>
      </w:r>
    </w:p>
    <w:p w14:paraId="4B8B205E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065558ED">
          <v:shape id="图片 69" o:spid="_x0000_i1093" type="#_x0000_t75" alt="http://www.zxxk.com" style="width:46.5pt;height:76.5pt;mso-wrap-style:square;mso-position-horizontal-relative:page;mso-position-vertical-relative:page">
            <v:imagedata r:id="rId75" o:title=""/>
          </v:shape>
        </w:pict>
      </w:r>
      <w:r>
        <w:tab/>
      </w:r>
    </w:p>
    <w:p w14:paraId="33659349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13411D98">
          <v:shape id="图片 70" o:spid="_x0000_i1094" type="#_x0000_t75" alt="http://www.zxxk.com" style="width:49.5pt;height:106.5pt;mso-wrap-style:square;mso-position-horizontal-relative:page;mso-position-vertical-relative:page">
            <v:imagedata r:id="rId76" o:title=""/>
          </v:shape>
        </w:pict>
      </w:r>
      <w:r>
        <w:tab/>
      </w:r>
    </w:p>
    <w:p w14:paraId="5AD028E4" w14:textId="77777777" w:rsidR="00A40915" w:rsidRDefault="0098143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pict w14:anchorId="44190B1D">
          <v:shape id="图片 71" o:spid="_x0000_i1095" type="#_x0000_t75" alt="http://www.zxxk.com" style="width:123pt;height:74.5pt;mso-wrap-style:square;mso-position-horizontal-relative:page;mso-position-vertical-relative:page">
            <v:imagedata r:id="rId77" o:title=""/>
          </v:shape>
        </w:pict>
      </w:r>
    </w:p>
    <w:p w14:paraId="7EBD96B4" w14:textId="77777777" w:rsidR="00A40915" w:rsidRDefault="00981439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七．滑轮组中的相关计算</w:t>
      </w:r>
    </w:p>
    <w:p w14:paraId="4A4B7C77" w14:textId="77777777" w:rsidR="00A40915" w:rsidRDefault="0098143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秋•常州期末）如图所示的各种情况中，用同样大小的力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将重物匀速提升，不计绳与滑轮自重、不计摩擦，物重最大的是（　　）</w:t>
      </w:r>
    </w:p>
    <w:p w14:paraId="4CF2AB7C" w14:textId="77777777" w:rsidR="00A40915" w:rsidRDefault="00981439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FCC2889">
          <v:shape id="图片 72" o:spid="_x0000_i1096" type="#_x0000_t75" alt="http://www.zxxk.com" style="width:222pt;height:131.5pt;mso-wrap-style:square;mso-position-horizontal-relative:page;mso-position-vertical-relative:page">
            <v:imagedata r:id="rId78" o:title=""/>
          </v:shape>
        </w:pict>
      </w:r>
    </w:p>
    <w:p w14:paraId="47BDAEC0" w14:textId="6EDF5906" w:rsidR="00A40915" w:rsidRDefault="00981439" w:rsidP="0098143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D</w:t>
      </w:r>
    </w:p>
    <w:sectPr w:rsidR="00A40915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3255C" w14:textId="77777777" w:rsidR="00000000" w:rsidRDefault="00981439">
      <w:r>
        <w:separator/>
      </w:r>
    </w:p>
  </w:endnote>
  <w:endnote w:type="continuationSeparator" w:id="0">
    <w:p w14:paraId="25654CC7" w14:textId="77777777" w:rsidR="00000000" w:rsidRDefault="00981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27767" w14:textId="77777777" w:rsidR="00981439" w:rsidRPr="00981439" w:rsidRDefault="00981439" w:rsidP="0098143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FC1F6" w14:textId="6A7C69CE" w:rsidR="004151FC" w:rsidRPr="00981439" w:rsidRDefault="004151FC" w:rsidP="0098143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A94A7" w14:textId="77777777" w:rsidR="00981439" w:rsidRDefault="0098143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03A8C" w14:textId="77777777" w:rsidR="00000000" w:rsidRDefault="00981439">
      <w:r>
        <w:separator/>
      </w:r>
    </w:p>
  </w:footnote>
  <w:footnote w:type="continuationSeparator" w:id="0">
    <w:p w14:paraId="01C553EC" w14:textId="77777777" w:rsidR="00000000" w:rsidRDefault="00981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D2EBE" w14:textId="77777777" w:rsidR="00981439" w:rsidRPr="00981439" w:rsidRDefault="00981439" w:rsidP="0098143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31C51" w14:textId="5848589D" w:rsidR="004151FC" w:rsidRPr="00981439" w:rsidRDefault="004151FC" w:rsidP="00981439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4DA46" w14:textId="77777777" w:rsidR="00981439" w:rsidRDefault="00981439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A40915"/>
    <w:rsid w:val="004151FC"/>
    <w:rsid w:val="00981439"/>
    <w:rsid w:val="00A40915"/>
    <w:rsid w:val="00C02FC6"/>
    <w:rsid w:val="5859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0C2201AB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footer" Target="footer3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header" Target="header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header" Target="header2.xm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oter" Target="footer1.xml"/><Relationship Id="rId86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61" Type="http://schemas.openxmlformats.org/officeDocument/2006/relationships/image" Target="media/image56.png"/><Relationship Id="rId8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1&#31456;-&#31616;&#21333;&#26426;&#26800;&#21644;&#21151;&#65288;&#26464;&#26438;&#12289;&#28369;&#36718;&#36873;&#25321;&#39064;&#65289;-&#12304;&#26399;&#26411;&#35797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第11章-简单机械和功（杠杆、滑轮选择题）-【期末试题汇编】2022-2023苏科版九年级物理上学期期末复习专题精炼.doc</Template>
  <TotalTime>157259040</TotalTime>
  <Pages>10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