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8EABC" w14:textId="77777777" w:rsidR="00653276" w:rsidRDefault="00175D09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8977016" wp14:editId="44B3CFE9">
            <wp:simplePos x="0" y="0"/>
            <wp:positionH relativeFrom="page">
              <wp:posOffset>10350500</wp:posOffset>
            </wp:positionH>
            <wp:positionV relativeFrom="topMargin">
              <wp:posOffset>10566400</wp:posOffset>
            </wp:positionV>
            <wp:extent cx="330200" cy="292100"/>
            <wp:effectExtent l="0" t="0" r="0" b="0"/>
            <wp:wrapNone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1876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简单机械和功（杠杆实验探究题题）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【期末试题汇编】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4C32335E" w14:textId="77777777" w:rsidR="00653276" w:rsidRDefault="00653276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3CE98DC4" w14:textId="77777777" w:rsidR="00653276" w:rsidRDefault="00175D09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一．探究杠杆的平衡条件</w:t>
      </w:r>
    </w:p>
    <w:p w14:paraId="66F07244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春•镇江期末）在“杠杆平衡条件”的实验中：</w:t>
      </w:r>
    </w:p>
    <w:p w14:paraId="315C8148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13C08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400pt;height:77.5pt;mso-position-horizontal-relative:page;mso-position-vertical-relative:page">
            <v:fill o:detectmouseclick="t"/>
            <v:imagedata r:id="rId7" o:title="www.zxxk"/>
          </v:shape>
        </w:pict>
      </w:r>
    </w:p>
    <w:p w14:paraId="44D8742F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）挂钩码前，杠杆在如图（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）所示的位置静止，此时杠杆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（达到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没有达到）平衡状态；此时我们常把杠杆的平衡螺母向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调，直至杠杆在水平位置平衡，这样，既消除杠杆自重对杠杆平衡的影响，又便于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EEDFE6C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个质量均为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的钩码，在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点用弹簧测力计竖直向下拉杠杆，使其在水平位置平衡，弹簧测力计的示数为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；（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）</w:t>
      </w:r>
    </w:p>
    <w:p w14:paraId="4B465CC9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）如图（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），保持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点所挂钩码的数量和位置不变，将弹簧测力计绕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位置缓慢转到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位置，杠杆始终保持水平平衡，在此过程中拉力</w:t>
      </w:r>
      <w:r>
        <w:rPr>
          <w:rFonts w:ascii="Times New Roman" w:eastAsia="新宋体" w:hAnsi="Times New Roman" w:hint="eastAsia"/>
          <w:szCs w:val="21"/>
        </w:rPr>
        <w:t xml:space="preserve">F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（变大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变小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不变），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与其力臂的乘积变化情况是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（变大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变小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不变）；</w:t>
      </w:r>
    </w:p>
    <w:p w14:paraId="656265E8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）如图（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）是小华做实验的一个场景，她发现杠杆不能在水平位置平衡，于是她将支点向左移一格，此时杠杆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（能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不能）在水平位置平衡．</w:t>
      </w:r>
    </w:p>
    <w:p w14:paraId="0AEC5BC9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秋•仪征市期末）在“探究杠杆平衡条件”的实验中，所用的器材有：每格长度等距的杠杆、支架、弹簧测力计、刻度尺、细线，重力均为</w:t>
      </w:r>
      <w:r>
        <w:rPr>
          <w:rFonts w:ascii="Times New Roman" w:eastAsia="新宋体" w:hAnsi="Times New Roman" w:hint="eastAsia"/>
          <w:szCs w:val="21"/>
        </w:rPr>
        <w:t>0.5N</w:t>
      </w:r>
      <w:r>
        <w:rPr>
          <w:rFonts w:ascii="Times New Roman" w:eastAsia="新宋体" w:hAnsi="Times New Roman" w:hint="eastAsia"/>
          <w:szCs w:val="21"/>
        </w:rPr>
        <w:t>的钩码若干个．</w:t>
      </w:r>
    </w:p>
    <w:p w14:paraId="2889F414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71604C0">
          <v:shape id="图片 52" o:spid="_x0000_i1026" type="#_x0000_t75" alt="http://www.zxxk.com" style="width:383.5pt;height:98pt">
            <v:fill o:detectmouseclick="t"/>
            <v:imagedata r:id="rId8" o:title="www.zxxk"/>
          </v:shape>
        </w:pict>
      </w:r>
    </w:p>
    <w:p w14:paraId="4F6576BC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）杠杆安装好后处于如图甲所示的静止状态，此时的杠杆是否处于平衡状态？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（选填“是”或“否”）；为使杠杆在水平位置平衡，应将杠杆左端螺母向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边移动（选填“左”或“右”）．</w:t>
      </w:r>
    </w:p>
    <w:p w14:paraId="0288F17A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）如图乙所示，杠杆处于水平平衡状态．若将杠杆的两侧钩码都向支点移动一格，那么杠杆的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（选填“左”或“右”）端下沉．</w:t>
      </w:r>
    </w:p>
    <w:p w14:paraId="5AA48D5E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）若将右侧的钩码换成弹簧测力计进行实验，依次将弹簧测力计挂在从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的位置竖直向下施加拉力，始终保持杠杆在水平位置平衡，如图丙所示．按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的顺序，弹</w:t>
      </w:r>
      <w:r>
        <w:rPr>
          <w:rFonts w:ascii="Times New Roman" w:eastAsia="新宋体" w:hAnsi="Times New Roman" w:hint="eastAsia"/>
          <w:szCs w:val="21"/>
        </w:rPr>
        <w:lastRenderedPageBreak/>
        <w:t>簧测力计的示数会逐渐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（选填“变小”、“不变”或“变大”）；下列图像能正确表示整个过程中弹簧测力计对杠杆的拉力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与其力臂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大小变化关系的是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75D023E4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2C110BD">
          <v:shape id="图片 3" o:spid="_x0000_i1027" type="#_x0000_t75" alt="http://www.zxxk.com" style="width:408pt;height:101.5pt;mso-wrap-style:square;mso-position-horizontal-relative:page;mso-position-vertical-relative:page">
            <v:imagedata r:id="rId9" o:title=""/>
          </v:shape>
        </w:pict>
      </w:r>
    </w:p>
    <w:p w14:paraId="4CFDE361" w14:textId="77777777" w:rsidR="00653276" w:rsidRDefault="00175D09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）如图丁所示，弹簧测力计竖直向上拉杠杆，当钩码悬挂在杠杆上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）点时，杠杆在图示的位置处于平衡状态，且弹簧测力计的示数最小．</w:t>
      </w:r>
    </w:p>
    <w:p w14:paraId="4308DC53" w14:textId="77777777" w:rsidR="00653276" w:rsidRDefault="00175D09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秋•建邺区期末）利用轻质杠杆探究杠杆平衡条件的实验中：</w:t>
      </w:r>
      <w:r>
        <w:rPr>
          <w:rFonts w:ascii="Times New Roman" w:eastAsia="新宋体" w:hAnsi="Times New Roman"/>
          <w:szCs w:val="21"/>
        </w:rPr>
        <w:pict w14:anchorId="23AC1E72">
          <v:shape id="图片 53" o:spid="_x0000_i1028" type="#_x0000_t75" alt="http://www.zxxk.com" style="width:387pt;height:115.5pt">
            <v:fill o:detectmouseclick="t"/>
            <v:imagedata r:id="rId10" o:title="www.zxxk"/>
          </v:shape>
        </w:pict>
      </w:r>
    </w:p>
    <w:p w14:paraId="45F93F0F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）杠杆静止时如图甲所示，要使杠杆在水平位置平衡，则应将平衡螺母向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（选填“左”或“右”）调节。</w:t>
      </w:r>
    </w:p>
    <w:p w14:paraId="05F4F34D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）如图乙所示，在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个钩码，在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个钩码，仍可使其在水平位置平衡。</w:t>
      </w:r>
    </w:p>
    <w:p w14:paraId="21268413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）用弹簧测力计代替钩码，如图丙所示，不断改变弹簧测力计的作用点和力的大小，使杠杆在水平位置平衡，弹簧测力计的拉力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与其力臂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的图像如图丁所示。图像中每个点与两坐标轴围成的</w:t>
      </w:r>
      <w:r>
        <w:rPr>
          <w:rFonts w:ascii="Times New Roman" w:eastAsia="新宋体" w:hAnsi="Times New Roman" w:hint="eastAsia"/>
          <w:szCs w:val="21"/>
        </w:rPr>
        <w:t>方形面积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（选填“相等”或“不等”），其原因是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DA5A218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秋•盱眙县期末）某实验小组在“探究杠杆的平衡条件”的实验中，进行了如下操作：</w:t>
      </w:r>
      <w:r>
        <w:rPr>
          <w:rFonts w:ascii="Times New Roman" w:eastAsia="新宋体" w:hAnsi="Times New Roman"/>
          <w:szCs w:val="21"/>
        </w:rPr>
        <w:pict w14:anchorId="1D18B197">
          <v:shape id="图片 5" o:spid="_x0000_i1029" type="#_x0000_t75" alt="http://www.zxxk.com" style="width:420pt;height:109pt;mso-wrap-style:square;mso-position-horizontal-relative:page;mso-position-vertical-relative:page">
            <v:imagedata r:id="rId11" o:title=""/>
          </v:shape>
        </w:pict>
      </w:r>
    </w:p>
    <w:p w14:paraId="364860B7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）将杠杆中点置于支架上，未挂钩码时杠杆静止在图甲位置，实验前需向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调节杠杆两端的螺母，使杠杆在水平位置平衡，这样调节的目的是消除杠杆自身重力对实验的影响，并便于实验时测量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1B318D6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）如图乙，此时杠杆处于平衡状态，如果在杠杆两端钩码下方再各挂一个相同的钩码，杠杆将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（选填“保持平衡”、“顺时针转动”或“逆时针转动”）</w:t>
      </w:r>
      <w:r>
        <w:rPr>
          <w:rFonts w:ascii="Times New Roman" w:eastAsia="新宋体" w:hAnsi="Times New Roman" w:hint="eastAsia"/>
          <w:szCs w:val="21"/>
        </w:rPr>
        <w:t>.</w:t>
      </w:r>
    </w:p>
    <w:p w14:paraId="1ECC80BE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）如图丙是一个加宽的杠杆装置，此时杠杆处于平衡状态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若只将左侧的钩码改挂到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点正上方的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点，力臂是线段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”），此时杠杆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（选填“仍能”或“不能”）保持平衡</w:t>
      </w:r>
      <w:r>
        <w:rPr>
          <w:rFonts w:ascii="Times New Roman" w:eastAsia="新宋体" w:hAnsi="Times New Roman" w:hint="eastAsia"/>
          <w:szCs w:val="21"/>
        </w:rPr>
        <w:t>.</w:t>
      </w:r>
    </w:p>
    <w:p w14:paraId="2673B8F0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秋•亭湖区期末）在“探究杠杆平衡条件的实验”中：</w:t>
      </w:r>
    </w:p>
    <w:p w14:paraId="408AA6B4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761ADD8">
          <v:shape id="图片 6" o:spid="_x0000_i1030" type="#_x0000_t75" alt="http://www.zxxk.com" style="width:369.5pt;height:84.5pt;mso-position-horizontal-relative:page;mso-position-vertical-relative:page">
            <v:fill o:detectmouseclick="t"/>
            <v:imagedata r:id="rId12" o:title="www.zxxk"/>
          </v:shape>
        </w:pict>
      </w:r>
    </w:p>
    <w:p w14:paraId="222A273A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）实验前，杠杆静止在如图甲所示位置，此时杠杆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（选填“是”或“</w:t>
      </w:r>
      <w:r>
        <w:rPr>
          <w:rFonts w:ascii="Times New Roman" w:eastAsia="新宋体" w:hAnsi="Times New Roman" w:hint="eastAsia"/>
          <w:szCs w:val="21"/>
        </w:rPr>
        <w:t>不是”）平衡状态，为使杠杆在水平位置平衡，应将左端的平衡螺母向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（选填“左”或“右”）调节；实验过程中，总是使杠杆在水平位置平衡，目的是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62F9BC2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）如图乙所示，若每个钩码重</w:t>
      </w:r>
      <w:r>
        <w:rPr>
          <w:rFonts w:ascii="Times New Roman" w:eastAsia="新宋体" w:hAnsi="Times New Roman" w:hint="eastAsia"/>
          <w:szCs w:val="21"/>
        </w:rPr>
        <w:t>0.5N</w:t>
      </w:r>
      <w:r>
        <w:rPr>
          <w:rFonts w:ascii="Times New Roman" w:eastAsia="新宋体" w:hAnsi="Times New Roman" w:hint="eastAsia"/>
          <w:szCs w:val="21"/>
        </w:rPr>
        <w:t>，则弹簧测力计示数为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B774A74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）如图丙所示，当弹簧测力计由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位置倾斜至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位置时，要使拉力大小不变，杠杆继续在水平位置处于平衡，则应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（选填“增大”或“减小”）悬挂的钩码总质量；</w:t>
      </w:r>
    </w:p>
    <w:p w14:paraId="1A7009FA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）如图丁所示，杠杆在水平位置平衡，如果在杠杆两侧各去掉一个相同的钩码，则杠杆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　（选填“左”或“右</w:t>
      </w:r>
      <w:r>
        <w:rPr>
          <w:rFonts w:ascii="Times New Roman" w:eastAsia="新宋体" w:hAnsi="Times New Roman" w:hint="eastAsia"/>
          <w:szCs w:val="21"/>
        </w:rPr>
        <w:t>”）端将上翘。</w:t>
      </w:r>
    </w:p>
    <w:p w14:paraId="573B7A62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秋•南京期末）在“探究杠杆的平衡条件”实验中：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06"/>
        <w:gridCol w:w="1619"/>
        <w:gridCol w:w="1621"/>
        <w:gridCol w:w="1619"/>
        <w:gridCol w:w="1621"/>
      </w:tblGrid>
      <w:tr w:rsidR="00653276" w14:paraId="0589BD88" w14:textId="77777777">
        <w:tc>
          <w:tcPr>
            <w:tcW w:w="1710" w:type="dxa"/>
          </w:tcPr>
          <w:p w14:paraId="1FD2F525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实验次数</w:t>
            </w:r>
          </w:p>
        </w:tc>
        <w:tc>
          <w:tcPr>
            <w:tcW w:w="1710" w:type="dxa"/>
          </w:tcPr>
          <w:p w14:paraId="7B13435C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动力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/N</w:t>
            </w:r>
          </w:p>
        </w:tc>
        <w:tc>
          <w:tcPr>
            <w:tcW w:w="1710" w:type="dxa"/>
          </w:tcPr>
          <w:p w14:paraId="2D0C2618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动力臂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/m</w:t>
            </w:r>
          </w:p>
        </w:tc>
        <w:tc>
          <w:tcPr>
            <w:tcW w:w="1710" w:type="dxa"/>
          </w:tcPr>
          <w:p w14:paraId="461E425B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阻力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/N</w:t>
            </w:r>
          </w:p>
        </w:tc>
        <w:tc>
          <w:tcPr>
            <w:tcW w:w="1710" w:type="dxa"/>
          </w:tcPr>
          <w:p w14:paraId="11E47C85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阻力臂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/m</w:t>
            </w:r>
          </w:p>
        </w:tc>
      </w:tr>
      <w:tr w:rsidR="00653276" w14:paraId="75864528" w14:textId="77777777">
        <w:tc>
          <w:tcPr>
            <w:tcW w:w="1710" w:type="dxa"/>
          </w:tcPr>
          <w:p w14:paraId="1038BB43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710" w:type="dxa"/>
          </w:tcPr>
          <w:p w14:paraId="6B74BD4C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710" w:type="dxa"/>
          </w:tcPr>
          <w:p w14:paraId="788F0325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1710" w:type="dxa"/>
          </w:tcPr>
          <w:p w14:paraId="21788A12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710" w:type="dxa"/>
          </w:tcPr>
          <w:p w14:paraId="2855901C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</w:tr>
      <w:tr w:rsidR="00653276" w14:paraId="652B5CF2" w14:textId="77777777">
        <w:tc>
          <w:tcPr>
            <w:tcW w:w="1710" w:type="dxa"/>
          </w:tcPr>
          <w:p w14:paraId="3B17F835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710" w:type="dxa"/>
          </w:tcPr>
          <w:p w14:paraId="2199D9A7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710" w:type="dxa"/>
          </w:tcPr>
          <w:p w14:paraId="263FB1B0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0.4</w:t>
            </w:r>
          </w:p>
        </w:tc>
        <w:tc>
          <w:tcPr>
            <w:tcW w:w="1710" w:type="dxa"/>
          </w:tcPr>
          <w:p w14:paraId="7490747E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</w:p>
        </w:tc>
        <w:tc>
          <w:tcPr>
            <w:tcW w:w="1710" w:type="dxa"/>
          </w:tcPr>
          <w:p w14:paraId="64D1F185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</w:t>
            </w:r>
          </w:p>
        </w:tc>
      </w:tr>
      <w:tr w:rsidR="00653276" w14:paraId="6074E937" w14:textId="77777777">
        <w:tc>
          <w:tcPr>
            <w:tcW w:w="1710" w:type="dxa"/>
          </w:tcPr>
          <w:p w14:paraId="4B99A3C1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</w:t>
            </w:r>
          </w:p>
        </w:tc>
        <w:tc>
          <w:tcPr>
            <w:tcW w:w="1710" w:type="dxa"/>
          </w:tcPr>
          <w:p w14:paraId="602BF5E8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710" w:type="dxa"/>
          </w:tcPr>
          <w:p w14:paraId="1185BA79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</w:t>
            </w:r>
          </w:p>
        </w:tc>
        <w:tc>
          <w:tcPr>
            <w:tcW w:w="1710" w:type="dxa"/>
          </w:tcPr>
          <w:p w14:paraId="524F6ABB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6</w:t>
            </w:r>
          </w:p>
        </w:tc>
        <w:tc>
          <w:tcPr>
            <w:tcW w:w="1710" w:type="dxa"/>
          </w:tcPr>
          <w:p w14:paraId="4BBE594E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0.25</w:t>
            </w:r>
          </w:p>
        </w:tc>
      </w:tr>
    </w:tbl>
    <w:p w14:paraId="0023C1B2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）将杠杆的中点置于支架上，当杠杆停在如图所示的位置时，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（选填“处于”或“不处于”）平衡状态。这时应向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</w:t>
      </w:r>
      <w:r>
        <w:rPr>
          <w:rFonts w:ascii="Times New Roman" w:eastAsia="新宋体" w:hAnsi="Times New Roman" w:hint="eastAsia"/>
          <w:szCs w:val="21"/>
        </w:rPr>
        <w:t>）端调节平衡螺母，直到杠杆在水平位置平衡，这是为了方便测量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76CA6D8D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）记录实验数据的表格如上表，请完善第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次实验中一个数据。</w:t>
      </w:r>
    </w:p>
    <w:p w14:paraId="4ED9BAA7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）有的同学按方案得出如下结论：“动力×支点到动力作用点的距离＝阻力×支点到阻力作用点的距离”，这个结论与杠杆平衡条件不符，原因是实验过程中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1DA6745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A.</w:t>
      </w:r>
      <w:r>
        <w:rPr>
          <w:rFonts w:ascii="Times New Roman" w:eastAsia="新宋体" w:hAnsi="Times New Roman" w:hint="eastAsia"/>
          <w:szCs w:val="21"/>
        </w:rPr>
        <w:t>没有改变力的大小</w:t>
      </w:r>
    </w:p>
    <w:p w14:paraId="02B88A4D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没有改变力的方向</w:t>
      </w:r>
    </w:p>
    <w:p w14:paraId="7C9E6357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没有改变力的作用点</w:t>
      </w:r>
    </w:p>
    <w:p w14:paraId="635609BA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实验次数较少，结论具有偶然性</w:t>
      </w:r>
    </w:p>
    <w:p w14:paraId="76BFFE8E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95715F4">
          <v:shape id="图片 54" o:spid="_x0000_i1031" type="#_x0000_t75" alt="http://www.zxxk.com" style="width:116pt;height:85.5pt">
            <v:fill o:detectmouseclick="t"/>
            <v:imagedata r:id="rId13" o:title="www.zxxk"/>
          </v:shape>
        </w:pict>
      </w:r>
    </w:p>
    <w:p w14:paraId="3E95938F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秋•姑苏区校级期末）在“探究杠杆的平衡条件”实验中。</w:t>
      </w:r>
    </w:p>
    <w:p w14:paraId="0B4AA61A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）如图甲所示，挂钩码前，小明发现杠杆右端低左端高，要使它在水平位置平衡，应将杠杆右端的平衡螺母向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调节，这样调节的主要目的是消除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对实验的影响；</w:t>
      </w:r>
    </w:p>
    <w:p w14:paraId="49D2DC0E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CF20D59">
          <v:shape id="图片 8" o:spid="_x0000_i1032" type="#_x0000_t75" alt="http://www.zxxk.com" style="width:328.5pt;height:217pt;mso-wrap-style:square;mso-position-horizontal-relative:page;mso-position-vertical-relative:page">
            <v:imagedata r:id="rId14" o:title=""/>
          </v:shape>
        </w:pict>
      </w:r>
    </w:p>
    <w:p w14:paraId="3950F029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）杠杆调节平衡后进行第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次实验，在杠杆两侧分别挂上钩码，移动钩码至杠杆在水平位置平衡，读取此时力和力臂的数值并计入表格中；</w:t>
      </w:r>
    </w:p>
    <w:p w14:paraId="711A1E06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次实验，小明在杠杆一侧挂上钩码（视为阻力），动力由测力计来提供，如图丙所示，小明先将测力计在此状态下调零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在选定测力计作用位置时，应选择点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C/D</w:t>
      </w:r>
      <w:r>
        <w:rPr>
          <w:rFonts w:ascii="Times New Roman" w:eastAsia="新宋体" w:hAnsi="Times New Roman" w:hint="eastAsia"/>
          <w:szCs w:val="21"/>
        </w:rPr>
        <w:t>），说明不选择另一处的理由：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11FEB0D0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）第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次实验中测力计的示数为</w:t>
      </w:r>
      <w:r>
        <w:rPr>
          <w:rFonts w:ascii="Times New Roman" w:eastAsia="新宋体" w:hAnsi="Times New Roman" w:hint="eastAsia"/>
          <w:szCs w:val="21"/>
        </w:rPr>
        <w:t>2.0N</w:t>
      </w:r>
      <w:r>
        <w:rPr>
          <w:rFonts w:ascii="Times New Roman" w:eastAsia="新宋体" w:hAnsi="Times New Roman" w:hint="eastAsia"/>
          <w:szCs w:val="21"/>
        </w:rPr>
        <w:t>，请在第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次实验图上画出测力计拉力的力臂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。并将动力臂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填入下表空格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处，再进行第四次实验，数据如下：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08"/>
        <w:gridCol w:w="1621"/>
        <w:gridCol w:w="1618"/>
        <w:gridCol w:w="1621"/>
        <w:gridCol w:w="1618"/>
      </w:tblGrid>
      <w:tr w:rsidR="00653276" w14:paraId="0A22920D" w14:textId="77777777">
        <w:tc>
          <w:tcPr>
            <w:tcW w:w="1710" w:type="dxa"/>
          </w:tcPr>
          <w:p w14:paraId="72D1CCF0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实验序号</w:t>
            </w:r>
          </w:p>
        </w:tc>
        <w:tc>
          <w:tcPr>
            <w:tcW w:w="1710" w:type="dxa"/>
          </w:tcPr>
          <w:p w14:paraId="75B007EC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动力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/N</w:t>
            </w:r>
          </w:p>
        </w:tc>
        <w:tc>
          <w:tcPr>
            <w:tcW w:w="1710" w:type="dxa"/>
          </w:tcPr>
          <w:p w14:paraId="7D2CE8EF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动力臂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/m</w:t>
            </w:r>
          </w:p>
        </w:tc>
        <w:tc>
          <w:tcPr>
            <w:tcW w:w="1710" w:type="dxa"/>
          </w:tcPr>
          <w:p w14:paraId="3EF110EF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阻力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/N</w:t>
            </w:r>
          </w:p>
        </w:tc>
        <w:tc>
          <w:tcPr>
            <w:tcW w:w="1710" w:type="dxa"/>
          </w:tcPr>
          <w:p w14:paraId="41238142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阻力臂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/m</w:t>
            </w:r>
          </w:p>
        </w:tc>
      </w:tr>
      <w:tr w:rsidR="00653276" w14:paraId="011CE454" w14:textId="77777777">
        <w:tc>
          <w:tcPr>
            <w:tcW w:w="1710" w:type="dxa"/>
          </w:tcPr>
          <w:p w14:paraId="6B49C4BA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</w:t>
            </w:r>
          </w:p>
        </w:tc>
        <w:tc>
          <w:tcPr>
            <w:tcW w:w="1710" w:type="dxa"/>
          </w:tcPr>
          <w:p w14:paraId="080D02C5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1.5</w:t>
            </w:r>
          </w:p>
        </w:tc>
        <w:tc>
          <w:tcPr>
            <w:tcW w:w="1710" w:type="dxa"/>
          </w:tcPr>
          <w:p w14:paraId="762FE1F5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0.10</w:t>
            </w:r>
          </w:p>
        </w:tc>
        <w:tc>
          <w:tcPr>
            <w:tcW w:w="1710" w:type="dxa"/>
          </w:tcPr>
          <w:p w14:paraId="25FC5C28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1.0</w:t>
            </w:r>
          </w:p>
        </w:tc>
        <w:tc>
          <w:tcPr>
            <w:tcW w:w="1710" w:type="dxa"/>
          </w:tcPr>
          <w:p w14:paraId="5D683096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0.15</w:t>
            </w:r>
          </w:p>
        </w:tc>
      </w:tr>
      <w:tr w:rsidR="00653276" w14:paraId="2788B586" w14:textId="77777777">
        <w:tc>
          <w:tcPr>
            <w:tcW w:w="1710" w:type="dxa"/>
          </w:tcPr>
          <w:p w14:paraId="4C702B54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</w:t>
            </w:r>
          </w:p>
        </w:tc>
        <w:tc>
          <w:tcPr>
            <w:tcW w:w="1710" w:type="dxa"/>
          </w:tcPr>
          <w:p w14:paraId="063B13EE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②</w:t>
            </w:r>
          </w:p>
        </w:tc>
        <w:tc>
          <w:tcPr>
            <w:tcW w:w="1710" w:type="dxa"/>
          </w:tcPr>
          <w:p w14:paraId="23784B4F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0.30</w:t>
            </w:r>
          </w:p>
        </w:tc>
        <w:tc>
          <w:tcPr>
            <w:tcW w:w="1710" w:type="dxa"/>
          </w:tcPr>
          <w:p w14:paraId="58EDD1DE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2.0</w:t>
            </w:r>
          </w:p>
        </w:tc>
        <w:tc>
          <w:tcPr>
            <w:tcW w:w="1710" w:type="dxa"/>
          </w:tcPr>
          <w:p w14:paraId="36990605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0.15</w:t>
            </w:r>
          </w:p>
        </w:tc>
      </w:tr>
      <w:tr w:rsidR="00653276" w14:paraId="6B116245" w14:textId="77777777">
        <w:tc>
          <w:tcPr>
            <w:tcW w:w="1710" w:type="dxa"/>
          </w:tcPr>
          <w:p w14:paraId="42A8A900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lastRenderedPageBreak/>
              <w:t>3</w:t>
            </w:r>
          </w:p>
        </w:tc>
        <w:tc>
          <w:tcPr>
            <w:tcW w:w="1710" w:type="dxa"/>
          </w:tcPr>
          <w:p w14:paraId="5B683E3D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2.0</w:t>
            </w:r>
          </w:p>
        </w:tc>
        <w:tc>
          <w:tcPr>
            <w:tcW w:w="1710" w:type="dxa"/>
          </w:tcPr>
          <w:p w14:paraId="492890D0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①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  <w:lang w:eastAsia="zh-CN"/>
              </w:rPr>
              <w:t xml:space="preserve">　</w:t>
            </w:r>
          </w:p>
        </w:tc>
        <w:tc>
          <w:tcPr>
            <w:tcW w:w="1710" w:type="dxa"/>
          </w:tcPr>
          <w:p w14:paraId="34484F8F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1.5</w:t>
            </w:r>
          </w:p>
        </w:tc>
        <w:tc>
          <w:tcPr>
            <w:tcW w:w="1710" w:type="dxa"/>
          </w:tcPr>
          <w:p w14:paraId="5520EC2D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0.20</w:t>
            </w:r>
          </w:p>
        </w:tc>
      </w:tr>
      <w:tr w:rsidR="00653276" w14:paraId="7EE6E07D" w14:textId="77777777">
        <w:tc>
          <w:tcPr>
            <w:tcW w:w="1710" w:type="dxa"/>
          </w:tcPr>
          <w:p w14:paraId="14F3EECD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</w:t>
            </w:r>
          </w:p>
        </w:tc>
        <w:tc>
          <w:tcPr>
            <w:tcW w:w="1710" w:type="dxa"/>
          </w:tcPr>
          <w:p w14:paraId="6D1CDA27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2.5</w:t>
            </w:r>
          </w:p>
        </w:tc>
        <w:tc>
          <w:tcPr>
            <w:tcW w:w="1710" w:type="dxa"/>
          </w:tcPr>
          <w:p w14:paraId="06EA0667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0.20</w:t>
            </w:r>
          </w:p>
        </w:tc>
        <w:tc>
          <w:tcPr>
            <w:tcW w:w="1710" w:type="dxa"/>
          </w:tcPr>
          <w:p w14:paraId="5B045730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2.5</w:t>
            </w:r>
          </w:p>
        </w:tc>
        <w:tc>
          <w:tcPr>
            <w:tcW w:w="1710" w:type="dxa"/>
          </w:tcPr>
          <w:p w14:paraId="5091A800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0.20</w:t>
            </w:r>
          </w:p>
        </w:tc>
      </w:tr>
    </w:tbl>
    <w:p w14:paraId="7A3F091A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）根据数据分析得出杠杆的平衡条件，可以推测表格中空格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处漏记录的数据为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F4D27A6" w14:textId="77777777" w:rsidR="00653276" w:rsidRDefault="00175D09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泰兴市期末）在探究杠杆平衡条件实验中（每个钩码的重力均为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，杠杆上每格长度均为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）。</w:t>
      </w:r>
      <w:r>
        <w:rPr>
          <w:rFonts w:ascii="Times New Roman" w:eastAsia="新宋体" w:hAnsi="Times New Roman"/>
          <w:szCs w:val="21"/>
        </w:rPr>
        <w:pict w14:anchorId="6CF71C1F">
          <v:shape id="图片 9" o:spid="_x0000_i1033" type="#_x0000_t75" alt="http://www.zxxk.com" style="width:397.5pt;height:94.5pt;mso-position-horizontal-relative:page;mso-position-vertical-relative:page">
            <v:fill o:detectmouseclick="t"/>
            <v:imagedata r:id="rId15" o:title="www.zxxk"/>
          </v:shape>
        </w:pict>
      </w:r>
    </w:p>
    <w:p w14:paraId="2DF6F93A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）实验前，杠杆如图甲所示，可将杠杆两端的平衡螺母向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（选填“左”或“右”）调节，使杠杆在水平位置平衡，这样做的好处是可以直接从杠杆上读出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6C3EB73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）如果小明面对甲图状况，没有调水平平衡就匆忙进行乙图实验（弹簧测力计的挂钩钩在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格处），杠杆虽然此时水平平衡，但可以判断：</w:t>
      </w:r>
      <w:r>
        <w:rPr>
          <w:rFonts w:ascii="Times New Roman" w:eastAsia="新宋体" w:hAnsi="Times New Roman" w:hint="eastAsia"/>
          <w:szCs w:val="21"/>
        </w:rPr>
        <w:t>2G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 xml:space="preserve">3a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4a</w:t>
      </w:r>
      <w:r>
        <w:rPr>
          <w:rFonts w:ascii="Times New Roman" w:eastAsia="新宋体" w:hAnsi="Times New Roman" w:hint="eastAsia"/>
          <w:szCs w:val="21"/>
        </w:rPr>
        <w:t>（选填“大于”或“小于”或“等于”，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是弹簧测力计的示数）；</w:t>
      </w:r>
    </w:p>
    <w:p w14:paraId="552CA29F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）重新调节杠杆平衡后，如图丙所示</w:t>
      </w:r>
      <w:r>
        <w:rPr>
          <w:rFonts w:ascii="Times New Roman" w:eastAsia="新宋体" w:hAnsi="Times New Roman" w:hint="eastAsia"/>
          <w:szCs w:val="21"/>
        </w:rPr>
        <w:t>，在杠杆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个相同的钩码，可在杠杆的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个相同的钩码，就可使杠杆重新在水平位置平衡。</w:t>
      </w:r>
    </w:p>
    <w:p w14:paraId="2C6793BE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）保持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点钩码数量和力臂不变，杠杆在水平位置平衡时，测出多组动力臂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的数据，绘制了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的关系图像，如图所示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请根据图像推算，当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0.25N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m.</w:t>
      </w:r>
      <w:r>
        <w:rPr>
          <w:rFonts w:ascii="Times New Roman" w:eastAsia="新宋体" w:hAnsi="Times New Roman"/>
          <w:szCs w:val="21"/>
        </w:rPr>
        <w:pict w14:anchorId="5EFEB6CA">
          <v:shape id="图片 10" o:spid="_x0000_i1034" type="#_x0000_t75" alt="http://www.zxxk.com" style="width:232pt;height:185.5pt;mso-wrap-style:square;mso-position-horizontal-relative:page;mso-position-vertical-relative:page">
            <v:imagedata r:id="rId16" o:title=""/>
          </v:shape>
        </w:pict>
      </w:r>
    </w:p>
    <w:p w14:paraId="1C9B9BAB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秋•姜堰区期末）如图所示，在探究“杠杆的平衡条件”实验时：</w:t>
      </w:r>
    </w:p>
    <w:p w14:paraId="18AFB914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CB74204">
          <v:shape id="图片 11" o:spid="_x0000_i1035" type="#_x0000_t75" alt="http://www.zxxk.com" style="width:350.5pt;height:108pt;mso-wrap-style:square;mso-position-horizontal-relative:page;mso-position-vertical-relative:page">
            <v:imagedata r:id="rId17" o:title=""/>
          </v:shape>
        </w:pict>
      </w:r>
    </w:p>
    <w:p w14:paraId="285BF275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）挂钩码前，杠杆在图甲所示的位置静止，此时杠杆处于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（选填“平衡”或“非平衡”</w:t>
      </w:r>
      <w:r>
        <w:rPr>
          <w:rFonts w:ascii="Times New Roman" w:eastAsia="新宋体" w:hAnsi="Times New Roman" w:hint="eastAsia"/>
          <w:szCs w:val="21"/>
        </w:rPr>
        <w:t>）状态；要想使杠杆在水平位置平衡，接下来应将杠杆两端的螺母向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（选填“左”或“右”）侧调节；</w:t>
      </w:r>
    </w:p>
    <w:p w14:paraId="6A714333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）如图乙所示，在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个质量均为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的钩码，在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点用弹簧测力计竖直向下拉杠杆，使其在水平位置平衡，此时弹簧测力计的示数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10N/kg</w:t>
      </w:r>
      <w:r>
        <w:rPr>
          <w:rFonts w:ascii="Times New Roman" w:eastAsia="新宋体" w:hAnsi="Times New Roman" w:hint="eastAsia"/>
          <w:szCs w:val="21"/>
        </w:rPr>
        <w:t>）；</w:t>
      </w:r>
    </w:p>
    <w:p w14:paraId="162BED6C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）继续始终竖直向下拉弹簧测力计，使杠杆从水平位置缓慢转过一定角度后静止，如图丙所示，此时弹簧测力计的示数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（选填“大于”、“小于”或“等于”）。</w:t>
      </w:r>
    </w:p>
    <w:p w14:paraId="2E3FFF4F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秋•建湖县期末）在研究杠杆平衡条件的实验中：</w:t>
      </w:r>
    </w:p>
    <w:p w14:paraId="68324094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D6C7D1A">
          <v:shape id="图片 12" o:spid="_x0000_i1036" type="#_x0000_t75" alt="http://www.zxxk.com" style="width:401.5pt;height:121pt;mso-wrap-style:square;mso-position-horizontal-relative:page;mso-position-vertical-relative:page">
            <v:imagedata r:id="rId18" o:title=""/>
          </v:shape>
        </w:pict>
      </w:r>
    </w:p>
    <w:p w14:paraId="6AE46786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实验前没有挂钩码静止时，杠杆右端上翘，如甲图所示，杠杆处于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（平衡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不平衡）状态，为了使杠杆在水平位置平衡，则应将左端的平衡螺母向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（左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右）调。</w:t>
      </w:r>
    </w:p>
    <w:p w14:paraId="57645FE3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）如乙图所示的装置中，每个钩码重</w:t>
      </w:r>
      <w:r>
        <w:rPr>
          <w:rFonts w:ascii="Times New Roman" w:eastAsia="新宋体" w:hAnsi="Times New Roman" w:hint="eastAsia"/>
          <w:szCs w:val="21"/>
        </w:rPr>
        <w:t>0.5N</w:t>
      </w:r>
      <w:r>
        <w:rPr>
          <w:rFonts w:ascii="Times New Roman" w:eastAsia="新宋体" w:hAnsi="Times New Roman" w:hint="eastAsia"/>
          <w:szCs w:val="21"/>
        </w:rPr>
        <w:t>（杠杆上每格等距，杠杆自重不计），要使杠杆在水平位置平衡，小强在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处施加一个竖直方向的力，也使杠杆在水平位置平衡，则这个力的方向应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0BF69FF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）如图丙所示用弹簧测力计在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处竖直向下拉，当弹簧测力计逐渐向左倾斜时，使杠杆仍然在水平位置平衡，则弹簧测力计的示数将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，其原因是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A523002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秋•常州期末）小明探究“杠杆的平衡条件”，杠杆上每一小段的长度为</w:t>
      </w:r>
      <w:r>
        <w:rPr>
          <w:rFonts w:ascii="Times New Roman" w:eastAsia="新宋体" w:hAnsi="Times New Roman" w:hint="eastAsia"/>
          <w:szCs w:val="21"/>
        </w:rPr>
        <w:t>5cm</w:t>
      </w:r>
      <w:r>
        <w:rPr>
          <w:rFonts w:ascii="Times New Roman" w:eastAsia="新宋体" w:hAnsi="Times New Roman" w:hint="eastAsia"/>
          <w:szCs w:val="21"/>
        </w:rPr>
        <w:t>，每个钩码重</w:t>
      </w:r>
      <w:r>
        <w:rPr>
          <w:rFonts w:ascii="Times New Roman" w:eastAsia="新宋体" w:hAnsi="Times New Roman" w:hint="eastAsia"/>
          <w:szCs w:val="21"/>
        </w:rPr>
        <w:t>0.5N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E088470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56082CC7">
          <v:shape id="图片 55" o:spid="_x0000_i1037" type="#_x0000_t75" alt="http://www.zxxk.com" style="width:417pt;height:114pt">
            <v:fill o:detectmouseclick="t"/>
            <v:imagedata r:id="rId19" o:title="www.zxxk"/>
          </v:shape>
        </w:pict>
      </w:r>
    </w:p>
    <w:p w14:paraId="77CD69A4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）将杠杆装在支架上，发现杠</w:t>
      </w:r>
      <w:r>
        <w:rPr>
          <w:rFonts w:ascii="Times New Roman" w:eastAsia="新宋体" w:hAnsi="Times New Roman" w:hint="eastAsia"/>
          <w:szCs w:val="21"/>
        </w:rPr>
        <w:t>杆状态如图甲所示，此时应将杠杆两侧的平衡螺母向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（左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右）调直至杠杆在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位置平衡。</w:t>
      </w:r>
    </w:p>
    <w:p w14:paraId="1E5AB82F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）通过进行正确的操作调节杠杆后，在杠杆左右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两侧挂钩码如图乙所示，得到一组数据如表所示，由此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（能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不能）得出探究结论。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012"/>
        <w:gridCol w:w="2026"/>
        <w:gridCol w:w="2022"/>
        <w:gridCol w:w="2026"/>
      </w:tblGrid>
      <w:tr w:rsidR="00653276" w14:paraId="3A6D8626" w14:textId="77777777">
        <w:tc>
          <w:tcPr>
            <w:tcW w:w="2145" w:type="dxa"/>
          </w:tcPr>
          <w:p w14:paraId="1958A371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左</w:t>
            </w:r>
          </w:p>
        </w:tc>
        <w:tc>
          <w:tcPr>
            <w:tcW w:w="2145" w:type="dxa"/>
          </w:tcPr>
          <w:p w14:paraId="7882DAA6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左</w:t>
            </w:r>
          </w:p>
        </w:tc>
        <w:tc>
          <w:tcPr>
            <w:tcW w:w="2145" w:type="dxa"/>
          </w:tcPr>
          <w:p w14:paraId="4F0AFFC6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F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右</w:t>
            </w:r>
          </w:p>
        </w:tc>
        <w:tc>
          <w:tcPr>
            <w:tcW w:w="2145" w:type="dxa"/>
          </w:tcPr>
          <w:p w14:paraId="7403374D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l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  <w:lang w:eastAsia="zh-CN"/>
              </w:rPr>
              <w:t>右</w:t>
            </w:r>
          </w:p>
        </w:tc>
      </w:tr>
      <w:tr w:rsidR="00653276" w14:paraId="0154B174" w14:textId="77777777">
        <w:tc>
          <w:tcPr>
            <w:tcW w:w="2145" w:type="dxa"/>
          </w:tcPr>
          <w:p w14:paraId="16C03F57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2N</w:t>
            </w:r>
          </w:p>
        </w:tc>
        <w:tc>
          <w:tcPr>
            <w:tcW w:w="2145" w:type="dxa"/>
          </w:tcPr>
          <w:p w14:paraId="684AB6C8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15cm</w:t>
            </w:r>
          </w:p>
        </w:tc>
        <w:tc>
          <w:tcPr>
            <w:tcW w:w="2145" w:type="dxa"/>
          </w:tcPr>
          <w:p w14:paraId="1553101E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1.5N</w:t>
            </w:r>
          </w:p>
        </w:tc>
        <w:tc>
          <w:tcPr>
            <w:tcW w:w="2145" w:type="dxa"/>
          </w:tcPr>
          <w:p w14:paraId="2E9E133C" w14:textId="77777777" w:rsidR="00653276" w:rsidRDefault="00175D09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20cm</w:t>
            </w:r>
          </w:p>
        </w:tc>
      </w:tr>
    </w:tbl>
    <w:p w14:paraId="29285BA6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）在步骤（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）之后，如果在杠杆两侧所挂钩码下方再增加一个相同的钩码，如图丙所示，则杠杆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（左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右）端将下沉。</w:t>
      </w:r>
    </w:p>
    <w:p w14:paraId="0C50C51A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）在步骤（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）之后，去除杠杆右侧所有钩码，改用弹簧测力计在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处竖直向上拉，使杠杆水平静止，如图丁所示，弹簧测力计示数为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。当弹簧测力计逐渐向右倾斜时，杠杆仍然水平静止，此过程中弹簧测力计的示数将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（变小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变大），原因是：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1A6349A" w14:textId="77777777" w:rsidR="00653276" w:rsidRDefault="00175D09">
      <w:pPr>
        <w:spacing w:line="360" w:lineRule="auto"/>
        <w:ind w:left="273" w:hangingChars="130" w:hanging="273"/>
        <w:jc w:val="left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秋•吴江区期末）“探究杠杆的平衡条件”的实验中。</w:t>
      </w:r>
      <w:r>
        <w:rPr>
          <w:rFonts w:ascii="Times New Roman" w:eastAsia="新宋体" w:hAnsi="Times New Roman"/>
          <w:szCs w:val="21"/>
        </w:rPr>
        <w:pict w14:anchorId="12AAC26F">
          <v:shape id="图片 14" o:spid="_x0000_i1038" type="#_x0000_t75" alt="http://www.zxxk.com" style="width:6in;height:112pt;mso-wrap-style:square;mso-position-horizontal-relative:page;mso-position-vertical-relative:page">
            <v:imagedata r:id="rId20" o:title=""/>
          </v:shape>
        </w:pict>
      </w:r>
    </w:p>
    <w:p w14:paraId="303CB1FB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）实验前，杠杆处于静止状态如图甲所示，此时杠杆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平衡状态（选填“是”或“不是”</w:t>
      </w:r>
      <w:r>
        <w:rPr>
          <w:rFonts w:ascii="Times New Roman" w:eastAsia="新宋体" w:hAnsi="Times New Roman" w:hint="eastAsia"/>
          <w:szCs w:val="21"/>
        </w:rPr>
        <w:t>），为了使杠杆在水平位置平衡，应将平衡螺母向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调；</w:t>
      </w:r>
    </w:p>
    <w:p w14:paraId="2384A498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）如图乙所示，在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个重力均为</w:t>
      </w:r>
      <w:r>
        <w:rPr>
          <w:rFonts w:ascii="Times New Roman" w:eastAsia="新宋体" w:hAnsi="Times New Roman" w:hint="eastAsia"/>
          <w:szCs w:val="21"/>
        </w:rPr>
        <w:t>0.5N</w:t>
      </w:r>
      <w:r>
        <w:rPr>
          <w:rFonts w:ascii="Times New Roman" w:eastAsia="新宋体" w:hAnsi="Times New Roman" w:hint="eastAsia"/>
          <w:szCs w:val="21"/>
        </w:rPr>
        <w:t>的钩码，在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点用弹簧测力计竖直向下拉杠杆，使其在水平位置平衡，弹簧测力计的示数为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2AB121B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）竖直向下拉弹簧测力计，使杠杆从水平位置缓慢转过一定角度，如图丙所示，此过程中，弹簧测力计的示数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（均选填“变大”、“变小”或“不变”）；</w:t>
      </w:r>
    </w:p>
    <w:p w14:paraId="67E25E73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）若要使图丙状态下的弹簧测力计读数减小，可将弹簧测力计绕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（选填“顺时针”或“逆时针”）方向转动一个小角度；</w:t>
      </w:r>
    </w:p>
    <w:p w14:paraId="724E52A7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）如图丁（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）是用来</w:t>
      </w:r>
      <w:r>
        <w:rPr>
          <w:rFonts w:ascii="Times New Roman" w:eastAsia="新宋体" w:hAnsi="Times New Roman" w:hint="eastAsia"/>
          <w:szCs w:val="21"/>
        </w:rPr>
        <w:t>提升重物的轮轴，是一种变形杠杆，图丁（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）是它的杠杆示意</w:t>
      </w:r>
      <w:r>
        <w:rPr>
          <w:rFonts w:ascii="Times New Roman" w:eastAsia="新宋体" w:hAnsi="Times New Roman" w:hint="eastAsia"/>
          <w:szCs w:val="21"/>
        </w:rPr>
        <w:lastRenderedPageBreak/>
        <w:t>图。若图乙中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4r</w:t>
      </w:r>
      <w:r>
        <w:rPr>
          <w:rFonts w:ascii="Times New Roman" w:eastAsia="新宋体" w:hAnsi="Times New Roman" w:hint="eastAsia"/>
          <w:szCs w:val="21"/>
        </w:rPr>
        <w:t>，作用在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点重物的拉力为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600N</w:t>
      </w:r>
      <w:r>
        <w:rPr>
          <w:rFonts w:ascii="Times New Roman" w:eastAsia="新宋体" w:hAnsi="Times New Roman" w:hint="eastAsia"/>
          <w:szCs w:val="21"/>
        </w:rPr>
        <w:t>，作用在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点的动力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200N</w:t>
      </w:r>
      <w:r>
        <w:rPr>
          <w:rFonts w:ascii="Times New Roman" w:eastAsia="新宋体" w:hAnsi="Times New Roman" w:hint="eastAsia"/>
          <w:szCs w:val="21"/>
        </w:rPr>
        <w:t>，则轮轴的机械效率为</w:t>
      </w:r>
      <w:r>
        <w:rPr>
          <w:rFonts w:ascii="Cambria Math" w:eastAsia="Cambria Math" w:hAnsi="Cambria Math"/>
          <w:szCs w:val="21"/>
        </w:rPr>
        <w:t>η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/>
          <w:szCs w:val="21"/>
        </w:rPr>
        <w:pict w14:anchorId="3BF1E4A1">
          <v:shape id="图片 15" o:spid="_x0000_i1039" type="#_x0000_t75" alt="http://www.zxxk.com" style="width:193.5pt;height:191.5pt;mso-wrap-style:square;mso-position-horizontal-relative:page;mso-position-vertical-relative:page">
            <v:imagedata r:id="rId21" o:title=""/>
          </v:shape>
        </w:pict>
      </w:r>
    </w:p>
    <w:p w14:paraId="41C5D657" w14:textId="77777777" w:rsidR="00653276" w:rsidRDefault="00175D0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秋•鼓楼区校级期末）利用如图所示的实验装置探究“杠杆的平衡条件”。</w:t>
      </w:r>
    </w:p>
    <w:p w14:paraId="5DBCA33E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9DCD931">
          <v:shape id="图片 16" o:spid="_x0000_i1040" type="#_x0000_t75" alt="http://www.zxxk.com" style="width:391pt;height:93.5pt;mso-position-horizontal-relative:page;mso-position-vertical-relative:page">
            <v:fill o:detectmouseclick="t"/>
            <v:imagedata r:id="rId22" o:title="www.zxxk"/>
          </v:shape>
        </w:pict>
      </w:r>
    </w:p>
    <w:p w14:paraId="28CF60FC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）把杠杆放在水平桌面上，静止时杠杆状态如图甲所示，此时杠杆处于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（选填“平衡”或“非平衡”）状态，应将螺母向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（选填“左”或“右”）调，直至杠杆在水平位置平衡。</w:t>
      </w:r>
    </w:p>
    <w:p w14:paraId="36C866C2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）进行正确实验操作后，根据图乙这一组数据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（选填“能”或“不能”）得出结论。</w:t>
      </w:r>
    </w:p>
    <w:p w14:paraId="411AF7B1" w14:textId="77777777" w:rsidR="00653276" w:rsidRDefault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）如图丙，用弹簧测力计在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点竖直向下拉杠杆，当测力计从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位置转动到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位置时，仍使杠杆在水平位置平衡，弹簧测力计的示数将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29F694D" w14:textId="09F196FB" w:rsidR="00653276" w:rsidRDefault="00175D09" w:rsidP="00175D0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）如图丁，继续实验，杠杆重力忽略不计，弹簧测力计保持竖直方向缓慢提升杠杆，过程中弹簧测力计的示数</w:t>
      </w:r>
      <w:r>
        <w:rPr>
          <w:rFonts w:ascii="Times New Roman" w:eastAsia="新宋体" w:hAnsi="Times New Roman" w:hint="eastAsia"/>
          <w:szCs w:val="21"/>
        </w:rPr>
        <w:t xml:space="preserve">F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（选填“变大”“不变”或“变小”）。</w:t>
      </w:r>
    </w:p>
    <w:sectPr w:rsidR="0065327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9F84C" w14:textId="77777777" w:rsidR="00000000" w:rsidRDefault="00175D09">
      <w:r>
        <w:separator/>
      </w:r>
    </w:p>
  </w:endnote>
  <w:endnote w:type="continuationSeparator" w:id="0">
    <w:p w14:paraId="56189868" w14:textId="77777777" w:rsidR="00000000" w:rsidRDefault="0017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CEE9D" w14:textId="77777777" w:rsidR="00175D09" w:rsidRPr="00175D09" w:rsidRDefault="00175D09" w:rsidP="00175D0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E64AC" w14:textId="20BA7350" w:rsidR="004151FC" w:rsidRPr="00175D09" w:rsidRDefault="004151FC" w:rsidP="00175D0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7D4B" w14:textId="77777777" w:rsidR="00175D09" w:rsidRDefault="00175D0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450A5" w14:textId="77777777" w:rsidR="00000000" w:rsidRDefault="00175D09">
      <w:r>
        <w:separator/>
      </w:r>
    </w:p>
  </w:footnote>
  <w:footnote w:type="continuationSeparator" w:id="0">
    <w:p w14:paraId="79508E33" w14:textId="77777777" w:rsidR="00000000" w:rsidRDefault="00175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BCE97" w14:textId="77777777" w:rsidR="00175D09" w:rsidRPr="00175D09" w:rsidRDefault="00175D09" w:rsidP="00175D0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89F3B" w14:textId="5B9C92D9" w:rsidR="004151FC" w:rsidRPr="00175D09" w:rsidRDefault="004151FC" w:rsidP="00175D09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D2A4D" w14:textId="77777777" w:rsidR="00175D09" w:rsidRDefault="00175D09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653276"/>
    <w:rsid w:val="00175D09"/>
    <w:rsid w:val="004151FC"/>
    <w:rsid w:val="00653276"/>
    <w:rsid w:val="00C02FC6"/>
    <w:rsid w:val="75E8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7CBFD69A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6464;&#26438;&#23454;&#39564;&#25506;&#31350;&#39064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第11章-简单机械和功（杠杆实验探究题题）-【期末试题汇编】2022-2023苏科版九年级物理上学期期末复习专题精炼.doc</Template>
  <TotalTime>0</TotalTime>
  <Pages>8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