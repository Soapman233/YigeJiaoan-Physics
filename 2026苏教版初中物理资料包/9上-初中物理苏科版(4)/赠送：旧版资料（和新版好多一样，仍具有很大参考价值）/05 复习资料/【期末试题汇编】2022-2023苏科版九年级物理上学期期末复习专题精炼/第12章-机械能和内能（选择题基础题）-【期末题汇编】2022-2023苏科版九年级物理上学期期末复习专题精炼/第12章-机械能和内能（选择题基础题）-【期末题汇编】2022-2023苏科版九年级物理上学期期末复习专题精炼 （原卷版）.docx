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02D987" w14:textId="77777777" w:rsidR="00FE7178" w:rsidRDefault="00BA7797">
      <w:pPr>
        <w:spacing w:line="360" w:lineRule="auto"/>
        <w:jc w:val="center"/>
        <w:rPr>
          <w:rFonts w:ascii="Times New Roman" w:eastAsia="新宋体" w:hAnsi="Times New Roman"/>
          <w:b/>
          <w:sz w:val="30"/>
          <w:szCs w:val="30"/>
        </w:rPr>
      </w:pPr>
      <w:r>
        <w:rPr>
          <w:rFonts w:ascii="Times New Roman" w:eastAsia="新宋体" w:hAnsi="Times New Roman" w:hint="eastAsia"/>
          <w:b/>
          <w:noProof/>
          <w:sz w:val="30"/>
          <w:szCs w:val="30"/>
        </w:rPr>
        <w:drawing>
          <wp:anchor distT="0" distB="0" distL="114300" distR="114300" simplePos="0" relativeHeight="251658240" behindDoc="0" locked="0" layoutInCell="1" allowOverlap="1" wp14:anchorId="0C293F66" wp14:editId="2571ECB8">
            <wp:simplePos x="0" y="0"/>
            <wp:positionH relativeFrom="page">
              <wp:posOffset>11823700</wp:posOffset>
            </wp:positionH>
            <wp:positionV relativeFrom="topMargin">
              <wp:posOffset>11417300</wp:posOffset>
            </wp:positionV>
            <wp:extent cx="444500" cy="342900"/>
            <wp:effectExtent l="0" t="0" r="0" b="0"/>
            <wp:wrapNone/>
            <wp:docPr id="100040" name="图片 1000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779725" name="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新宋体" w:hAnsi="Times New Roman" w:hint="eastAsia"/>
          <w:b/>
          <w:sz w:val="30"/>
          <w:szCs w:val="30"/>
        </w:rPr>
        <w:t>第</w:t>
      </w:r>
      <w:r>
        <w:rPr>
          <w:rFonts w:ascii="Times New Roman" w:eastAsia="新宋体" w:hAnsi="Times New Roman" w:hint="eastAsia"/>
          <w:b/>
          <w:sz w:val="30"/>
          <w:szCs w:val="30"/>
        </w:rPr>
        <w:t>12</w:t>
      </w:r>
      <w:r>
        <w:rPr>
          <w:rFonts w:ascii="Times New Roman" w:eastAsia="新宋体" w:hAnsi="Times New Roman" w:hint="eastAsia"/>
          <w:b/>
          <w:sz w:val="30"/>
          <w:szCs w:val="30"/>
        </w:rPr>
        <w:t>章</w:t>
      </w:r>
      <w:r>
        <w:rPr>
          <w:rFonts w:ascii="Times New Roman" w:eastAsia="新宋体" w:hAnsi="Times New Roman" w:hint="eastAsia"/>
          <w:b/>
          <w:sz w:val="30"/>
          <w:szCs w:val="30"/>
        </w:rPr>
        <w:t>-</w:t>
      </w:r>
      <w:r>
        <w:rPr>
          <w:rFonts w:ascii="Times New Roman" w:eastAsia="新宋体" w:hAnsi="Times New Roman" w:hint="eastAsia"/>
          <w:b/>
          <w:sz w:val="30"/>
          <w:szCs w:val="30"/>
        </w:rPr>
        <w:t>机械能和内能（选择题基础题）</w:t>
      </w:r>
      <w:r>
        <w:rPr>
          <w:rFonts w:ascii="Times New Roman" w:eastAsia="新宋体" w:hAnsi="Times New Roman" w:hint="eastAsia"/>
          <w:b/>
          <w:sz w:val="30"/>
          <w:szCs w:val="30"/>
        </w:rPr>
        <w:t>-</w:t>
      </w:r>
      <w:r>
        <w:rPr>
          <w:rFonts w:ascii="Times New Roman" w:eastAsia="新宋体" w:hAnsi="Times New Roman" w:hint="eastAsia"/>
          <w:b/>
          <w:sz w:val="30"/>
          <w:szCs w:val="30"/>
        </w:rPr>
        <w:t>【期末题汇编】</w:t>
      </w:r>
      <w:r>
        <w:rPr>
          <w:rFonts w:ascii="Times New Roman" w:eastAsia="新宋体" w:hAnsi="Times New Roman" w:hint="eastAsia"/>
          <w:b/>
          <w:sz w:val="30"/>
          <w:szCs w:val="30"/>
        </w:rPr>
        <w:t>2022-2023</w:t>
      </w:r>
      <w:r>
        <w:rPr>
          <w:rFonts w:ascii="Times New Roman" w:eastAsia="新宋体" w:hAnsi="Times New Roman" w:hint="eastAsia"/>
          <w:b/>
          <w:sz w:val="30"/>
          <w:szCs w:val="30"/>
        </w:rPr>
        <w:t>苏科版九年级物理上学期期末复习专题精炼</w:t>
      </w:r>
    </w:p>
    <w:p w14:paraId="1C5FCE03" w14:textId="77777777" w:rsidR="00FE7178" w:rsidRDefault="00FE7178">
      <w:pPr>
        <w:spacing w:line="360" w:lineRule="auto"/>
        <w:jc w:val="center"/>
        <w:rPr>
          <w:rFonts w:ascii="Times New Roman" w:eastAsia="新宋体" w:hAnsi="Times New Roman"/>
          <w:b/>
          <w:sz w:val="30"/>
          <w:szCs w:val="30"/>
        </w:rPr>
      </w:pPr>
    </w:p>
    <w:p w14:paraId="226F04E2" w14:textId="77777777" w:rsidR="00FE7178" w:rsidRDefault="00BA7797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一．动能和势能的转化</w:t>
      </w:r>
    </w:p>
    <w:p w14:paraId="181B29FF" w14:textId="77777777" w:rsidR="00FE7178" w:rsidRDefault="00BA779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秋•启东市期末）在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年东京奥运会女子蹦床决赛中，我国选手朱雪莹夺得金牌，如图是运动员从高处落到蹦床上又被弹起过程中的一瞬（不计空气阻力），下列对运动员的说法正确的是（　　）</w:t>
      </w:r>
    </w:p>
    <w:p w14:paraId="6526D195" w14:textId="77777777" w:rsidR="00FE7178" w:rsidRDefault="00BA7797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1E931F5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" o:spid="_x0000_i1025" type="#_x0000_t75" alt="http://www.zxxk.com" style="width:98.5pt;height:121.5pt;mso-wrap-style:square;mso-position-horizontal-relative:page;mso-position-vertical-relative:page">
            <v:imagedata r:id="rId7" o:title=""/>
          </v:shape>
        </w:pict>
      </w:r>
    </w:p>
    <w:p w14:paraId="1D4338F1" w14:textId="77777777" w:rsidR="00FE7178" w:rsidRDefault="00BA779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．接触到蹦床时动能最大</w:t>
      </w:r>
      <w:r>
        <w:tab/>
      </w:r>
    </w:p>
    <w:p w14:paraId="36EC3A09" w14:textId="77777777" w:rsidR="00FE7178" w:rsidRDefault="00BA779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．运动员下降过程中机械能增大</w:t>
      </w:r>
      <w:r>
        <w:tab/>
      </w:r>
    </w:p>
    <w:p w14:paraId="1F7B45DC" w14:textId="77777777" w:rsidR="00FE7178" w:rsidRDefault="00BA779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．从最低点被弹起的过程中，机械能先变大后不变</w:t>
      </w:r>
      <w:r>
        <w:tab/>
      </w:r>
    </w:p>
    <w:p w14:paraId="5733D38D" w14:textId="77777777" w:rsidR="00FE7178" w:rsidRDefault="00BA779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．在最低点时速度为零，运动员受力平衡</w:t>
      </w:r>
    </w:p>
    <w:p w14:paraId="7A479EC3" w14:textId="77777777" w:rsidR="00FE7178" w:rsidRDefault="00BA779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秋•高邮市期末）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年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月</w:t>
      </w:r>
      <w:r>
        <w:rPr>
          <w:rFonts w:ascii="Times New Roman" w:eastAsia="新宋体" w:hAnsi="Times New Roman" w:hint="eastAsia"/>
          <w:szCs w:val="21"/>
        </w:rPr>
        <w:t>15</w:t>
      </w:r>
      <w:r>
        <w:rPr>
          <w:rFonts w:ascii="Times New Roman" w:eastAsia="新宋体" w:hAnsi="Times New Roman" w:hint="eastAsia"/>
          <w:szCs w:val="21"/>
        </w:rPr>
        <w:t>日，我国“天问一号“火星探测器从距离火星表面</w:t>
      </w:r>
      <w:r>
        <w:rPr>
          <w:rFonts w:ascii="Times New Roman" w:eastAsia="新宋体" w:hAnsi="Times New Roman" w:hint="eastAsia"/>
          <w:szCs w:val="21"/>
        </w:rPr>
        <w:t>125</w:t>
      </w:r>
      <w:r>
        <w:rPr>
          <w:rFonts w:ascii="Times New Roman" w:eastAsia="新宋体" w:hAnsi="Times New Roman" w:hint="eastAsia"/>
          <w:szCs w:val="21"/>
        </w:rPr>
        <w:t>千米的高度，约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万千米</w:t>
      </w:r>
      <w:r>
        <w:rPr>
          <w:rFonts w:ascii="Times New Roman" w:eastAsia="新宋体" w:hAnsi="Times New Roman" w:hint="eastAsia"/>
          <w:szCs w:val="21"/>
        </w:rPr>
        <w:t>/</w:t>
      </w:r>
      <w:r>
        <w:rPr>
          <w:rFonts w:ascii="Times New Roman" w:eastAsia="新宋体" w:hAnsi="Times New Roman" w:hint="eastAsia"/>
          <w:szCs w:val="21"/>
        </w:rPr>
        <w:t>时的速度，经过三个减速阶段，距离火星表面</w:t>
      </w:r>
      <w:r>
        <w:rPr>
          <w:rFonts w:ascii="Times New Roman" w:eastAsia="新宋体" w:hAnsi="Times New Roman" w:hint="eastAsia"/>
          <w:szCs w:val="21"/>
        </w:rPr>
        <w:t>100</w:t>
      </w:r>
      <w:r>
        <w:rPr>
          <w:rFonts w:ascii="Times New Roman" w:eastAsia="新宋体" w:hAnsi="Times New Roman" w:hint="eastAsia"/>
          <w:szCs w:val="21"/>
        </w:rPr>
        <w:t>米时，反冲火箭启动，探测器处于悬停状态，完成精准避障后再缓速下降，成功登陆火星。以下说法正确的是（　　）</w:t>
      </w:r>
    </w:p>
    <w:p w14:paraId="28A2972D" w14:textId="77777777" w:rsidR="00FE7178" w:rsidRDefault="00BA7797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0D25436A">
          <v:shape id="图片 2" o:spid="_x0000_i1026" type="#_x0000_t75" alt="http://www.zxxk.com" style="width:133.5pt;height:88.5pt;mso-wrap-style:square;mso-position-horizontal-relative:page;mso-position-vertical-relative:page">
            <v:imagedata r:id="rId8" o:title=""/>
          </v:shape>
        </w:pict>
      </w:r>
    </w:p>
    <w:p w14:paraId="008E6867" w14:textId="77777777" w:rsidR="00FE7178" w:rsidRDefault="00BA779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．打开降落伞减速下降时，探测器的动能不断减小，重力势能不断增加</w:t>
      </w:r>
      <w:r>
        <w:tab/>
      </w:r>
    </w:p>
    <w:p w14:paraId="7247DCBB" w14:textId="77777777" w:rsidR="00FE7178" w:rsidRDefault="00BA779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．打开降落伞减速下降时，探测器的动能不断减小，重力势能不断减小</w:t>
      </w:r>
      <w:r>
        <w:tab/>
      </w:r>
    </w:p>
    <w:p w14:paraId="49EBDD4F" w14:textId="77777777" w:rsidR="00FE7178" w:rsidRDefault="00BA779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．发动机燃料燃烧不充分时燃料热值减小</w:t>
      </w:r>
      <w:r>
        <w:tab/>
      </w:r>
    </w:p>
    <w:p w14:paraId="7895E9F3" w14:textId="77777777" w:rsidR="00FE7178" w:rsidRDefault="00BA779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．反冲火箭的原</w:t>
      </w:r>
      <w:r>
        <w:rPr>
          <w:rFonts w:ascii="Times New Roman" w:eastAsia="新宋体" w:hAnsi="Times New Roman" w:hint="eastAsia"/>
          <w:szCs w:val="21"/>
        </w:rPr>
        <w:t>理是机械能转化为内能</w:t>
      </w:r>
    </w:p>
    <w:p w14:paraId="2A3D0FB5" w14:textId="77777777" w:rsidR="00FE7178" w:rsidRDefault="00BA779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秋•东台市期末）弹簧左端固定在挡板上，小车压紧弹簧，释放后被弹开，最终静止，如图，从小车释放到静止的过程中，下列分析正确的是（　　）</w:t>
      </w:r>
    </w:p>
    <w:p w14:paraId="0390531F" w14:textId="77777777" w:rsidR="00FE7178" w:rsidRDefault="00BA7797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lastRenderedPageBreak/>
        <w:pict w14:anchorId="6997FCF1">
          <v:shape id="图片 3" o:spid="_x0000_i1027" type="#_x0000_t75" alt="http://www.zxxk.com" style="width:102pt;height:60pt;mso-wrap-style:square;mso-position-horizontal-relative:page;mso-position-vertical-relative:page">
            <v:imagedata r:id="rId9" o:title=""/>
          </v:shape>
        </w:pict>
      </w:r>
    </w:p>
    <w:p w14:paraId="52D180DC" w14:textId="77777777" w:rsidR="00FE7178" w:rsidRDefault="00BA779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．弹簧的弹性势能先增加后减小</w:t>
      </w:r>
      <w:r>
        <w:tab/>
      </w:r>
    </w:p>
    <w:p w14:paraId="4A496564" w14:textId="77777777" w:rsidR="00FE7178" w:rsidRDefault="00BA779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．弹簧的弹性势能先减小后增大</w:t>
      </w:r>
      <w:r>
        <w:tab/>
      </w:r>
    </w:p>
    <w:p w14:paraId="7CC395A0" w14:textId="77777777" w:rsidR="00FE7178" w:rsidRDefault="00BA779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．小车的动能先增加后减小</w:t>
      </w:r>
      <w:r>
        <w:tab/>
      </w:r>
    </w:p>
    <w:p w14:paraId="76501554" w14:textId="77777777" w:rsidR="00FE7178" w:rsidRDefault="00BA779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．小车动能一直减小</w:t>
      </w:r>
    </w:p>
    <w:p w14:paraId="794F419B" w14:textId="77777777" w:rsidR="00FE7178" w:rsidRDefault="00BA779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秋•姑苏区校级期末）如图所示，一个小球在地面上弹跳，下列分析错误的是（　　）</w:t>
      </w:r>
    </w:p>
    <w:p w14:paraId="7094CE84" w14:textId="77777777" w:rsidR="00FE7178" w:rsidRDefault="00BA7797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06CF95AD">
          <v:shape id="图片 4" o:spid="_x0000_i1028" type="#_x0000_t75" alt="http://www.zxxk.com" style="width:207pt;height:81pt;mso-wrap-style:square;mso-position-horizontal-relative:page;mso-position-vertical-relative:page">
            <v:imagedata r:id="rId10" o:title=""/>
          </v:shape>
        </w:pict>
      </w:r>
    </w:p>
    <w:p w14:paraId="17C39DDC" w14:textId="77777777" w:rsidR="00FE7178" w:rsidRDefault="00BA779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．小球从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处运动到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处重力势能增大</w:t>
      </w:r>
      <w:r>
        <w:tab/>
      </w:r>
    </w:p>
    <w:p w14:paraId="468BB6CC" w14:textId="77777777" w:rsidR="00FE7178" w:rsidRDefault="00BA779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．小球从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处运动到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处动能增大</w:t>
      </w:r>
      <w:r>
        <w:tab/>
      </w:r>
    </w:p>
    <w:p w14:paraId="78F07A96" w14:textId="77777777" w:rsidR="00FE7178" w:rsidRDefault="00BA779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．小球在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处比</w:t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处重力势能大</w:t>
      </w:r>
      <w:r>
        <w:tab/>
      </w:r>
    </w:p>
    <w:p w14:paraId="3C9BBB76" w14:textId="77777777" w:rsidR="00FE7178" w:rsidRDefault="00BA779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．小球在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三处的机械能均相等</w:t>
      </w:r>
    </w:p>
    <w:p w14:paraId="3D737828" w14:textId="77777777" w:rsidR="00FE7178" w:rsidRDefault="00BA779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秋•吴江区期末）如图甲实心球向上运动，落回地面的过程中先后经过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两点。实心球在这两点的动能和重力势能如图乙所示，下列说法正确的是（　　）</w:t>
      </w:r>
      <w:r>
        <w:rPr>
          <w:rFonts w:ascii="Times New Roman" w:eastAsia="新宋体" w:hAnsi="Times New Roman"/>
          <w:szCs w:val="21"/>
        </w:rPr>
        <w:pict w14:anchorId="64ADC571">
          <v:shape id="图片 65" o:spid="_x0000_i1029" type="#_x0000_t75" alt="http://www.zxxk.com" style="width:415.5pt;height:123.5pt">
            <v:fill o:detectmouseclick="t"/>
            <v:imagedata r:id="rId11" o:title="www.zxxk"/>
          </v:shape>
        </w:pict>
      </w:r>
    </w:p>
    <w:p w14:paraId="11D56BA7" w14:textId="77777777" w:rsidR="00FE7178" w:rsidRDefault="00BA779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．实心球上升过程中动能增大，重力势能减小</w:t>
      </w:r>
      <w:r>
        <w:tab/>
      </w:r>
    </w:p>
    <w:p w14:paraId="438FA655" w14:textId="77777777" w:rsidR="00FE7178" w:rsidRDefault="00BA779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．实心球在运动过程中机械能不守恒</w:t>
      </w:r>
      <w:r>
        <w:tab/>
      </w:r>
    </w:p>
    <w:p w14:paraId="78ECDB59" w14:textId="77777777" w:rsidR="00FE7178" w:rsidRDefault="00BA779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点离地高度比在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点的低</w:t>
      </w:r>
      <w:r>
        <w:tab/>
      </w:r>
    </w:p>
    <w:p w14:paraId="31A7E8AF" w14:textId="77777777" w:rsidR="00FE7178" w:rsidRDefault="00BA779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点到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点过程中实心球动能保持不变</w:t>
      </w:r>
    </w:p>
    <w:p w14:paraId="11964516" w14:textId="77777777" w:rsidR="00FE7178" w:rsidRDefault="00BA7797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二．势能的影响因素</w:t>
      </w:r>
    </w:p>
    <w:p w14:paraId="4CE529B8" w14:textId="77777777" w:rsidR="00FE7178" w:rsidRDefault="00BA779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秋•常州期末）如图所示，运动员在射箭比赛时总是要把弓拉得很弯，其主要目的是（　　）</w:t>
      </w:r>
    </w:p>
    <w:p w14:paraId="0E7E51B0" w14:textId="77777777" w:rsidR="00FE7178" w:rsidRDefault="00BA7797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lastRenderedPageBreak/>
        <w:pict w14:anchorId="797C77B5">
          <v:shape id="图片 6" o:spid="_x0000_i1030" type="#_x0000_t75" alt="http://www.zxxk.com" style="width:75pt;height:66pt;mso-wrap-style:square;mso-position-horizontal-relative:page;mso-position-vertical-relative:page">
            <v:imagedata r:id="rId12" o:title=""/>
          </v:shape>
        </w:pict>
      </w:r>
    </w:p>
    <w:p w14:paraId="1F107840" w14:textId="77777777" w:rsidR="00FE7178" w:rsidRDefault="00BA7797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．增大箭的弹性势能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．增大箭的重力势能</w:t>
      </w:r>
      <w:r>
        <w:tab/>
      </w:r>
    </w:p>
    <w:p w14:paraId="55E1E246" w14:textId="77777777" w:rsidR="00FE7178" w:rsidRDefault="00BA7797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．增大弓的弹性势能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．使箭沿直线运动</w:t>
      </w:r>
    </w:p>
    <w:p w14:paraId="55B28C04" w14:textId="77777777" w:rsidR="00FE7178" w:rsidRDefault="00BA7797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三．探究影响物体动能大小的因素</w:t>
      </w:r>
    </w:p>
    <w:p w14:paraId="3DB26792" w14:textId="77777777" w:rsidR="00FE7178" w:rsidRDefault="00BA779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秋•鼓楼区校级期末）在探究“物体动能的大小与哪些因素有关”的实验中，让小球从斜面上某处由静止释放，撞击斜面底部的木块，下列分析错误的是（　　）</w:t>
      </w:r>
      <w:r>
        <w:rPr>
          <w:rFonts w:ascii="Times New Roman" w:eastAsia="新宋体" w:hAnsi="Times New Roman"/>
          <w:szCs w:val="21"/>
        </w:rPr>
        <w:pict w14:anchorId="37095E07">
          <v:shape id="图片 7" o:spid="_x0000_i1031" type="#_x0000_t75" alt="http://www.zxxk.com" style="width:391pt;height:59.5pt;mso-position-horizontal-relative:page;mso-position-vertical-relative:page">
            <v:fill o:detectmouseclick="t"/>
            <v:imagedata r:id="rId13" o:title="www.zxxk"/>
          </v:shape>
        </w:pict>
      </w:r>
    </w:p>
    <w:p w14:paraId="003C1805" w14:textId="77777777" w:rsidR="00FE7178" w:rsidRDefault="00BA779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．实验中，是通过比较木块移动的距离来比较动能的大小</w:t>
      </w:r>
      <w:r>
        <w:tab/>
      </w:r>
    </w:p>
    <w:p w14:paraId="1C723257" w14:textId="77777777" w:rsidR="00FE7178" w:rsidRDefault="00BA779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．利用甲、丙两图可以探究动能大小与质量的关系</w:t>
      </w:r>
      <w:r>
        <w:tab/>
      </w:r>
    </w:p>
    <w:p w14:paraId="6401E1C3" w14:textId="77777777" w:rsidR="00FE7178" w:rsidRDefault="00BA779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．乙、丙两图中，小球到达到水平面时，具有相同的速度</w:t>
      </w:r>
      <w:r>
        <w:tab/>
      </w:r>
    </w:p>
    <w:p w14:paraId="373ED9DF" w14:textId="77777777" w:rsidR="00FE7178" w:rsidRDefault="00BA779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．若水平面光滑且足够长，则木块运动后其动能保持不变</w:t>
      </w:r>
    </w:p>
    <w:p w14:paraId="0139064C" w14:textId="77777777" w:rsidR="00FE7178" w:rsidRDefault="00BA7797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四．机械能的转化</w:t>
      </w:r>
    </w:p>
    <w:p w14:paraId="03B353A0" w14:textId="77777777" w:rsidR="00FE7178" w:rsidRDefault="00BA779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秋•淮安区期末）如图所示，运动中物体的弹性势能转化为动能的是（　　）</w:t>
      </w:r>
    </w:p>
    <w:p w14:paraId="119BD594" w14:textId="77777777" w:rsidR="00FE7178" w:rsidRDefault="00BA7797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．子弹射出枪膛</w:t>
      </w:r>
      <w:r>
        <w:rPr>
          <w:rFonts w:ascii="Times New Roman" w:eastAsia="新宋体" w:hAnsi="Times New Roman"/>
          <w:szCs w:val="21"/>
        </w:rPr>
        <w:pict w14:anchorId="7D69155F">
          <v:shape id="图片 8" o:spid="_x0000_i1032" type="#_x0000_t75" alt="http://www.zxxk.com" style="width:79.5pt;height:58.5pt;mso-wrap-style:square;mso-position-horizontal-relative:page;mso-position-vertical-relative:page">
            <v:imagedata r:id="rId14" o:title=""/>
          </v:shape>
        </w:pic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．发条带动指针</w:t>
      </w:r>
      <w:r>
        <w:rPr>
          <w:rFonts w:ascii="Times New Roman" w:eastAsia="新宋体" w:hAnsi="Times New Roman"/>
          <w:szCs w:val="21"/>
        </w:rPr>
        <w:pict w14:anchorId="4365CDC1">
          <v:shape id="图片 9" o:spid="_x0000_i1033" type="#_x0000_t75" alt="http://www.zxxk.com" style="width:73.5pt;height:59.5pt;mso-wrap-style:square;mso-position-horizontal-relative:page;mso-position-vertical-relative:page">
            <v:imagedata r:id="rId15" o:title=""/>
          </v:shape>
        </w:pict>
      </w:r>
      <w:r>
        <w:tab/>
      </w:r>
    </w:p>
    <w:p w14:paraId="225D536F" w14:textId="77777777" w:rsidR="00FE7178" w:rsidRDefault="00BA7797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．流星从天而降</w:t>
      </w:r>
      <w:r>
        <w:rPr>
          <w:rFonts w:ascii="Times New Roman" w:eastAsia="新宋体" w:hAnsi="Times New Roman"/>
          <w:szCs w:val="21"/>
        </w:rPr>
        <w:pict w14:anchorId="339342DA">
          <v:shape id="图片 10" o:spid="_x0000_i1034" type="#_x0000_t75" alt="http://www.zxxk.com" style="width:79.5pt;height:58pt;mso-wrap-style:square;mso-position-horizontal-relative:page;mso-position-vertical-relative:page">
            <v:imagedata r:id="rId16" o:title=""/>
          </v:shape>
        </w:pic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．秋千荡向高处</w:t>
      </w:r>
      <w:r>
        <w:rPr>
          <w:rFonts w:ascii="Times New Roman" w:eastAsia="新宋体" w:hAnsi="Times New Roman"/>
          <w:szCs w:val="21"/>
        </w:rPr>
        <w:pict w14:anchorId="33786197">
          <v:shape id="图片 11" o:spid="_x0000_i1035" type="#_x0000_t75" alt="http://www.zxxk.com" style="width:77.5pt;height:58.5pt;mso-wrap-style:square;mso-position-horizontal-relative:page;mso-position-vertical-relative:page">
            <v:imagedata r:id="rId17" o:title=""/>
          </v:shape>
        </w:pict>
      </w:r>
    </w:p>
    <w:p w14:paraId="71569A86" w14:textId="77777777" w:rsidR="00FE7178" w:rsidRDefault="00BA779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</w:t>
      </w:r>
      <w:r>
        <w:rPr>
          <w:rFonts w:ascii="Times New Roman" w:eastAsia="新宋体" w:hAnsi="Times New Roman" w:hint="eastAsia"/>
          <w:szCs w:val="21"/>
        </w:rPr>
        <w:t>丹阳市期末）如图所示完全相同的甲、乙两个小球，分别用细线、橡皮筋系在同一高度的悬点，将两球移动到与悬点等高的位置，此时细线恰好拉直，橡皮筋达到原长，由静止开始释放，当两球摆至悬点正下方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点时，橡皮筋长度恰好与细线长度相等，若不计空气阻力，下列说法不正确的是（　　）</w:t>
      </w:r>
    </w:p>
    <w:p w14:paraId="22730ADB" w14:textId="77777777" w:rsidR="00FE7178" w:rsidRDefault="00BA7797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2C44A0C5">
          <v:shape id="图片 12" o:spid="_x0000_i1036" type="#_x0000_t75" alt="http://www.zxxk.com" style="width:160.5pt;height:84pt;mso-wrap-style:square;mso-position-horizontal-relative:page;mso-position-vertical-relative:page">
            <v:imagedata r:id="rId18" o:title=""/>
          </v:shape>
        </w:pict>
      </w:r>
    </w:p>
    <w:p w14:paraId="327436EC" w14:textId="77777777" w:rsidR="00FE7178" w:rsidRDefault="00BA779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．摆下过程中，甲球的重力势能转化为动能</w:t>
      </w:r>
      <w:r>
        <w:tab/>
      </w:r>
    </w:p>
    <w:p w14:paraId="2F6BBA87" w14:textId="77777777" w:rsidR="00FE7178" w:rsidRDefault="00BA779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lastRenderedPageBreak/>
        <w:t>B</w:t>
      </w:r>
      <w:r>
        <w:rPr>
          <w:rFonts w:ascii="Times New Roman" w:eastAsia="新宋体" w:hAnsi="Times New Roman" w:hint="eastAsia"/>
          <w:szCs w:val="21"/>
        </w:rPr>
        <w:t>．甲球到达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点的机械能和乙球在初始位置时的机械能相等</w:t>
      </w:r>
      <w:r>
        <w:tab/>
      </w:r>
    </w:p>
    <w:p w14:paraId="52DF88C3" w14:textId="77777777" w:rsidR="00FE7178" w:rsidRDefault="00BA779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．从静止运动到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点，乙球减小的重力势能等于其增加的动能</w:t>
      </w:r>
      <w:r>
        <w:tab/>
      </w:r>
    </w:p>
    <w:p w14:paraId="648E71C3" w14:textId="77777777" w:rsidR="00FE7178" w:rsidRDefault="00BA779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．两球到达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点时，甲小球的动能比乙大</w:t>
      </w:r>
    </w:p>
    <w:p w14:paraId="47AF2646" w14:textId="77777777" w:rsidR="00FE7178" w:rsidRDefault="00BA779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</w:t>
      </w:r>
      <w:r>
        <w:rPr>
          <w:rFonts w:ascii="Times New Roman" w:eastAsia="新宋体" w:hAnsi="Times New Roman" w:hint="eastAsia"/>
          <w:szCs w:val="21"/>
        </w:rPr>
        <w:t>南京期末）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年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月，中国女足通过奋勇拼搏，晋级奥运会。如图是足球落地后又弹起的示意图，分析可知，足球（　　）</w:t>
      </w:r>
    </w:p>
    <w:p w14:paraId="255C1C81" w14:textId="77777777" w:rsidR="00FE7178" w:rsidRDefault="00BA7797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5FD860E8">
          <v:shape id="图片 13" o:spid="_x0000_i1037" type="#_x0000_t75" alt="http://www.zxxk.com" style="width:173.5pt;height:71.5pt;mso-wrap-style:square;mso-position-horizontal-relative:page;mso-position-vertical-relative:page">
            <v:imagedata r:id="rId19" o:title=""/>
          </v:shape>
        </w:pict>
      </w:r>
    </w:p>
    <w:p w14:paraId="59BE48DE" w14:textId="77777777" w:rsidR="00FE7178" w:rsidRDefault="00BA779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．在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点时动能为</w:t>
      </w:r>
      <w:r>
        <w:rPr>
          <w:rFonts w:ascii="Times New Roman" w:eastAsia="新宋体" w:hAnsi="Times New Roman" w:hint="eastAsia"/>
          <w:szCs w:val="21"/>
        </w:rPr>
        <w:t>0</w:t>
      </w:r>
      <w:r>
        <w:tab/>
      </w:r>
    </w:p>
    <w:p w14:paraId="73FE5BD7" w14:textId="77777777" w:rsidR="00FE7178" w:rsidRDefault="00BA779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．在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两点动能可能相等</w:t>
      </w:r>
      <w:r>
        <w:tab/>
      </w:r>
    </w:p>
    <w:p w14:paraId="0016363A" w14:textId="77777777" w:rsidR="00FE7178" w:rsidRDefault="00BA779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．由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点向</w:t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点运动的过程中，动能不变，重力势能减小</w:t>
      </w:r>
      <w:r>
        <w:tab/>
      </w:r>
    </w:p>
    <w:p w14:paraId="6F2B10EE" w14:textId="77777777" w:rsidR="00FE7178" w:rsidRDefault="00BA779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．在运动过程中，只存在动能和势能的相互转化</w:t>
      </w:r>
    </w:p>
    <w:p w14:paraId="62356DB3" w14:textId="77777777" w:rsidR="00FE7178" w:rsidRDefault="00BA779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秋•泰兴市期末）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年中国航天丰收年，三名太空宇航员出差三个月后重返家园，代表着我国航天事业迈入新篇章。如图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所示是卫星在随火箭加速上升的情景。如图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所示是人造地球卫星沿椭圆轨道绕地球运行，离地球最近的一点叫近地点</w:t>
      </w:r>
      <w:r>
        <w:rPr>
          <w:rFonts w:ascii="Times New Roman" w:eastAsia="新宋体" w:hAnsi="Times New Roman" w:hint="eastAsia"/>
          <w:szCs w:val="21"/>
        </w:rPr>
        <w:t>，最远的一点叫远地点。下列说法正确的（　　）</w:t>
      </w:r>
    </w:p>
    <w:p w14:paraId="36BE6197" w14:textId="77777777" w:rsidR="00FE7178" w:rsidRDefault="00BA7797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0B0A9F18">
          <v:shape id="图片 14" o:spid="_x0000_i1038" type="#_x0000_t75" alt="http://www.zxxk.com" style="width:190pt;height:130.5pt;mso-wrap-style:square;mso-position-horizontal-relative:page;mso-position-vertical-relative:page">
            <v:imagedata r:id="rId20" o:title=""/>
          </v:shape>
        </w:pict>
      </w:r>
    </w:p>
    <w:p w14:paraId="40B2B778" w14:textId="77777777" w:rsidR="00FE7178" w:rsidRDefault="00BA779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．如图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卫星加速上升过程中，动能转化为重力势能</w:t>
      </w:r>
      <w:r>
        <w:tab/>
      </w:r>
    </w:p>
    <w:p w14:paraId="233559BA" w14:textId="77777777" w:rsidR="00FE7178" w:rsidRDefault="00BA779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．如图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人造地球卫星运行中，只有动能和势能的转化</w:t>
      </w:r>
      <w:r>
        <w:tab/>
      </w:r>
    </w:p>
    <w:p w14:paraId="50BFF3F5" w14:textId="77777777" w:rsidR="00FE7178" w:rsidRDefault="00BA779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．如图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人造地球卫星运行中，从远地点向近地点运行时，机械能减小，动能增大</w:t>
      </w:r>
      <w:r>
        <w:tab/>
      </w:r>
    </w:p>
    <w:p w14:paraId="6EFEF177" w14:textId="77777777" w:rsidR="00FE7178" w:rsidRDefault="00BA779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．图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、图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中卫星的机械能都不变</w:t>
      </w:r>
    </w:p>
    <w:p w14:paraId="45825EE9" w14:textId="77777777" w:rsidR="00FE7178" w:rsidRDefault="00BA779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秋•海门市期末）在如图所示的滚摆实验中，发现滚摆每次上升的高度逐渐减小，此过程中能量的变化情况为（　　）</w:t>
      </w:r>
    </w:p>
    <w:p w14:paraId="357FF413" w14:textId="77777777" w:rsidR="00FE7178" w:rsidRDefault="00BA7797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31860408">
          <v:shape id="图片 15" o:spid="_x0000_i1039" type="#_x0000_t75" alt="http://www.zxxk.com" style="width:52.5pt;height:73.5pt;mso-wrap-style:square;mso-position-horizontal-relative:page;mso-position-vertical-relative:page">
            <v:imagedata r:id="rId21" o:title=""/>
          </v:shape>
        </w:pict>
      </w:r>
    </w:p>
    <w:p w14:paraId="08C3582B" w14:textId="77777777" w:rsidR="00FE7178" w:rsidRDefault="00BA7797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．机械能增加，内能减小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．机械能减小，内能增加</w:t>
      </w:r>
      <w:r>
        <w:tab/>
      </w:r>
    </w:p>
    <w:p w14:paraId="491A263D" w14:textId="77777777" w:rsidR="00FE7178" w:rsidRDefault="00BA7797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lastRenderedPageBreak/>
        <w:t>C</w:t>
      </w:r>
      <w:r>
        <w:rPr>
          <w:rFonts w:ascii="Times New Roman" w:eastAsia="新宋体" w:hAnsi="Times New Roman" w:hint="eastAsia"/>
          <w:szCs w:val="21"/>
        </w:rPr>
        <w:t>．机械能减小，内能不变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．机械能不变，内能增加</w:t>
      </w:r>
    </w:p>
    <w:p w14:paraId="0B39C9FB" w14:textId="77777777" w:rsidR="00FE7178" w:rsidRDefault="00BA7797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五．热量的概念</w:t>
      </w:r>
    </w:p>
    <w:p w14:paraId="4306512A" w14:textId="77777777" w:rsidR="00FE7178" w:rsidRDefault="00BA779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秋•邗江区期末）下列说法中正确的是（不计热损失）（　　）</w:t>
      </w:r>
    </w:p>
    <w:p w14:paraId="64648DD3" w14:textId="77777777" w:rsidR="00FE7178" w:rsidRDefault="00BA779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．一壶开水，温度从</w:t>
      </w:r>
      <w:r>
        <w:rPr>
          <w:rFonts w:ascii="Times New Roman" w:eastAsia="新宋体" w:hAnsi="Times New Roman" w:hint="eastAsia"/>
          <w:szCs w:val="21"/>
        </w:rPr>
        <w:t>100</w:t>
      </w:r>
      <w:r>
        <w:rPr>
          <w:rFonts w:ascii="Times New Roman" w:eastAsia="新宋体" w:hAnsi="Times New Roman" w:hint="eastAsia"/>
          <w:szCs w:val="21"/>
        </w:rPr>
        <w:t>℃降到</w:t>
      </w:r>
      <w:r>
        <w:rPr>
          <w:rFonts w:ascii="Times New Roman" w:eastAsia="新宋体" w:hAnsi="Times New Roman" w:hint="eastAsia"/>
          <w:szCs w:val="21"/>
        </w:rPr>
        <w:t>70</w:t>
      </w:r>
      <w:r>
        <w:rPr>
          <w:rFonts w:ascii="Times New Roman" w:eastAsia="新宋体" w:hAnsi="Times New Roman" w:hint="eastAsia"/>
          <w:szCs w:val="21"/>
        </w:rPr>
        <w:t>℃比温度从</w:t>
      </w:r>
      <w:r>
        <w:rPr>
          <w:rFonts w:ascii="Times New Roman" w:eastAsia="新宋体" w:hAnsi="Times New Roman" w:hint="eastAsia"/>
          <w:szCs w:val="21"/>
        </w:rPr>
        <w:t>70</w:t>
      </w:r>
      <w:r>
        <w:rPr>
          <w:rFonts w:ascii="Times New Roman" w:eastAsia="新宋体" w:hAnsi="Times New Roman" w:hint="eastAsia"/>
          <w:szCs w:val="21"/>
        </w:rPr>
        <w:t>℃降到</w:t>
      </w:r>
      <w:r>
        <w:rPr>
          <w:rFonts w:ascii="Times New Roman" w:eastAsia="新宋体" w:hAnsi="Times New Roman" w:hint="eastAsia"/>
          <w:szCs w:val="21"/>
        </w:rPr>
        <w:t>40</w:t>
      </w:r>
      <w:r>
        <w:rPr>
          <w:rFonts w:ascii="Times New Roman" w:eastAsia="新宋体" w:hAnsi="Times New Roman" w:hint="eastAsia"/>
          <w:szCs w:val="21"/>
        </w:rPr>
        <w:t>℃放出的热量多</w:t>
      </w:r>
      <w:r>
        <w:tab/>
      </w:r>
    </w:p>
    <w:p w14:paraId="00A1C221" w14:textId="77777777" w:rsidR="00FE7178" w:rsidRDefault="00BA779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．质量相同的物体，吸收相同热量后，末温高的物体比热容小</w:t>
      </w:r>
      <w:r>
        <w:tab/>
      </w:r>
    </w:p>
    <w:p w14:paraId="58A123BC" w14:textId="77777777" w:rsidR="00FE7178" w:rsidRDefault="00BA779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．热水和冷水混合后，冷水吸收的热量一定等于热水放出的热量</w:t>
      </w:r>
      <w:r>
        <w:tab/>
      </w:r>
    </w:p>
    <w:p w14:paraId="38E4C288" w14:textId="77777777" w:rsidR="00FE7178" w:rsidRDefault="00BA779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．热水和冷水混合后，冷水升高的温度一定等于热水降低的温度</w:t>
      </w:r>
    </w:p>
    <w:p w14:paraId="3B07BB8A" w14:textId="77777777" w:rsidR="00FE7178" w:rsidRDefault="00BA7797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六．温度、热量与内能的关系</w:t>
      </w:r>
    </w:p>
    <w:p w14:paraId="32B278B2" w14:textId="77777777" w:rsidR="00FE7178" w:rsidRDefault="00BA779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秋•海门市期末）下面是，小明同学的“科学学习笔记”中的摘录，其中正确的是（　　）</w:t>
      </w:r>
    </w:p>
    <w:p w14:paraId="03CD1D29" w14:textId="77777777" w:rsidR="00FE7178" w:rsidRDefault="00BA779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．汽油机</w:t>
      </w:r>
      <w:r>
        <w:rPr>
          <w:rFonts w:ascii="Times New Roman" w:eastAsia="新宋体" w:hAnsi="Times New Roman" w:hint="eastAsia"/>
          <w:szCs w:val="21"/>
        </w:rPr>
        <w:t>在压缩冲程中，将内能转化为机械能</w:t>
      </w:r>
      <w:r>
        <w:tab/>
      </w:r>
    </w:p>
    <w:p w14:paraId="6EE44EDC" w14:textId="77777777" w:rsidR="00FE7178" w:rsidRDefault="00BA779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．一块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℃的冰熔化成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℃的水，内能不变</w:t>
      </w:r>
      <w:r>
        <w:tab/>
      </w:r>
    </w:p>
    <w:p w14:paraId="47B24B20" w14:textId="77777777" w:rsidR="00FE7178" w:rsidRDefault="00BA779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．不停弯折铁丝，铁丝温度升高，是通过热传递改变物体内能</w:t>
      </w:r>
      <w:r>
        <w:tab/>
      </w:r>
    </w:p>
    <w:p w14:paraId="1DF8F88C" w14:textId="77777777" w:rsidR="00FE7178" w:rsidRDefault="00BA779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．物体吸收热量，内能增加，温度不一定升高</w:t>
      </w:r>
    </w:p>
    <w:p w14:paraId="7363D83D" w14:textId="77777777" w:rsidR="00FE7178" w:rsidRDefault="00BA779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秋•海州区期末）下列说法中正确的是（　　）</w:t>
      </w:r>
    </w:p>
    <w:p w14:paraId="586BA401" w14:textId="77777777" w:rsidR="00FE7178" w:rsidRDefault="00BA779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．一杯水的温度越高，它具有的内能就越大</w:t>
      </w:r>
      <w:r>
        <w:tab/>
      </w:r>
    </w:p>
    <w:p w14:paraId="347FA057" w14:textId="77777777" w:rsidR="00FE7178" w:rsidRDefault="00BA779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．热值大的燃料完全燃烧，放出的热量一定多</w:t>
      </w:r>
      <w:r>
        <w:tab/>
      </w:r>
    </w:p>
    <w:p w14:paraId="1F370B9D" w14:textId="77777777" w:rsidR="00FE7178" w:rsidRDefault="00BA779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．一个物体吸收了热量，它的温度一定会升高</w:t>
      </w:r>
      <w:r>
        <w:tab/>
      </w:r>
    </w:p>
    <w:p w14:paraId="1DC54FFE" w14:textId="77777777" w:rsidR="00FE7178" w:rsidRDefault="00BA779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．把铝块放入热水中后再取出，铝块的比热容变大</w:t>
      </w:r>
    </w:p>
    <w:p w14:paraId="359A8177" w14:textId="77777777" w:rsidR="00FE7178" w:rsidRDefault="00BA779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</w:t>
      </w:r>
      <w:r>
        <w:rPr>
          <w:rFonts w:ascii="Times New Roman" w:eastAsia="新宋体" w:hAnsi="Times New Roman" w:hint="eastAsia"/>
          <w:szCs w:val="21"/>
        </w:rPr>
        <w:t>建邺区期末）关于温度、热量和内能，下列说法中正确的是（　　）</w:t>
      </w:r>
    </w:p>
    <w:p w14:paraId="036582EF" w14:textId="77777777" w:rsidR="00FE7178" w:rsidRDefault="00BA779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℃物体内能为零</w:t>
      </w:r>
      <w:r>
        <w:tab/>
      </w:r>
    </w:p>
    <w:p w14:paraId="685CAFFD" w14:textId="77777777" w:rsidR="00FE7178" w:rsidRDefault="00BA779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．物体内能增大，一定吸收了热量</w:t>
      </w:r>
      <w:r>
        <w:tab/>
      </w:r>
    </w:p>
    <w:p w14:paraId="46D85A58" w14:textId="77777777" w:rsidR="00FE7178" w:rsidRDefault="00BA779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．物体的温度越低，它所含的热量就越少</w:t>
      </w:r>
      <w:r>
        <w:tab/>
      </w:r>
    </w:p>
    <w:p w14:paraId="750ECF36" w14:textId="77777777" w:rsidR="00FE7178" w:rsidRDefault="00BA779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．内能相同的两个物体之间可能发生热传递</w:t>
      </w:r>
    </w:p>
    <w:p w14:paraId="54304460" w14:textId="77777777" w:rsidR="00FE7178" w:rsidRDefault="00BA779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秋•姑苏区校级期末）关于温度、热量和内能，下列说法正确的是（　　）</w:t>
      </w:r>
    </w:p>
    <w:p w14:paraId="5ABBF728" w14:textId="77777777" w:rsidR="00FE7178" w:rsidRDefault="00BA779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．物体温度越高，所含热量越多</w:t>
      </w:r>
      <w:r>
        <w:tab/>
      </w:r>
    </w:p>
    <w:p w14:paraId="7805A307" w14:textId="77777777" w:rsidR="00FE7178" w:rsidRDefault="00BA779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．温度高的物体一定比温度低的物体内能多</w:t>
      </w:r>
      <w:r>
        <w:tab/>
      </w:r>
    </w:p>
    <w:p w14:paraId="0B4C3A28" w14:textId="77777777" w:rsidR="00FE7178" w:rsidRDefault="00BA779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．物体温度升高，内能增加</w:t>
      </w:r>
      <w:r>
        <w:tab/>
      </w:r>
    </w:p>
    <w:p w14:paraId="065FD8B1" w14:textId="77777777" w:rsidR="00FE7178" w:rsidRDefault="00BA779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．热量都是从内能多的物体传递给内能少的物体</w:t>
      </w:r>
    </w:p>
    <w:p w14:paraId="2608AEB5" w14:textId="77777777" w:rsidR="00FE7178" w:rsidRDefault="00BA779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</w:t>
      </w:r>
      <w:r>
        <w:rPr>
          <w:rFonts w:ascii="Times New Roman" w:eastAsia="新宋体" w:hAnsi="Times New Roman" w:hint="eastAsia"/>
          <w:szCs w:val="21"/>
        </w:rPr>
        <w:t>南京期末）关于内能、温度和热量，下列说法正确的是（　　）</w:t>
      </w:r>
    </w:p>
    <w:p w14:paraId="36231645" w14:textId="77777777" w:rsidR="00FE7178" w:rsidRDefault="00BA779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．不同燃料燃烧时，放出热量越多的热值越大</w:t>
      </w:r>
      <w:r>
        <w:tab/>
      </w:r>
    </w:p>
    <w:p w14:paraId="7B1A1799" w14:textId="77777777" w:rsidR="00FE7178" w:rsidRDefault="00BA779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．内能总是从内能多的物体向内能少的物体转移</w:t>
      </w:r>
      <w:r>
        <w:tab/>
      </w:r>
    </w:p>
    <w:p w14:paraId="3308542D" w14:textId="77777777" w:rsidR="00FE7178" w:rsidRDefault="00BA779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．物体的内能跟物体的运动速度、物体的温度和物质状态都有关系</w:t>
      </w:r>
      <w:r>
        <w:tab/>
      </w:r>
    </w:p>
    <w:p w14:paraId="6192051B" w14:textId="77777777" w:rsidR="00FE7178" w:rsidRDefault="00BA779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．质量和初温相同的水和煤油，吸收相同热量时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煤油温度升高得多</w:t>
      </w:r>
    </w:p>
    <w:p w14:paraId="39DAD6F1" w14:textId="77777777" w:rsidR="00FE7178" w:rsidRDefault="00BA779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lastRenderedPageBreak/>
        <w:t>19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秋•高邮市期末）下列关于内能、热量和温度的说法，正确的是（　　）</w:t>
      </w:r>
    </w:p>
    <w:p w14:paraId="1B74B83D" w14:textId="77777777" w:rsidR="00FE7178" w:rsidRDefault="00BA779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．热量总是从内能多的物体传到内能少的物体</w:t>
      </w:r>
      <w:r>
        <w:tab/>
      </w:r>
    </w:p>
    <w:p w14:paraId="67CCCA15" w14:textId="77777777" w:rsidR="00FE7178" w:rsidRDefault="00BA779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．物体吸收热量，温度一定升高</w:t>
      </w:r>
      <w:r>
        <w:tab/>
      </w:r>
    </w:p>
    <w:p w14:paraId="3671843C" w14:textId="77777777" w:rsidR="00FE7178" w:rsidRDefault="00BA779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．物体内能减少，它一定放出热量</w:t>
      </w:r>
      <w:r>
        <w:tab/>
      </w:r>
    </w:p>
    <w:p w14:paraId="3BEACE42" w14:textId="77777777" w:rsidR="00FE7178" w:rsidRDefault="00BA779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．物体温度升高，内能一定增加</w:t>
      </w:r>
    </w:p>
    <w:p w14:paraId="39F7995C" w14:textId="77777777" w:rsidR="00FE7178" w:rsidRDefault="00BA779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秋•仪征市期末）关于热和能，下列说法中正确的是（　　）</w:t>
      </w:r>
    </w:p>
    <w:p w14:paraId="6AC34106" w14:textId="77777777" w:rsidR="00FE7178" w:rsidRDefault="00BA779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．热传递时，温度总是从高温物体传递给低温物体</w:t>
      </w:r>
      <w:r>
        <w:tab/>
      </w:r>
    </w:p>
    <w:p w14:paraId="5FA284E1" w14:textId="77777777" w:rsidR="00FE7178" w:rsidRDefault="00BA779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．一块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℃的冰熔化成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℃的水后，温度不变，内能变大</w:t>
      </w:r>
      <w:r>
        <w:tab/>
      </w:r>
    </w:p>
    <w:p w14:paraId="78D095AF" w14:textId="77777777" w:rsidR="00FE7178" w:rsidRDefault="00BA779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．内燃机的压缩冲程，主要通过热传递增加了汽缸内物质的内能</w:t>
      </w:r>
      <w:r>
        <w:tab/>
      </w:r>
    </w:p>
    <w:p w14:paraId="750B54A1" w14:textId="77777777" w:rsidR="00FE7178" w:rsidRDefault="00BA779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．物体内能增加，一定是外界对物体做了功</w:t>
      </w:r>
    </w:p>
    <w:p w14:paraId="4EBAA0A5" w14:textId="77777777" w:rsidR="00FE7178" w:rsidRDefault="00BA7797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七．热传递改变物体内能</w:t>
      </w:r>
    </w:p>
    <w:p w14:paraId="68B1B307" w14:textId="77777777" w:rsidR="00FE7178" w:rsidRDefault="00BA779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秋•建邺区期末）以下描述的现象中，改变内能的方式与其他不同的是（　　）</w:t>
      </w:r>
    </w:p>
    <w:p w14:paraId="042E12A0" w14:textId="77777777" w:rsidR="00FE7178" w:rsidRDefault="00BA7797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．人晒太阳后暖和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．双手互搓后暖和</w:t>
      </w:r>
      <w:r>
        <w:tab/>
      </w:r>
    </w:p>
    <w:p w14:paraId="768D39FF" w14:textId="77777777" w:rsidR="00FE7178" w:rsidRDefault="00BA7797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．锯条锯木头后发热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．铁丝反复弯折后发热</w:t>
      </w:r>
    </w:p>
    <w:p w14:paraId="22F6DC7B" w14:textId="77777777" w:rsidR="00FE7178" w:rsidRDefault="00BA7797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八．做功改变物体内能</w:t>
      </w:r>
    </w:p>
    <w:p w14:paraId="73752370" w14:textId="77777777" w:rsidR="00FE7178" w:rsidRDefault="00BA779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秋•高邮市期末）下列实例，通过做功改变物体内能的是（　　）</w:t>
      </w:r>
    </w:p>
    <w:p w14:paraId="6FDD67D6" w14:textId="77777777" w:rsidR="00FE7178" w:rsidRDefault="00BA7797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．搓手取暖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．晒太阳</w:t>
      </w:r>
      <w:r>
        <w:tab/>
      </w:r>
    </w:p>
    <w:p w14:paraId="1BE5692A" w14:textId="77777777" w:rsidR="00FE7178" w:rsidRDefault="00BA7797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．用热水袋取暖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．向双手哈气取暖</w:t>
      </w:r>
    </w:p>
    <w:p w14:paraId="4B0043CD" w14:textId="77777777" w:rsidR="00FE7178" w:rsidRDefault="00BA779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秋•盱眙县期末）物体的内能通过做功方式来改变的是（　　）</w:t>
      </w:r>
    </w:p>
    <w:p w14:paraId="6435FD9E" w14:textId="77777777" w:rsidR="00FE7178" w:rsidRDefault="00BA7797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7D55761A">
          <v:shape id="图片 16" o:spid="_x0000_i1040" type="#_x0000_t75" alt="http://www.zxxk.com" style="width:84pt;height:1in;mso-wrap-style:square;mso-position-horizontal-relative:page;mso-position-vertical-relative:page">
            <v:imagedata r:id="rId22" o:title=""/>
          </v:shape>
        </w:pict>
      </w:r>
      <w:r>
        <w:rPr>
          <w:rFonts w:ascii="Times New Roman" w:eastAsia="新宋体" w:hAnsi="Times New Roman" w:hint="eastAsia"/>
          <w:szCs w:val="21"/>
        </w:rPr>
        <w:t>金属勺放到热汤中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52A0C36C">
          <v:shape id="图片 17" o:spid="_x0000_i1041" type="#_x0000_t75" alt="http://www.zxxk.com" style="width:64.5pt;height:88pt;mso-wrap-style:square;mso-position-horizontal-relative:page;mso-position-vertical-relative:page">
            <v:imagedata r:id="rId23" o:title=""/>
          </v:shape>
        </w:pict>
      </w:r>
      <w:r>
        <w:rPr>
          <w:rFonts w:ascii="Times New Roman" w:eastAsia="新宋体" w:hAnsi="Times New Roman" w:hint="eastAsia"/>
          <w:szCs w:val="21"/>
        </w:rPr>
        <w:t>食品放进冰箱里</w:t>
      </w:r>
      <w:r>
        <w:tab/>
      </w:r>
    </w:p>
    <w:p w14:paraId="064F70B1" w14:textId="77777777" w:rsidR="00FE7178" w:rsidRDefault="00BA7797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7C75E95C">
          <v:shape id="图片 18" o:spid="_x0000_i1042" type="#_x0000_t75" alt="http://www.zxxk.com" style="width:83.5pt;height:76.5pt;mso-wrap-style:square;mso-position-horizontal-relative:page;mso-position-vertical-relative:page">
            <v:imagedata r:id="rId24" o:title=""/>
          </v:shape>
        </w:pict>
      </w:r>
      <w:r>
        <w:rPr>
          <w:rFonts w:ascii="Times New Roman" w:eastAsia="新宋体" w:hAnsi="Times New Roman" w:hint="eastAsia"/>
          <w:szCs w:val="21"/>
        </w:rPr>
        <w:t>取暖器旁物体温度升高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52867A89">
          <v:shape id="图片 19" o:spid="_x0000_i1043" type="#_x0000_t75" alt="http://www.zxxk.com" style="width:97pt;height:55.5pt;mso-wrap-style:square;mso-position-horizontal-relative:page;mso-position-vertical-relative:page">
            <v:imagedata r:id="rId25" o:title=""/>
          </v:shape>
        </w:pict>
      </w:r>
      <w:r>
        <w:rPr>
          <w:rFonts w:ascii="Times New Roman" w:eastAsia="新宋体" w:hAnsi="Times New Roman" w:hint="eastAsia"/>
          <w:szCs w:val="21"/>
        </w:rPr>
        <w:t>反复弯折铁丝</w:t>
      </w:r>
    </w:p>
    <w:p w14:paraId="30A2E50F" w14:textId="77777777" w:rsidR="00FE7178" w:rsidRDefault="00BA779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秋•泰兴市期末）如图所示的事例中，不是通过做功的方式改变物体内能的是（　　）</w:t>
      </w:r>
    </w:p>
    <w:p w14:paraId="743A311C" w14:textId="77777777" w:rsidR="00FE7178" w:rsidRDefault="00BA7797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0C17CD63">
          <v:shape id="图片 20" o:spid="_x0000_i1044" type="#_x0000_t75" alt="http://www.zxxk.com" style="width:101.5pt;height:69pt;mso-wrap-style:square;mso-position-horizontal-relative:page;mso-position-vertical-relative:page">
            <v:imagedata r:id="rId26" o:title=""/>
          </v:shape>
        </w:pict>
      </w:r>
      <w:r>
        <w:rPr>
          <w:rFonts w:ascii="Times New Roman" w:eastAsia="新宋体" w:hAnsi="Times New Roman" w:hint="eastAsia"/>
          <w:szCs w:val="21"/>
        </w:rPr>
        <w:t>锯木头锯条发热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082F0CDC">
          <v:shape id="图片 21" o:spid="_x0000_i1045" type="#_x0000_t75" alt="http://www.zxxk.com" style="width:99pt;height:66pt;mso-wrap-style:square;mso-position-horizontal-relative:page;mso-position-vertical-relative:page">
            <v:imagedata r:id="rId27" o:title=""/>
          </v:shape>
        </w:pict>
      </w:r>
      <w:r>
        <w:rPr>
          <w:rFonts w:ascii="Times New Roman" w:eastAsia="新宋体" w:hAnsi="Times New Roman" w:hint="eastAsia"/>
          <w:szCs w:val="21"/>
        </w:rPr>
        <w:t>划火柴点火</w:t>
      </w:r>
      <w:r>
        <w:tab/>
      </w:r>
    </w:p>
    <w:p w14:paraId="777AF601" w14:textId="77777777" w:rsidR="00FE7178" w:rsidRDefault="00BA7797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lastRenderedPageBreak/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100D08C0">
          <v:shape id="图片 22" o:spid="_x0000_i1046" type="#_x0000_t75" alt="http://www.zxxk.com" style="width:94.5pt;height:67pt;mso-wrap-style:square;mso-position-horizontal-relative:page;mso-position-vertical-relative:page">
            <v:imagedata r:id="rId28" o:title=""/>
          </v:shape>
        </w:pict>
      </w:r>
      <w:r>
        <w:rPr>
          <w:rFonts w:ascii="Times New Roman" w:eastAsia="新宋体" w:hAnsi="Times New Roman" w:hint="eastAsia"/>
          <w:szCs w:val="21"/>
        </w:rPr>
        <w:t>铁丝来回弯折温度升高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5F156366">
          <v:shape id="图片 23" o:spid="_x0000_i1047" type="#_x0000_t75" alt="http://www.zxxk.com" style="width:64pt;height:77.5pt;mso-wrap-style:square;mso-position-horizontal-relative:page;mso-position-vertical-relative:page">
            <v:imagedata r:id="rId29" o:title=""/>
          </v:shape>
        </w:pict>
      </w:r>
      <w:r>
        <w:rPr>
          <w:rFonts w:ascii="Times New Roman" w:eastAsia="新宋体" w:hAnsi="Times New Roman" w:hint="eastAsia"/>
          <w:szCs w:val="21"/>
        </w:rPr>
        <w:t>烧水时水</w:t>
      </w:r>
      <w:r>
        <w:rPr>
          <w:rFonts w:ascii="Times New Roman" w:eastAsia="新宋体" w:hAnsi="Times New Roman" w:hint="eastAsia"/>
          <w:szCs w:val="21"/>
        </w:rPr>
        <w:t>温升高</w:t>
      </w:r>
    </w:p>
    <w:p w14:paraId="433C87DD" w14:textId="77777777" w:rsidR="00FE7178" w:rsidRDefault="00BA779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秋•阜宁县期末）小明将铁丝快速弯折十余次，铁丝弯折处的温度会升高。下列四个事例中，能量转化的方式和效果与之相同的是（　　）</w:t>
      </w:r>
    </w:p>
    <w:p w14:paraId="0434FABC" w14:textId="77777777" w:rsidR="00FE7178" w:rsidRDefault="00BA7797">
      <w:pPr>
        <w:spacing w:line="360" w:lineRule="auto"/>
        <w:ind w:leftChars="130" w:left="273"/>
      </w:pPr>
      <w:r>
        <w:rPr>
          <w:rFonts w:ascii="Times New Roman" w:eastAsia="Calibri" w:hAnsi="Times New Roman" w:hint="eastAsia"/>
          <w:szCs w:val="21"/>
        </w:rPr>
        <w:t>①</w:t>
      </w:r>
      <w:r>
        <w:rPr>
          <w:rFonts w:ascii="Times New Roman" w:eastAsia="新宋体" w:hAnsi="Times New Roman"/>
          <w:szCs w:val="21"/>
        </w:rPr>
        <w:pict w14:anchorId="52931BFE">
          <v:shape id="图片 24" o:spid="_x0000_i1048" type="#_x0000_t75" alt="http://www.zxxk.com" style="width:25pt;height:68.5pt;mso-wrap-style:square;mso-position-horizontal-relative:page;mso-position-vertical-relative:page">
            <v:imagedata r:id="rId30" o:title=""/>
          </v:shape>
        </w:pict>
      </w:r>
    </w:p>
    <w:p w14:paraId="7F83C2C7" w14:textId="77777777" w:rsidR="00FE7178" w:rsidRDefault="00BA779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活塞迅速下压，棉花燃烧</w:t>
      </w:r>
    </w:p>
    <w:p w14:paraId="7CD44D3E" w14:textId="77777777" w:rsidR="00FE7178" w:rsidRDefault="00BA7797">
      <w:pPr>
        <w:spacing w:line="360" w:lineRule="auto"/>
        <w:ind w:leftChars="130" w:left="273"/>
      </w:pPr>
      <w:r>
        <w:rPr>
          <w:rFonts w:ascii="Times New Roman" w:eastAsia="Calibri" w:hAnsi="Times New Roman" w:hint="eastAsia"/>
          <w:szCs w:val="21"/>
        </w:rPr>
        <w:t>②</w:t>
      </w:r>
      <w:r>
        <w:rPr>
          <w:rFonts w:ascii="Times New Roman" w:eastAsia="新宋体" w:hAnsi="Times New Roman"/>
          <w:szCs w:val="21"/>
        </w:rPr>
        <w:pict w14:anchorId="70A5B43D">
          <v:shape id="图片 25" o:spid="_x0000_i1049" type="#_x0000_t75" alt="http://www.zxxk.com" style="width:99pt;height:58pt;mso-wrap-style:square;mso-position-horizontal-relative:page;mso-position-vertical-relative:page">
            <v:imagedata r:id="rId31" o:title=""/>
          </v:shape>
        </w:pict>
      </w:r>
    </w:p>
    <w:p w14:paraId="77A43496" w14:textId="77777777" w:rsidR="00FE7178" w:rsidRDefault="00BA779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按动电火花发生器按钮，盒盖飞出</w:t>
      </w:r>
    </w:p>
    <w:p w14:paraId="71826270" w14:textId="77777777" w:rsidR="00FE7178" w:rsidRDefault="00BA7797">
      <w:pPr>
        <w:spacing w:line="360" w:lineRule="auto"/>
        <w:ind w:leftChars="130" w:left="273"/>
      </w:pPr>
      <w:r>
        <w:rPr>
          <w:rFonts w:ascii="Times New Roman" w:eastAsia="Calibri" w:hAnsi="Times New Roman" w:hint="eastAsia"/>
          <w:szCs w:val="21"/>
        </w:rPr>
        <w:t>③</w:t>
      </w:r>
      <w:r>
        <w:rPr>
          <w:rFonts w:ascii="Times New Roman" w:eastAsia="新宋体" w:hAnsi="Times New Roman"/>
          <w:szCs w:val="21"/>
        </w:rPr>
        <w:pict w14:anchorId="2000879E">
          <v:shape id="图片 26" o:spid="_x0000_i1050" type="#_x0000_t75" alt="http://www.zxxk.com" style="width:81pt;height:82pt;mso-wrap-style:square;mso-position-horizontal-relative:page;mso-position-vertical-relative:page">
            <v:imagedata r:id="rId32" o:title=""/>
          </v:shape>
        </w:pict>
      </w:r>
    </w:p>
    <w:p w14:paraId="32075DF2" w14:textId="77777777" w:rsidR="00FE7178" w:rsidRDefault="00BA779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小孩从滑滑梯上滑下，屁股发烫</w:t>
      </w:r>
    </w:p>
    <w:p w14:paraId="5FABDF1C" w14:textId="77777777" w:rsidR="00FE7178" w:rsidRDefault="00BA7797">
      <w:pPr>
        <w:spacing w:line="360" w:lineRule="auto"/>
        <w:ind w:leftChars="130" w:left="273"/>
      </w:pPr>
      <w:r>
        <w:rPr>
          <w:rFonts w:ascii="Times New Roman" w:eastAsia="Calibri" w:hAnsi="Times New Roman" w:hint="eastAsia"/>
          <w:szCs w:val="21"/>
        </w:rPr>
        <w:t>④</w:t>
      </w:r>
      <w:r>
        <w:rPr>
          <w:rFonts w:ascii="Times New Roman" w:eastAsia="新宋体" w:hAnsi="Times New Roman"/>
          <w:szCs w:val="21"/>
        </w:rPr>
        <w:pict w14:anchorId="4F5F6AD3">
          <v:shape id="图片 27" o:spid="_x0000_i1051" type="#_x0000_t75" alt="http://www.zxxk.com" style="width:105pt;height:96pt;mso-wrap-style:square;mso-position-horizontal-relative:page;mso-position-vertical-relative:page">
            <v:imagedata r:id="rId33" o:title=""/>
          </v:shape>
        </w:pict>
      </w:r>
    </w:p>
    <w:p w14:paraId="5F9B18FA" w14:textId="77777777" w:rsidR="00FE7178" w:rsidRDefault="00BA7797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冬天围着火炉，感觉温暖</w:t>
      </w:r>
    </w:p>
    <w:p w14:paraId="5C1A068F" w14:textId="77777777" w:rsidR="00FE7178" w:rsidRDefault="00BA7797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Calibri" w:hAnsi="Times New Roman" w:hint="eastAsia"/>
          <w:szCs w:val="21"/>
        </w:rPr>
        <w:t>①②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Calibri" w:hAnsi="Times New Roman" w:hint="eastAsia"/>
          <w:szCs w:val="21"/>
        </w:rPr>
        <w:t>②③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Calibri" w:hAnsi="Times New Roman" w:hint="eastAsia"/>
          <w:szCs w:val="21"/>
        </w:rPr>
        <w:t>①③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Calibri" w:hAnsi="Times New Roman" w:hint="eastAsia"/>
          <w:szCs w:val="21"/>
        </w:rPr>
        <w:t>①④</w:t>
      </w:r>
    </w:p>
    <w:p w14:paraId="6D7A90AF" w14:textId="77777777" w:rsidR="00FE7178" w:rsidRDefault="00BA7797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九．物体内能的改变</w:t>
      </w:r>
    </w:p>
    <w:p w14:paraId="120D89A1" w14:textId="77777777" w:rsidR="00FE7178" w:rsidRDefault="00BA779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秋•溧阳市期末）关于物体的内能，下列说法正确的是（　　）</w:t>
      </w:r>
    </w:p>
    <w:p w14:paraId="2C65A94D" w14:textId="77777777" w:rsidR="00FE7178" w:rsidRDefault="00BA779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．物体内能增加，一定要从外界吸收热量</w:t>
      </w:r>
      <w:r>
        <w:tab/>
      </w:r>
    </w:p>
    <w:p w14:paraId="531CB135" w14:textId="77777777" w:rsidR="00FE7178" w:rsidRDefault="00BA779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1kg0</w:t>
      </w:r>
      <w:r>
        <w:rPr>
          <w:rFonts w:ascii="Times New Roman" w:eastAsia="新宋体" w:hAnsi="Times New Roman" w:hint="eastAsia"/>
          <w:szCs w:val="21"/>
        </w:rPr>
        <w:t>℃的水和</w:t>
      </w:r>
      <w:r>
        <w:rPr>
          <w:rFonts w:ascii="Times New Roman" w:eastAsia="新宋体" w:hAnsi="Times New Roman" w:hint="eastAsia"/>
          <w:szCs w:val="21"/>
        </w:rPr>
        <w:t>1kg0</w:t>
      </w:r>
      <w:r>
        <w:rPr>
          <w:rFonts w:ascii="Times New Roman" w:eastAsia="新宋体" w:hAnsi="Times New Roman" w:hint="eastAsia"/>
          <w:szCs w:val="21"/>
        </w:rPr>
        <w:t>℃的冰内能相同</w:t>
      </w:r>
      <w:r>
        <w:tab/>
      </w:r>
    </w:p>
    <w:p w14:paraId="0EC72DFA" w14:textId="77777777" w:rsidR="00FE7178" w:rsidRDefault="00BA779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．做功和热传递都能改变物体的内能</w:t>
      </w:r>
      <w:r>
        <w:tab/>
      </w:r>
    </w:p>
    <w:p w14:paraId="0A3B7CA2" w14:textId="77777777" w:rsidR="00FE7178" w:rsidRDefault="00BA779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．热传递总是从内能大的传递给内能小的</w:t>
      </w:r>
    </w:p>
    <w:p w14:paraId="2728F7CB" w14:textId="77777777" w:rsidR="00FE7178" w:rsidRDefault="00BA7797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lastRenderedPageBreak/>
        <w:t>一十．比热容的概念及其计算</w:t>
      </w:r>
    </w:p>
    <w:p w14:paraId="69B6EF46" w14:textId="77777777" w:rsidR="00FE7178" w:rsidRDefault="00BA779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秋•海陵区期末）如图是用相同的加热装置对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三种物质加热时它们的温度随时间变化的图像，其中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质量相同。下列对图像的分析正确的是（　　）</w:t>
      </w:r>
    </w:p>
    <w:p w14:paraId="2A064A0A" w14:textId="77777777" w:rsidR="00FE7178" w:rsidRDefault="00BA7797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1A9203DC">
          <v:shape id="图片 28" o:spid="_x0000_i1052" type="#_x0000_t75" alt="http://www.zxxk.com" style="width:181.5pt;height:124.5pt;mso-wrap-style:square;mso-position-horizontal-relative:page;mso-position-vertical-relative:page">
            <v:imagedata r:id="rId34" o:title=""/>
          </v:shape>
        </w:pict>
      </w:r>
    </w:p>
    <w:p w14:paraId="4E5333E7" w14:textId="77777777" w:rsidR="00FE7178" w:rsidRDefault="00BA779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～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时间内物质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的温度不变，内能不变</w:t>
      </w:r>
      <w:r>
        <w:tab/>
      </w:r>
    </w:p>
    <w:p w14:paraId="68FB0FB0" w14:textId="77777777" w:rsidR="00FE7178" w:rsidRDefault="00BA779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的比热容大于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的比热容</w:t>
      </w:r>
      <w:r>
        <w:tab/>
      </w:r>
    </w:p>
    <w:p w14:paraId="0295CCED" w14:textId="77777777" w:rsidR="00FE7178" w:rsidRDefault="00BA779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．温度从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升高到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时，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物质吸收的热量比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多</w:t>
      </w:r>
      <w:r>
        <w:tab/>
      </w:r>
    </w:p>
    <w:p w14:paraId="47E3487C" w14:textId="77777777" w:rsidR="00FE7178" w:rsidRDefault="00BA779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．如果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是同种物质，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的质量大于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的质量</w:t>
      </w:r>
    </w:p>
    <w:p w14:paraId="75609337" w14:textId="77777777" w:rsidR="00FE7178" w:rsidRDefault="00BA7797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一十一．实验</w:t>
      </w:r>
      <w:r>
        <w:rPr>
          <w:rFonts w:ascii="Times New Roman" w:eastAsia="新宋体" w:hAnsi="Times New Roman" w:hint="eastAsia"/>
          <w:b/>
          <w:szCs w:val="21"/>
        </w:rPr>
        <w:t xml:space="preserve"> </w:t>
      </w:r>
      <w:r>
        <w:rPr>
          <w:rFonts w:ascii="Times New Roman" w:eastAsia="新宋体" w:hAnsi="Times New Roman" w:hint="eastAsia"/>
          <w:b/>
          <w:szCs w:val="21"/>
        </w:rPr>
        <w:t>比较不同物质吸热的情况</w:t>
      </w:r>
    </w:p>
    <w:p w14:paraId="14FC917B" w14:textId="77777777" w:rsidR="00FE7178" w:rsidRDefault="00BA779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</w:t>
      </w:r>
      <w:r>
        <w:rPr>
          <w:rFonts w:ascii="Times New Roman" w:eastAsia="新宋体" w:hAnsi="Times New Roman" w:hint="eastAsia"/>
          <w:szCs w:val="21"/>
        </w:rPr>
        <w:t>•镇江期末）如图所示，用同样的器材进行实验，现仅根据加热时间长短即可比较两种不同物质的吸热本领，则以下说法中错误的是（　　）</w:t>
      </w:r>
    </w:p>
    <w:p w14:paraId="3865CFC2" w14:textId="77777777" w:rsidR="00FE7178" w:rsidRDefault="00BA7797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6EAAD547">
          <v:shape id="图片 29" o:spid="_x0000_i1053" type="#_x0000_t75" alt="http://www.zxxk.com" style="width:81pt;height:113.5pt;mso-wrap-style:square;mso-position-horizontal-relative:page;mso-position-vertical-relative:page">
            <v:imagedata r:id="rId35" o:title=""/>
          </v:shape>
        </w:pict>
      </w:r>
    </w:p>
    <w:p w14:paraId="34E02888" w14:textId="77777777" w:rsidR="00FE7178" w:rsidRDefault="00BA779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．应控制两种物质的质量相等</w:t>
      </w:r>
      <w:r>
        <w:tab/>
      </w:r>
    </w:p>
    <w:p w14:paraId="167FC832" w14:textId="77777777" w:rsidR="00FE7178" w:rsidRDefault="00BA779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．应使用相同燃料对两种物质进行加热</w:t>
      </w:r>
      <w:r>
        <w:tab/>
      </w:r>
    </w:p>
    <w:p w14:paraId="3F2FD106" w14:textId="77777777" w:rsidR="00FE7178" w:rsidRDefault="00BA779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．应该控制两种物质的温度增加量相等</w:t>
      </w:r>
      <w:r>
        <w:tab/>
      </w:r>
    </w:p>
    <w:p w14:paraId="2872A920" w14:textId="77777777" w:rsidR="00FE7178" w:rsidRDefault="00BA7797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．两次加热时需控制消耗燃料质量相等</w:t>
      </w:r>
    </w:p>
    <w:p w14:paraId="51CEF136" w14:textId="77777777" w:rsidR="00FE7178" w:rsidRDefault="00BA7797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一十二．四冲程内燃机的工作过程</w:t>
      </w:r>
    </w:p>
    <w:p w14:paraId="0B08947D" w14:textId="77777777" w:rsidR="00FE7178" w:rsidRDefault="00BA779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</w:t>
      </w:r>
      <w:r>
        <w:rPr>
          <w:rFonts w:ascii="Times New Roman" w:eastAsia="新宋体" w:hAnsi="Times New Roman" w:hint="eastAsia"/>
          <w:szCs w:val="21"/>
        </w:rPr>
        <w:t>兴化市期末）汽车在高速公路上急刹车时轮胎的温度会升高，此过程与热机中能量转化相同的冲程是（　　）</w:t>
      </w:r>
    </w:p>
    <w:p w14:paraId="63353A27" w14:textId="77777777" w:rsidR="00FE7178" w:rsidRDefault="00BA7797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．吸气冲程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．压缩冲程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．做功冲程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．排气冲程</w:t>
      </w:r>
    </w:p>
    <w:p w14:paraId="0C04D398" w14:textId="77777777" w:rsidR="00FE7178" w:rsidRDefault="00BA779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秋•溧阳市期末）如图所示是四冲程汽油机的压缩冲程，关于该过程中气缸内的气体，下列说法正确的是（　　）</w:t>
      </w:r>
    </w:p>
    <w:p w14:paraId="30363780" w14:textId="77777777" w:rsidR="00FE7178" w:rsidRDefault="00BA7797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lastRenderedPageBreak/>
        <w:pict w14:anchorId="2AC4F423">
          <v:shape id="图片 30" o:spid="_x0000_i1054" type="#_x0000_t75" alt="http://www.zxxk.com" style="width:55.5pt;height:76.5pt;mso-wrap-style:square;mso-position-horizontal-relative:page;mso-position-vertical-relative:page">
            <v:imagedata r:id="rId36" o:title=""/>
          </v:shape>
        </w:pict>
      </w:r>
    </w:p>
    <w:p w14:paraId="2AFBF5B4" w14:textId="77777777" w:rsidR="00FE7178" w:rsidRDefault="00BA7797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．密度不变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．内能增大</w:t>
      </w:r>
      <w:r>
        <w:tab/>
      </w:r>
    </w:p>
    <w:p w14:paraId="6F041F14" w14:textId="1AEBDD62" w:rsidR="00FE7178" w:rsidRDefault="00BA7797" w:rsidP="00BA7797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．温度降低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．分子热运动变慢</w:t>
      </w:r>
    </w:p>
    <w:sectPr w:rsidR="00FE7178">
      <w:headerReference w:type="even" r:id="rId37"/>
      <w:headerReference w:type="default" r:id="rId38"/>
      <w:footerReference w:type="even" r:id="rId39"/>
      <w:footerReference w:type="default" r:id="rId40"/>
      <w:headerReference w:type="first" r:id="rId41"/>
      <w:footerReference w:type="first" r:id="rId42"/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86CBEE" w14:textId="77777777" w:rsidR="00000000" w:rsidRDefault="00BA7797">
      <w:r>
        <w:separator/>
      </w:r>
    </w:p>
  </w:endnote>
  <w:endnote w:type="continuationSeparator" w:id="0">
    <w:p w14:paraId="750941D0" w14:textId="77777777" w:rsidR="00000000" w:rsidRDefault="00BA77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BA255F" w14:textId="77777777" w:rsidR="00BA7797" w:rsidRPr="00BA7797" w:rsidRDefault="00BA7797" w:rsidP="00BA7797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17DB77" w14:textId="2F532841" w:rsidR="004151FC" w:rsidRPr="00BA7797" w:rsidRDefault="004151FC" w:rsidP="00BA7797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CB4169" w14:textId="77777777" w:rsidR="00BA7797" w:rsidRDefault="00BA7797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94E2BE" w14:textId="77777777" w:rsidR="00000000" w:rsidRDefault="00BA7797">
      <w:r>
        <w:separator/>
      </w:r>
    </w:p>
  </w:footnote>
  <w:footnote w:type="continuationSeparator" w:id="0">
    <w:p w14:paraId="351FB9DE" w14:textId="77777777" w:rsidR="00000000" w:rsidRDefault="00BA77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A9E0E5" w14:textId="77777777" w:rsidR="00BA7797" w:rsidRPr="00BA7797" w:rsidRDefault="00BA7797" w:rsidP="00BA7797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FB82FC" w14:textId="2849B937" w:rsidR="004151FC" w:rsidRPr="00BA7797" w:rsidRDefault="004151FC" w:rsidP="00BA7797">
    <w:pPr>
      <w:pStyle w:val="a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81E44A" w14:textId="77777777" w:rsidR="00BA7797" w:rsidRDefault="00BA7797">
    <w:pPr>
      <w:pStyle w:val="a9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attachedTemplate r:id="rId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docVars>
    <w:docVar w:name="commondata" w:val="eyJoZGlkIjoiZWNjMmEyMmM1YWFhMGQ0MWQ0NGU0YmM3ZmNjM2QzNTMifQ=="/>
  </w:docVars>
  <w:rsids>
    <w:rsidRoot w:val="00FE7178"/>
    <w:rsid w:val="004151FC"/>
    <w:rsid w:val="00BA7797"/>
    <w:rsid w:val="00C02FC6"/>
    <w:rsid w:val="00FE7178"/>
    <w:rsid w:val="799A1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."/>
  <w:listSeparator w:val=","/>
  <w14:docId w14:val="281EC41C"/>
  <w15:docId w15:val="{A2DC5E2D-D7BB-42CD-9336-65C4BAC01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unhideWhenUsed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</w:style>
  <w:style w:type="paragraph" w:styleId="a5">
    <w:name w:val="Balloon Text"/>
    <w:basedOn w:val="a"/>
    <w:link w:val="a6"/>
    <w:uiPriority w:val="99"/>
    <w:unhideWhenUsed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semiHidden/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semiHidden/>
    <w:rPr>
      <w:sz w:val="18"/>
      <w:szCs w:val="18"/>
    </w:rPr>
  </w:style>
  <w:style w:type="table" w:styleId="ab">
    <w:name w:val="Table Grid"/>
    <w:basedOn w:val="a1"/>
    <w:uiPriority w:val="99"/>
    <w:tblPr>
      <w:tblCellMar>
        <w:left w:w="0" w:type="dxa"/>
        <w:right w:w="0" w:type="dxa"/>
      </w:tblCellMar>
    </w:tblPr>
  </w:style>
  <w:style w:type="character" w:styleId="ac">
    <w:name w:val="Hyperlink"/>
    <w:basedOn w:val="a0"/>
    <w:uiPriority w:val="99"/>
    <w:unhideWhenUsed/>
    <w:rPr>
      <w:color w:val="0000FF"/>
      <w:u w:val="single"/>
    </w:rPr>
  </w:style>
  <w:style w:type="paragraph" w:styleId="ad">
    <w:name w:val="No Spacing"/>
    <w:link w:val="ae"/>
    <w:uiPriority w:val="1"/>
    <w:qFormat/>
    <w:rPr>
      <w:sz w:val="22"/>
      <w:szCs w:val="22"/>
    </w:rPr>
  </w:style>
  <w:style w:type="character" w:customStyle="1" w:styleId="ae">
    <w:name w:val="无间隔 字符"/>
    <w:basedOn w:val="a0"/>
    <w:link w:val="ad"/>
    <w:uiPriority w:val="1"/>
    <w:rPr>
      <w:kern w:val="0"/>
      <w:sz w:val="22"/>
    </w:rPr>
  </w:style>
  <w:style w:type="character" w:styleId="af">
    <w:name w:val="Placeholder Text"/>
    <w:basedOn w:val="a0"/>
    <w:uiPriority w:val="99"/>
    <w:semiHidden/>
    <w:rPr>
      <w:color w:val="808080"/>
    </w:rPr>
  </w:style>
  <w:style w:type="paragraph" w:customStyle="1" w:styleId="DefaultParagraph">
    <w:name w:val="DefaultParagraph"/>
    <w:rPr>
      <w:rFonts w:ascii="Times New Roman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footer" Target="footer1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footer" Target="footer3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header" Target="header1.xml"/><Relationship Id="rId40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fontTable" Target="fontTable.xml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26700;&#38754;\0902\&#31532;12&#31456;-&#26426;&#26800;&#33021;&#21644;&#20869;&#33021;&#65288;&#36873;&#25321;&#39064;&#22522;&#30784;&#39064;&#65289;-&#12304;&#26399;&#26411;&#39064;&#27719;&#32534;&#12305;2022-2023&#33487;&#31185;&#29256;&#20061;&#24180;&#32423;&#29289;&#29702;&#19978;&#23398;&#26399;&#26399;&#26411;&#22797;&#20064;&#19987;&#39064;&#31934;&#28860;.doc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第12章-机械能和内能（选择题基础题）-【期末题汇编】2022-2023苏科版九年级物理上学期期末复习专题精炼.doc</Template>
  <TotalTime>157256160</TotalTime>
  <Pages>9</Pages>
  <Words>651</Words>
  <Characters>3714</Characters>
  <Application>Microsoft Office Word</Application>
  <DocSecurity>0</DocSecurity>
  <Lines>30</Lines>
  <Paragraphs>8</Paragraphs>
  <ScaleCrop>false</ScaleCrop>
  <Company/>
  <LinksUpToDate>false</LinksUpToDate>
  <CharactersWithSpaces>4357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ywh</dc:creator>
  <cp:lastModifiedBy>lu min</cp:lastModifiedBy>
  <cp:revision>1</cp:revision>
  <dcterms:created xsi:type="dcterms:W3CDTF">2022-09-02T03:55:00Z</dcterms:created>
  <dcterms:modified xsi:type="dcterms:W3CDTF">2023-06-16T09:47:00Z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