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E41E2" w14:textId="77777777" w:rsidR="00FA70A5" w:rsidRDefault="00DC5C8F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4E4280C" wp14:editId="4FE14726">
            <wp:simplePos x="0" y="0"/>
            <wp:positionH relativeFrom="page">
              <wp:posOffset>10502900</wp:posOffset>
            </wp:positionH>
            <wp:positionV relativeFrom="topMargin">
              <wp:posOffset>10223500</wp:posOffset>
            </wp:positionV>
            <wp:extent cx="330200" cy="317500"/>
            <wp:effectExtent l="0" t="0" r="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039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12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机械能和内能（选择题容易题）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31F24DD3" w14:textId="77777777" w:rsidR="00FA70A5" w:rsidRDefault="00FA70A5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37A05F82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一．力是否做功的判断</w:t>
      </w:r>
    </w:p>
    <w:p w14:paraId="1E7CDF7C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秋•鼓楼区期末）在</w:t>
      </w:r>
      <w:r>
        <w:rPr>
          <w:rFonts w:ascii="Times New Roman" w:eastAsia="新宋体" w:hAnsi="Times New Roman" w:hint="eastAsia"/>
          <w:szCs w:val="21"/>
        </w:rPr>
        <w:t>2017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日亚洲羽毛球锦标赛中，谌龙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比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战胜林丹，夺得男单冠军，如图是谌龙击球过网的瞬间，关于比赛中涉及的力学知识分析正确的是（　　）</w:t>
      </w:r>
    </w:p>
    <w:p w14:paraId="3796690C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07361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199.5pt;height:124.5pt;mso-wrap-style:square;mso-position-horizontal-relative:page;mso-position-vertical-relative:page">
            <v:imagedata r:id="rId7" o:title=""/>
          </v:shape>
        </w:pict>
      </w:r>
    </w:p>
    <w:p w14:paraId="2048B26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．羽毛球离开球拍上升过程中，谌龙对羽毛球做了功</w:t>
      </w:r>
      <w:r>
        <w:tab/>
      </w:r>
    </w:p>
    <w:p w14:paraId="1FF0C002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．当羽毛球上升到最高点时，其动能为零</w:t>
      </w:r>
      <w:r>
        <w:tab/>
      </w:r>
    </w:p>
    <w:p w14:paraId="7202D51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．羽毛球在空中运动过程中其机械能逐渐减小</w:t>
      </w:r>
      <w:r>
        <w:tab/>
      </w:r>
    </w:p>
    <w:p w14:paraId="71B6587A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．击球时，球拍对羽毛球的力和羽毛球对球拍的力是一对平衡力</w:t>
      </w:r>
    </w:p>
    <w:p w14:paraId="7B6D4145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二．动能和势能的概念</w:t>
      </w:r>
    </w:p>
    <w:p w14:paraId="296DE523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秋•崇川区期末）神舟十三号航天员乘组于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日晚进行首次出舱活动。下列说法正确的是（　　）</w:t>
      </w:r>
    </w:p>
    <w:p w14:paraId="77FC26E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．翟志刚、王亚平相继出舱时都具有动能</w:t>
      </w:r>
      <w:r>
        <w:tab/>
      </w:r>
    </w:p>
    <w:p w14:paraId="1F6E9A02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．宇航员所戴的透明面罩可以防止红外线对眼睛的灼伤</w:t>
      </w:r>
      <w:r>
        <w:tab/>
      </w:r>
    </w:p>
    <w:p w14:paraId="711709E1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．我们能从转播中看到宇航员，说明他们所穿的宇航服是光源</w:t>
      </w:r>
      <w:r>
        <w:tab/>
      </w:r>
    </w:p>
    <w:p w14:paraId="1BE2DDB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．我们能听到王亚平说“感觉良好”，说明声音可以在真空中传播</w:t>
      </w:r>
    </w:p>
    <w:p w14:paraId="695FD14D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三．动能和势能的转化</w:t>
      </w:r>
    </w:p>
    <w:p w14:paraId="1BED566F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秋•丹阳市期末）如图消毒机器人已投入抗击疫情，机器人匀速向</w:t>
      </w:r>
      <w:r>
        <w:rPr>
          <w:rFonts w:ascii="Times New Roman" w:eastAsia="新宋体" w:hAnsi="Times New Roman" w:hint="eastAsia"/>
          <w:szCs w:val="21"/>
        </w:rPr>
        <w:t>前行驶并喷洒消毒液，此过程机器人的动能（　　）</w:t>
      </w:r>
    </w:p>
    <w:p w14:paraId="7B19A388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5623782">
          <v:shape id="图片 2" o:spid="_x0000_i1026" type="#_x0000_t75" alt="http://www.zxxk.com" style="width:101.5pt;height:106.5pt;mso-wrap-style:square;mso-position-horizontal-relative:page;mso-position-vertical-relative:page">
            <v:imagedata r:id="rId8" o:title=""/>
          </v:shape>
        </w:pict>
      </w:r>
    </w:p>
    <w:p w14:paraId="21A395FD" w14:textId="77777777" w:rsidR="00FA70A5" w:rsidRDefault="00DC5C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．不变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．变小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．变大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．无法确定</w:t>
      </w:r>
    </w:p>
    <w:p w14:paraId="1BBDCEDF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秋•镇江期末）如图所示，滑板运动员从高处沿坡道加速下滑的过程中，运动员的（　　）</w:t>
      </w:r>
    </w:p>
    <w:p w14:paraId="5BB6112F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3F84E1F">
          <v:shape id="图片 3" o:spid="_x0000_i1027" type="#_x0000_t75" alt="http://www.zxxk.com" style="width:121pt;height:114pt;mso-wrap-style:square;mso-position-horizontal-relative:page;mso-position-vertical-relative:page">
            <v:imagedata r:id="rId9" o:title=""/>
          </v:shape>
        </w:pict>
      </w:r>
    </w:p>
    <w:p w14:paraId="72BE1F8C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．动能减小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．动能不变</w:t>
      </w:r>
      <w:r>
        <w:tab/>
      </w:r>
    </w:p>
    <w:p w14:paraId="02CD3825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．重力势能不变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．重力势能减小</w:t>
      </w:r>
    </w:p>
    <w:p w14:paraId="15EFA7B4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江阴市期末）第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届冬奥会将于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月在中国举行．高山滑雪项目是冬奥会的比赛项目之一，若某运动员在该项目测试赛过程中运动的轨迹（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）如图所示，不计空气阻力，则下列说法中错误的是（　　）</w:t>
      </w:r>
    </w:p>
    <w:p w14:paraId="26016A14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7D9B136">
          <v:shape id="图片 4" o:spid="_x0000_i1028" type="#_x0000_t75" alt="http://www.zxxk.com" style="width:247.5pt;height:130.5pt;mso-wrap-style:square;mso-position-horizontal-relative:page;mso-position-vertical-relative:page">
            <v:imagedata r:id="rId10" o:title=""/>
          </v:shape>
        </w:pict>
      </w:r>
    </w:p>
    <w:p w14:paraId="1F4F48E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．运动员从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点下滑到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点过程中，动能增加</w:t>
      </w:r>
      <w:r>
        <w:tab/>
      </w:r>
    </w:p>
    <w:p w14:paraId="3FAC6BE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．运动员从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点运动到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点过程中，重力势能增加</w:t>
      </w:r>
      <w:r>
        <w:tab/>
      </w:r>
    </w:p>
    <w:p w14:paraId="54B480A4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．运动员在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点的机械能等于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点的机械能</w:t>
      </w:r>
      <w:r>
        <w:tab/>
      </w:r>
    </w:p>
    <w:p w14:paraId="2BB7F9D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．运动员在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点的重力势能等于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点的重力势能</w:t>
      </w:r>
    </w:p>
    <w:p w14:paraId="4BF91E13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日，中国“太空三人组”搭乘神舟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号返回地球。在返回舱进入大气层后</w:t>
      </w:r>
      <w:r>
        <w:rPr>
          <w:rFonts w:ascii="Times New Roman" w:eastAsia="新宋体" w:hAnsi="Times New Roman" w:hint="eastAsia"/>
          <w:szCs w:val="21"/>
        </w:rPr>
        <w:t>加速下落的过程中，返回舱的（　　）</w:t>
      </w:r>
    </w:p>
    <w:p w14:paraId="2F039EBD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5703611">
          <v:shape id="图片 5" o:spid="_x0000_i1029" type="#_x0000_t75" alt="http://www.zxxk.com" style="width:163pt;height:104.5pt;mso-wrap-style:square;mso-position-horizontal-relative:page;mso-position-vertical-relative:page">
            <v:imagedata r:id="rId11" o:title=""/>
          </v:shape>
        </w:pict>
      </w:r>
    </w:p>
    <w:p w14:paraId="38ED785A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．动能减小、重力势能减小</w:t>
      </w:r>
      <w:r>
        <w:tab/>
      </w:r>
    </w:p>
    <w:p w14:paraId="092ED74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．动能增大、重力势能增大</w:t>
      </w:r>
      <w:r>
        <w:tab/>
      </w:r>
    </w:p>
    <w:p w14:paraId="6506B78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．动能增大、重力势能减小</w:t>
      </w:r>
      <w:r>
        <w:tab/>
      </w:r>
    </w:p>
    <w:p w14:paraId="4DBBC15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．动能不变、重力势能不变</w:t>
      </w:r>
    </w:p>
    <w:p w14:paraId="36F4CD6B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日，我国自主研制的“天问一号”火星探测器成功着陆火星表面。当探测器着陆前向火星表面减速下落时，下列有关探测器的能量说法中正确的是（　　）</w:t>
      </w:r>
    </w:p>
    <w:p w14:paraId="68795F2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．探测器的机械能保持不变</w:t>
      </w:r>
      <w:r>
        <w:tab/>
      </w:r>
    </w:p>
    <w:p w14:paraId="134460D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．探测器的动能和重力能都减少</w:t>
      </w:r>
      <w:r>
        <w:tab/>
      </w:r>
    </w:p>
    <w:p w14:paraId="4143F3BE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．探测器的动能和重力势能都增加</w:t>
      </w:r>
      <w:r>
        <w:tab/>
      </w:r>
    </w:p>
    <w:p w14:paraId="66EA9F7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．探测器的重力势能增加，动能不变</w:t>
      </w:r>
    </w:p>
    <w:p w14:paraId="51F51B42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秋•阜宁县期末）立</w:t>
      </w:r>
      <w:r>
        <w:rPr>
          <w:rFonts w:ascii="Times New Roman" w:eastAsia="新宋体" w:hAnsi="Times New Roman" w:hint="eastAsia"/>
          <w:szCs w:val="21"/>
        </w:rPr>
        <w:t>定跳远是淮安体育中考项目之一，其动作分解如图，在此过程中考生（　　）</w:t>
      </w:r>
    </w:p>
    <w:p w14:paraId="43238A31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CD6EEA9">
          <v:shape id="图片 6" o:spid="_x0000_i1030" type="#_x0000_t75" alt="http://www.zxxk.com" style="width:176.5pt;height:54pt;mso-wrap-style:square;mso-position-horizontal-relative:page;mso-position-vertical-relative:page">
            <v:imagedata r:id="rId12" o:title=""/>
          </v:shape>
        </w:pict>
      </w:r>
    </w:p>
    <w:p w14:paraId="45796420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．上升时，动能减小，势能减小</w:t>
      </w:r>
      <w:r>
        <w:tab/>
      </w:r>
    </w:p>
    <w:p w14:paraId="5D02EFCC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．上升时，动能增大，势能增大</w:t>
      </w:r>
      <w:r>
        <w:tab/>
      </w:r>
    </w:p>
    <w:p w14:paraId="54B64C9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．下落时，势能减小，动能增大</w:t>
      </w:r>
      <w:r>
        <w:tab/>
      </w:r>
    </w:p>
    <w:p w14:paraId="70A4EA69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．下落时，势能增大，动能减小</w:t>
      </w:r>
    </w:p>
    <w:p w14:paraId="01C1A8C6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秋•建湖县期末）如图是飞行器绕地球运行的轨道示意图，若飞行器沿椭圆轨道运行的过程中机械能保持不变，则它从远地点向近地点运行的过程中（　　）</w:t>
      </w:r>
    </w:p>
    <w:p w14:paraId="7D745352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C8EA3FB">
          <v:shape id="图片 7" o:spid="_x0000_i1031" type="#_x0000_t75" alt="http://www.zxxk.com" style="width:109pt;height:82.5pt;mso-wrap-style:square;mso-position-horizontal-relative:page;mso-position-vertical-relative:page">
            <v:imagedata r:id="rId13" o:title=""/>
          </v:shape>
        </w:pict>
      </w:r>
    </w:p>
    <w:p w14:paraId="72AD751D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．重力势能增加、动能减小</w:t>
      </w:r>
      <w:r>
        <w:tab/>
      </w:r>
    </w:p>
    <w:p w14:paraId="0372C1EA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．重力势能减小、动能增加</w:t>
      </w:r>
      <w:r>
        <w:tab/>
      </w:r>
    </w:p>
    <w:p w14:paraId="6485E28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．重力势能减少、动能不变</w:t>
      </w:r>
      <w:r>
        <w:tab/>
      </w:r>
    </w:p>
    <w:p w14:paraId="7F5061E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．重力势能不变、动能不变</w:t>
      </w:r>
    </w:p>
    <w:p w14:paraId="49C8EDB4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在中国科技馆的展厅里，摆着一个如图所示，叫做“最速降线”的展品：两个并排轨道的起点高度一样，终点高度也一样；一个是倾斜的直轨道，另一个是向下弯曲的弧形轨道。将甲、乙两个完全相同的小球同时分别从直轨道和弧形轨道的起点释放，弧形轨道上的乙球先到达终点。若不计一切摩擦阻力，则关于两小球从起点至终点的运动过程中，下列说法正确的是（　　）</w:t>
      </w:r>
    </w:p>
    <w:p w14:paraId="3C53E5F0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735C52E">
          <v:shape id="图片 8" o:spid="_x0000_i1032" type="#_x0000_t75" alt="http://www.zxxk.com" style="width:114pt;height:98.5pt;mso-wrap-style:square;mso-position-horizontal-relative:page;mso-position-vertical-relative:page">
            <v:imagedata r:id="rId14" o:title=""/>
          </v:shape>
        </w:pict>
      </w:r>
    </w:p>
    <w:p w14:paraId="79A8EFF7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．乙球的重力势能先变小后变大</w:t>
      </w:r>
      <w:r>
        <w:tab/>
      </w:r>
    </w:p>
    <w:p w14:paraId="610AD761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．甲球所受重力对甲球做的功比乙球所受重力对乙球做的功少</w:t>
      </w:r>
      <w:r>
        <w:tab/>
      </w:r>
    </w:p>
    <w:p w14:paraId="77F59FC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．乙球所受重力对乙球做功比甲球所受重力对甲球做功</w:t>
      </w:r>
      <w:r>
        <w:rPr>
          <w:rFonts w:ascii="Times New Roman" w:eastAsia="新宋体" w:hAnsi="Times New Roman" w:hint="eastAsia"/>
          <w:szCs w:val="21"/>
        </w:rPr>
        <w:t>快</w:t>
      </w:r>
      <w:r>
        <w:tab/>
      </w:r>
    </w:p>
    <w:p w14:paraId="25001CBE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．乙球的动能先增大后减小</w:t>
      </w:r>
    </w:p>
    <w:p w14:paraId="105B7161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秋•灌南县期末）一个孩子从滑梯上匀速滑下，其臀部有灼热的感觉，这一过程中，小孩子的（　　）</w:t>
      </w:r>
    </w:p>
    <w:p w14:paraId="1F194D3D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．动能增大，势能减少，机械能不变</w:t>
      </w:r>
      <w:r>
        <w:tab/>
      </w:r>
    </w:p>
    <w:p w14:paraId="28B4DD1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．动能不变，势能不变，机械能不变</w:t>
      </w:r>
      <w:r>
        <w:tab/>
      </w:r>
    </w:p>
    <w:p w14:paraId="3D91F96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．动能增大，势能减少，机械能不变，内能增大</w:t>
      </w:r>
      <w:r>
        <w:tab/>
      </w:r>
    </w:p>
    <w:p w14:paraId="241A5DB5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．动能不变，势能减小，机械能减小，内能增大</w:t>
      </w:r>
    </w:p>
    <w:p w14:paraId="2289A872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四．机械能的概念</w:t>
      </w:r>
    </w:p>
    <w:p w14:paraId="160FE007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溧阳市期末）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月，中国女足通过奋勇拼搏，晋级奥运会。如图所示，是足球落地后又弹起的示意图，不计空气阻力。则足球（　　）</w:t>
      </w:r>
    </w:p>
    <w:p w14:paraId="7A12325F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4DA25E5">
          <v:shape id="图片 9" o:spid="_x0000_i1033" type="#_x0000_t75" alt="http://www.zxxk.com" style="width:173.5pt;height:71.5pt;mso-wrap-style:square;mso-position-horizontal-relative:page;mso-position-vertical-relative:page">
            <v:imagedata r:id="rId15" o:title=""/>
          </v:shape>
        </w:pict>
      </w:r>
    </w:p>
    <w:p w14:paraId="272371CE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点的机械能大于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点的机械能</w:t>
      </w:r>
      <w:r>
        <w:tab/>
      </w:r>
    </w:p>
    <w:p w14:paraId="15D1B917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点的机械能大于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点的机械能</w:t>
      </w:r>
      <w:r>
        <w:tab/>
      </w:r>
    </w:p>
    <w:p w14:paraId="29B6653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点的机械能等于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点的机械能</w:t>
      </w:r>
      <w:r>
        <w:tab/>
      </w:r>
    </w:p>
    <w:p w14:paraId="5556FD1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点的重力势能小于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点的重力势能</w:t>
      </w:r>
    </w:p>
    <w:p w14:paraId="05379DEB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五．机械能的转化</w:t>
      </w:r>
    </w:p>
    <w:p w14:paraId="41B1F5F2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秋•邗江区期末）关于机械能之间的相互转化，正确的说法是（　　）</w:t>
      </w:r>
    </w:p>
    <w:p w14:paraId="633519E2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．弯弓射箭时，动能转化成弹性势能</w:t>
      </w:r>
      <w:r>
        <w:tab/>
      </w:r>
    </w:p>
    <w:p w14:paraId="072ECC32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．蹦床运动员，空中下落时是弹性势能转化成动能</w:t>
      </w:r>
      <w:r>
        <w:tab/>
      </w:r>
    </w:p>
    <w:p w14:paraId="295C4C85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．滚摆下降时，越滚越快，是动能转化成重力势能</w:t>
      </w:r>
      <w:r>
        <w:tab/>
      </w:r>
    </w:p>
    <w:p w14:paraId="54F04030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．向上抛出的石块，空中上升时是动能转化成重力势能</w:t>
      </w:r>
    </w:p>
    <w:p w14:paraId="1FDB6248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六．分子动理论的基本观点</w:t>
      </w:r>
    </w:p>
    <w:p w14:paraId="3E562CC3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秋•姜堰区期末）下列现象，不能运用分子动理论解释的是（　　）</w:t>
      </w:r>
    </w:p>
    <w:p w14:paraId="0B000F0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FEC6DCD">
          <v:shape id="图片 10" o:spid="_x0000_i1034" type="#_x0000_t75" alt="http://www.zxxk.com" style="width:76.5pt;height:58pt;mso-wrap-style:square;mso-position-horizontal-relative:page;mso-position-vertical-relative:page">
            <v:imagedata r:id="rId16" o:title=""/>
          </v:shape>
        </w:pict>
      </w:r>
      <w:r>
        <w:rPr>
          <w:rFonts w:ascii="Times New Roman" w:eastAsia="新宋体" w:hAnsi="Times New Roman" w:hint="eastAsia"/>
          <w:szCs w:val="21"/>
        </w:rPr>
        <w:t>丝绸摩擦过的玻璃棒吸引纸屑</w:t>
      </w:r>
      <w:r>
        <w:tab/>
      </w:r>
    </w:p>
    <w:p w14:paraId="1C4E5A3D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C3D205F">
          <v:shape id="图片 11" o:spid="_x0000_i1035" type="#_x0000_t75" alt="http://www.zxxk.com" style="width:58.5pt;height:70pt;mso-wrap-style:square;mso-position-horizontal-relative:page;mso-position-vertical-relative:page">
            <v:imagedata r:id="rId17" o:title=""/>
          </v:shape>
        </w:pict>
      </w:r>
      <w:r>
        <w:rPr>
          <w:rFonts w:ascii="Times New Roman" w:eastAsia="新宋体" w:hAnsi="Times New Roman" w:hint="eastAsia"/>
          <w:szCs w:val="21"/>
        </w:rPr>
        <w:t>红墨水在水中散开</w:t>
      </w:r>
      <w:r>
        <w:tab/>
      </w:r>
    </w:p>
    <w:p w14:paraId="04E89AF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00FC09F">
          <v:shape id="图片 12" o:spid="_x0000_i1036" type="#_x0000_t75" alt="http://www.zxxk.com" style="width:38.5pt;height:67.5pt;mso-wrap-style:square;mso-position-horizontal-relative:page;mso-position-vertical-relative:page">
            <v:imagedata r:id="rId18" o:title=""/>
          </v:shape>
        </w:pict>
      </w:r>
      <w:r>
        <w:rPr>
          <w:rFonts w:ascii="Times New Roman" w:eastAsia="新宋体" w:hAnsi="Times New Roman" w:hint="eastAsia"/>
          <w:szCs w:val="21"/>
        </w:rPr>
        <w:t>铅块紧压后粘在一起</w:t>
      </w:r>
      <w:r>
        <w:tab/>
      </w:r>
    </w:p>
    <w:p w14:paraId="6A8D060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75D3AA5">
          <v:shape id="图片 13" o:spid="_x0000_i1037" type="#_x0000_t75" alt="http://www.zxxk.com" style="width:66pt;height:79.5pt;mso-wrap-style:square;mso-position-horizontal-relative:page;mso-position-vertical-relative:page">
            <v:imagedata r:id="rId19" o:title=""/>
          </v:shape>
        </w:pict>
      </w:r>
      <w:r>
        <w:rPr>
          <w:rFonts w:ascii="Times New Roman" w:eastAsia="新宋体" w:hAnsi="Times New Roman" w:hint="eastAsia"/>
          <w:szCs w:val="21"/>
        </w:rPr>
        <w:t>扎紧的气球放置一段时间后体积变小</w:t>
      </w:r>
    </w:p>
    <w:p w14:paraId="3F2C8199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七．内能的概念</w:t>
      </w:r>
    </w:p>
    <w:p w14:paraId="2974A2A0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秋•江阴市期末）关于内能，下列说法中正确的是（　　）</w:t>
      </w:r>
    </w:p>
    <w:p w14:paraId="7A8F9802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．温度低于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℃的物体不具有内能</w:t>
      </w:r>
      <w:r>
        <w:tab/>
      </w:r>
    </w:p>
    <w:p w14:paraId="71C7744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物体具有内能，也可以同时具有机械能</w:t>
      </w:r>
      <w:r>
        <w:tab/>
      </w:r>
    </w:p>
    <w:p w14:paraId="0BC54CEC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．具有机械能的物体不一定具有内能</w:t>
      </w:r>
      <w:r>
        <w:tab/>
      </w:r>
    </w:p>
    <w:p w14:paraId="2B24ADF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．物体内能增加，一定是从外界吸收了热量</w:t>
      </w:r>
    </w:p>
    <w:p w14:paraId="393280FF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八．温度、热量与内能的关系</w:t>
      </w:r>
    </w:p>
    <w:p w14:paraId="618B8D2D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秋•鼓楼区期末）关于物体的内能，下列说法正确的是（　　）</w:t>
      </w:r>
    </w:p>
    <w:p w14:paraId="41B3EFA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．同一物体温度降低，内能一定减少</w:t>
      </w:r>
      <w:r>
        <w:tab/>
      </w:r>
    </w:p>
    <w:p w14:paraId="2EFEDB7A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．质量相同的热水比冷水含有的热量多</w:t>
      </w:r>
      <w:r>
        <w:tab/>
      </w:r>
    </w:p>
    <w:p w14:paraId="02369511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．物体内能增大，一定吸收热量</w:t>
      </w:r>
      <w:r>
        <w:tab/>
      </w:r>
    </w:p>
    <w:p w14:paraId="03015411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．热量总是由内能大的物体传递给内能小的物体</w:t>
      </w:r>
    </w:p>
    <w:p w14:paraId="6502CE11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泰兴市期末）关于温度、内能和热量，下列说法正确的是（　　）</w:t>
      </w:r>
    </w:p>
    <w:p w14:paraId="37A8545D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．温度越高的物体含有的热量越多</w:t>
      </w:r>
      <w:r>
        <w:tab/>
      </w:r>
    </w:p>
    <w:p w14:paraId="4FB93F1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．物体温度升高，一定是吸收了热量</w:t>
      </w:r>
      <w:r>
        <w:tab/>
      </w:r>
    </w:p>
    <w:p w14:paraId="10B61DE4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．内能小的物体也可能向内能大的物体传热</w:t>
      </w:r>
      <w:r>
        <w:tab/>
      </w:r>
    </w:p>
    <w:p w14:paraId="35A560B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．南极的冰块没有内能</w:t>
      </w:r>
    </w:p>
    <w:p w14:paraId="247BF864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秋•灌南县期末）关于温度、热量、内能，以下说法正确的是（　　）</w:t>
      </w:r>
    </w:p>
    <w:p w14:paraId="42F4D8BD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．物体的温度越高，所含的热量越多</w:t>
      </w:r>
      <w:r>
        <w:tab/>
      </w:r>
    </w:p>
    <w:p w14:paraId="462B9E4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．物体内能增加，一定要从外界吸收热量</w:t>
      </w:r>
      <w:r>
        <w:tab/>
      </w:r>
    </w:p>
    <w:p w14:paraId="1263FEE9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．物体吸收热量时，温度可能不变</w:t>
      </w:r>
      <w:r>
        <w:tab/>
      </w:r>
    </w:p>
    <w:p w14:paraId="2136E07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．物体内能减少时，温度一定降低</w:t>
      </w:r>
    </w:p>
    <w:p w14:paraId="514D7145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秋•镇江期末）关于温度、热量和内能，下列说法正确的是（　　）</w:t>
      </w:r>
    </w:p>
    <w:p w14:paraId="22FF479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．物体吸收热量温度一定升高</w:t>
      </w:r>
      <w:r>
        <w:tab/>
      </w:r>
    </w:p>
    <w:p w14:paraId="36698E45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．温度越高的物体所含的热量越多</w:t>
      </w:r>
      <w:r>
        <w:tab/>
      </w:r>
    </w:p>
    <w:p w14:paraId="0A83CBEE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．温度为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℃的物体没有内能</w:t>
      </w:r>
      <w:r>
        <w:tab/>
      </w:r>
    </w:p>
    <w:p w14:paraId="7D331B49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．发生热传递的两物体间有温度差</w:t>
      </w:r>
    </w:p>
    <w:p w14:paraId="2CAAB7B5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秋•鼓楼区校级期末）关于物体的内能，下列说法正确的是（　　）</w:t>
      </w:r>
    </w:p>
    <w:p w14:paraId="2C565BB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．同一物体温度降低，内能一定减少</w:t>
      </w:r>
      <w:r>
        <w:tab/>
      </w:r>
    </w:p>
    <w:p w14:paraId="080967D5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．热量总是由内能大的物体传递给内能小的物体</w:t>
      </w:r>
      <w:r>
        <w:tab/>
      </w:r>
    </w:p>
    <w:p w14:paraId="6BE0FC84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．物体内能增大，一定吸收热量</w:t>
      </w:r>
      <w:r>
        <w:tab/>
      </w:r>
    </w:p>
    <w:p w14:paraId="31443F40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．质量相同的热水比冷水含有的热量多</w:t>
      </w:r>
    </w:p>
    <w:p w14:paraId="223B584A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秋•姜堰区期末）关于温度、热量和内能，下列说法中正确的是（　　）</w:t>
      </w:r>
    </w:p>
    <w:p w14:paraId="59B6C0C9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．物体的内能与温度有关，温度升高，内能增加</w:t>
      </w:r>
      <w:r>
        <w:tab/>
      </w:r>
    </w:p>
    <w:p w14:paraId="530EB7C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．温度高的物</w:t>
      </w:r>
      <w:r>
        <w:rPr>
          <w:rFonts w:ascii="Times New Roman" w:eastAsia="新宋体" w:hAnsi="Times New Roman" w:hint="eastAsia"/>
          <w:szCs w:val="21"/>
        </w:rPr>
        <w:t>体内能一定多，温度低的物体内能一定少</w:t>
      </w:r>
      <w:r>
        <w:tab/>
      </w:r>
    </w:p>
    <w:p w14:paraId="76AE6367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．物体温度越高，所含的热量越多</w:t>
      </w:r>
      <w:r>
        <w:tab/>
      </w:r>
    </w:p>
    <w:p w14:paraId="1B285324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．热传递过程中，热量不可能从内能少的物体传递给内能多的物体</w:t>
      </w:r>
    </w:p>
    <w:p w14:paraId="750A5521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秋•海陵区期末）关于温度，热传递和热量，下列说法中正确的是（　　）</w:t>
      </w:r>
    </w:p>
    <w:p w14:paraId="2870D704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．温度高的物体具有的热量多</w:t>
      </w:r>
      <w:r>
        <w:tab/>
      </w:r>
    </w:p>
    <w:p w14:paraId="0BF56A0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．热量总是从温度高的物体传递给温度低的物体</w:t>
      </w:r>
      <w:r>
        <w:tab/>
      </w:r>
    </w:p>
    <w:p w14:paraId="60F1638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．温度低的物体含有的热量少</w:t>
      </w:r>
      <w:r>
        <w:tab/>
      </w:r>
    </w:p>
    <w:p w14:paraId="278371AE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．热总是从热量多的物体传递到热量少的物体</w:t>
      </w:r>
    </w:p>
    <w:p w14:paraId="78ACF8EC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九．热传递的概念与方式</w:t>
      </w:r>
    </w:p>
    <w:p w14:paraId="1ED67856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东台市期末）写字时，手指握住笔，与笔间没有发生热传递，则手指和笔一定具有相同的（　　）</w:t>
      </w:r>
    </w:p>
    <w:p w14:paraId="24D345CC" w14:textId="77777777" w:rsidR="00FA70A5" w:rsidRDefault="00DC5C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．热量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．温度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．比热容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．内能</w:t>
      </w:r>
    </w:p>
    <w:p w14:paraId="582972AF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一十．热传递改变物体内能</w:t>
      </w:r>
    </w:p>
    <w:p w14:paraId="492179AB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秋•建湖县期末）下列事例中，利用热传递改变内能的是（　　）</w:t>
      </w:r>
    </w:p>
    <w:p w14:paraId="244563A6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E9FD68F">
          <v:shape id="图片 14" o:spid="_x0000_i1038" type="#_x0000_t75" alt="http://www.zxxk.com" style="width:78pt;height:78pt;mso-wrap-style:square;mso-position-horizontal-relative:page;mso-position-vertical-relative:page">
            <v:imagedata r:id="rId20" o:title=""/>
          </v:shape>
        </w:pict>
      </w:r>
      <w:r>
        <w:rPr>
          <w:rFonts w:ascii="Times New Roman" w:eastAsia="新宋体" w:hAnsi="Times New Roman" w:hint="eastAsia"/>
          <w:szCs w:val="21"/>
        </w:rPr>
        <w:t>冬天搓手取暖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4F714EC">
          <v:shape id="图片 15" o:spid="_x0000_i1039" type="#_x0000_t75" alt="http://www.zxxk.com" style="width:34pt;height:63pt;mso-wrap-style:square;mso-position-horizontal-relative:page;mso-position-vertical-relative:page">
            <v:imagedata r:id="rId21" o:title=""/>
          </v:shape>
        </w:pict>
      </w:r>
      <w:r>
        <w:rPr>
          <w:rFonts w:ascii="Times New Roman" w:eastAsia="新宋体" w:hAnsi="Times New Roman" w:hint="eastAsia"/>
          <w:szCs w:val="21"/>
        </w:rPr>
        <w:t>压缩空气内能增大</w:t>
      </w:r>
      <w:r>
        <w:tab/>
      </w:r>
    </w:p>
    <w:p w14:paraId="150C9892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5EA8DEE">
          <v:shape id="图片 16" o:spid="_x0000_i1040" type="#_x0000_t75" alt="http://www.zxxk.com" style="width:67.5pt;height:76.5pt;mso-wrap-style:square;mso-position-horizontal-relative:page;mso-position-vertical-relative:page">
            <v:imagedata r:id="rId22" o:title=""/>
          </v:shape>
        </w:pict>
      </w:r>
      <w:r>
        <w:rPr>
          <w:rFonts w:ascii="Times New Roman" w:eastAsia="新宋体" w:hAnsi="Times New Roman" w:hint="eastAsia"/>
          <w:szCs w:val="21"/>
        </w:rPr>
        <w:t>烧水时水温升高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253C864">
          <v:shape id="图片 17" o:spid="_x0000_i1041" type="#_x0000_t75" alt="http://www.zxxk.com" style="width:80.5pt;height:79.5pt;mso-wrap-style:square;mso-position-horizontal-relative:page;mso-position-vertical-relative:page">
            <v:imagedata r:id="rId23" o:title=""/>
          </v:shape>
        </w:pict>
      </w:r>
      <w:r>
        <w:rPr>
          <w:rFonts w:ascii="Times New Roman" w:eastAsia="新宋体" w:hAnsi="Times New Roman" w:hint="eastAsia"/>
          <w:szCs w:val="21"/>
        </w:rPr>
        <w:t>下滑时臀部发热</w:t>
      </w:r>
    </w:p>
    <w:p w14:paraId="1F45D489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一十一．做功改变物体内能</w:t>
      </w:r>
    </w:p>
    <w:p w14:paraId="54F747C9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秋•鼓楼区期末）如图所示情景中，下列物体的内能增加的是（　　）</w:t>
      </w:r>
      <w:r>
        <w:rPr>
          <w:rFonts w:ascii="Times New Roman" w:eastAsia="新宋体" w:hAnsi="Times New Roman"/>
          <w:szCs w:val="21"/>
        </w:rPr>
        <w:pict w14:anchorId="233B7195">
          <v:shape id="图片 18" o:spid="_x0000_i1042" type="#_x0000_t75" alt="http://www.zxxk.com" style="width:361pt;height:117pt;mso-wrap-style:square;mso-position-horizontal-relative:page;mso-position-vertical-relative:page">
            <v:imagedata r:id="rId24" o:title=""/>
          </v:shape>
        </w:pict>
      </w:r>
    </w:p>
    <w:p w14:paraId="2D89D6D1" w14:textId="77777777" w:rsidR="00FA70A5" w:rsidRDefault="00DC5C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③④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①②④</w:t>
      </w:r>
    </w:p>
    <w:p w14:paraId="1C02DFE0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秋•丹阳市期末）如图所</w:t>
      </w:r>
      <w:r>
        <w:rPr>
          <w:rFonts w:ascii="Times New Roman" w:eastAsia="新宋体" w:hAnsi="Times New Roman" w:hint="eastAsia"/>
          <w:szCs w:val="21"/>
        </w:rPr>
        <w:t>示，机械能与内能相互转化的事例中，与图中内燃机工作冲程相同的是（　　）</w:t>
      </w:r>
    </w:p>
    <w:p w14:paraId="355366F2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A811F05">
          <v:shape id="图片 19" o:spid="_x0000_i1043" type="#_x0000_t75" alt="http://www.zxxk.com" style="width:63pt;height:95.5pt;mso-wrap-style:square;mso-position-horizontal-relative:page;mso-position-vertical-relative:page">
            <v:imagedata r:id="rId25" o:title=""/>
          </v:shape>
        </w:pict>
      </w:r>
    </w:p>
    <w:p w14:paraId="5BA13232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68FDE02">
          <v:shape id="图片 20" o:spid="_x0000_i1044" type="#_x0000_t75" alt="http://www.zxxk.com" style="width:102pt;height:92.5pt;mso-wrap-style:square;mso-position-horizontal-relative:page;mso-position-vertical-relative:page">
            <v:imagedata r:id="rId26" o:title=""/>
          </v:shape>
        </w:pict>
      </w:r>
      <w:r>
        <w:rPr>
          <w:rFonts w:ascii="Times New Roman" w:eastAsia="新宋体" w:hAnsi="Times New Roman" w:hint="eastAsia"/>
          <w:szCs w:val="21"/>
        </w:rPr>
        <w:t>瓶塞飞出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844A860">
          <v:shape id="图片 21" o:spid="_x0000_i1045" type="#_x0000_t75" alt="http://www.zxxk.com" style="width:85pt;height:59.5pt;mso-wrap-style:square;mso-position-horizontal-relative:page;mso-position-vertical-relative:page">
            <v:imagedata r:id="rId27" o:title=""/>
          </v:shape>
        </w:pict>
      </w:r>
      <w:r>
        <w:rPr>
          <w:rFonts w:ascii="Times New Roman" w:eastAsia="新宋体" w:hAnsi="Times New Roman" w:hint="eastAsia"/>
          <w:szCs w:val="21"/>
        </w:rPr>
        <w:t>弯折铁丝</w:t>
      </w:r>
      <w:r>
        <w:tab/>
      </w:r>
    </w:p>
    <w:p w14:paraId="520F91AA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CFC46D0">
          <v:shape id="图片 22" o:spid="_x0000_i1046" type="#_x0000_t75" alt="http://www.zxxk.com" style="width:32.5pt;height:97pt;mso-wrap-style:square;mso-position-horizontal-relative:page;mso-position-vertical-relative:page">
            <v:imagedata r:id="rId28" o:title=""/>
          </v:shape>
        </w:pict>
      </w:r>
      <w:r>
        <w:rPr>
          <w:rFonts w:ascii="Times New Roman" w:eastAsia="新宋体" w:hAnsi="Times New Roman" w:hint="eastAsia"/>
          <w:szCs w:val="21"/>
        </w:rPr>
        <w:t>压缩气体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5356E88">
          <v:shape id="图片 23" o:spid="_x0000_i1047" type="#_x0000_t75" alt="http://www.zxxk.com" style="width:1in;height:63pt;mso-wrap-style:square;mso-position-horizontal-relative:page;mso-position-vertical-relative:page">
            <v:imagedata r:id="rId29" o:title=""/>
          </v:shape>
        </w:pict>
      </w:r>
      <w:r>
        <w:rPr>
          <w:rFonts w:ascii="Times New Roman" w:eastAsia="新宋体" w:hAnsi="Times New Roman" w:hint="eastAsia"/>
          <w:szCs w:val="21"/>
        </w:rPr>
        <w:t>钻木取火</w:t>
      </w:r>
    </w:p>
    <w:p w14:paraId="3A53F702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秋•镇江期末）将铁丝弯折十余次，弯折处的温度会升高，下列能量转化过程与此不同的是（　　）</w:t>
      </w:r>
    </w:p>
    <w:p w14:paraId="4237CFCF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DDE307E">
          <v:shape id="图片 24" o:spid="_x0000_i1048" type="#_x0000_t75" alt="http://www.zxxk.com" style="width:82pt;height:87pt;mso-wrap-style:square;mso-position-horizontal-relative:page;mso-position-vertical-relative:page">
            <v:imagedata r:id="rId30" o:title=""/>
          </v:shape>
        </w:pict>
      </w:r>
      <w:r>
        <w:rPr>
          <w:rFonts w:ascii="Times New Roman" w:eastAsia="新宋体" w:hAnsi="Times New Roman" w:hint="eastAsia"/>
          <w:szCs w:val="21"/>
        </w:rPr>
        <w:t>塞子飞出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FF750DA">
          <v:shape id="图片 25" o:spid="_x0000_i1049" type="#_x0000_t75" alt="http://www.zxxk.com" style="width:91.5pt;height:76pt;mso-wrap-style:square;mso-position-horizontal-relative:page;mso-position-vertical-relative:page">
            <v:imagedata r:id="rId31" o:title=""/>
          </v:shape>
        </w:pict>
      </w:r>
      <w:r>
        <w:rPr>
          <w:rFonts w:ascii="Times New Roman" w:eastAsia="新宋体" w:hAnsi="Times New Roman" w:hint="eastAsia"/>
          <w:szCs w:val="21"/>
        </w:rPr>
        <w:t>搓手取暖</w:t>
      </w:r>
      <w:r>
        <w:tab/>
      </w:r>
    </w:p>
    <w:p w14:paraId="722C07FF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DE5976E">
          <v:shape id="图片 26" o:spid="_x0000_i1050" type="#_x0000_t75" alt="http://www.zxxk.com" style="width:36pt;height:86.5pt;mso-wrap-style:square;mso-position-horizontal-relative:page;mso-position-vertical-relative:page">
            <v:imagedata r:id="rId32" o:title=""/>
          </v:shape>
        </w:pict>
      </w:r>
      <w:r>
        <w:rPr>
          <w:rFonts w:ascii="Times New Roman" w:eastAsia="新宋体" w:hAnsi="Times New Roman" w:hint="eastAsia"/>
          <w:szCs w:val="21"/>
        </w:rPr>
        <w:t>压缩气体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BEF47CD">
          <v:shape id="图片 27" o:spid="_x0000_i1051" type="#_x0000_t75" alt="http://www.zxxk.com" style="width:103pt;height:86.5pt;mso-wrap-style:square;mso-position-horizontal-relative:page;mso-position-vertical-relative:page">
            <v:imagedata r:id="rId33" o:title=""/>
          </v:shape>
        </w:pict>
      </w:r>
      <w:r>
        <w:rPr>
          <w:rFonts w:ascii="Times New Roman" w:eastAsia="新宋体" w:hAnsi="Times New Roman" w:hint="eastAsia"/>
          <w:szCs w:val="21"/>
        </w:rPr>
        <w:t>钻木取火</w:t>
      </w:r>
    </w:p>
    <w:p w14:paraId="1E3BACA3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秋•鼓楼区校级期末）如图所示情景中，下列物体的内能增加的是（　　）</w:t>
      </w:r>
      <w:r>
        <w:rPr>
          <w:rFonts w:ascii="Times New Roman" w:eastAsia="新宋体" w:hAnsi="Times New Roman"/>
          <w:szCs w:val="21"/>
        </w:rPr>
        <w:pict w14:anchorId="35A27271">
          <v:shape id="图片 28" o:spid="_x0000_i1052" type="#_x0000_t75" alt="http://www.zxxk.com" style="width:344.5pt;height:85pt;mso-wrap-style:square;mso-position-horizontal-relative:page;mso-position-vertical-relative:page">
            <v:imagedata r:id="rId34" o:title=""/>
          </v:shape>
        </w:pict>
      </w:r>
    </w:p>
    <w:p w14:paraId="725AAB60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搓手取暖</w:t>
      </w:r>
      <w:r>
        <w:rPr>
          <w:rFonts w:ascii="Times New Roman" w:eastAsia="新宋体" w:hAnsi="Times New Roman" w:hint="eastAsia"/>
          <w:szCs w:val="21"/>
        </w:rPr>
        <w:t xml:space="preserve">          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用火烧水</w:t>
      </w:r>
      <w:r>
        <w:rPr>
          <w:rFonts w:ascii="Times New Roman" w:eastAsia="新宋体" w:hAnsi="Times New Roman" w:hint="eastAsia"/>
          <w:szCs w:val="21"/>
        </w:rPr>
        <w:t xml:space="preserve">     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水蒸气将塞子冲出</w:t>
      </w:r>
      <w:r>
        <w:rPr>
          <w:rFonts w:ascii="Times New Roman" w:eastAsia="新宋体" w:hAnsi="Times New Roman" w:hint="eastAsia"/>
          <w:szCs w:val="21"/>
        </w:rPr>
        <w:t xml:space="preserve">     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压缩中的空气</w:t>
      </w:r>
    </w:p>
    <w:p w14:paraId="1B6D6AA1" w14:textId="77777777" w:rsidR="00FA70A5" w:rsidRDefault="00DC5C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③④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①②④</w:t>
      </w:r>
    </w:p>
    <w:p w14:paraId="4FA05391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秋•南京期末）小明将铁丝快速弯折十余次，铁丝弯折处的温度会升高，以下四个事例中能量转化与之相同的是（　　）</w:t>
      </w:r>
    </w:p>
    <w:p w14:paraId="54B2BA8A" w14:textId="77777777" w:rsidR="00FA70A5" w:rsidRDefault="00DC5C8F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40D3344">
          <v:shape id="图片 29" o:spid="_x0000_i1053" type="#_x0000_t75" alt="http://www.zxxk.com" style="width:352.5pt;height:143.5pt;mso-wrap-style:square;mso-position-horizontal-relative:page;mso-position-vertical-relative:page">
            <v:imagedata r:id="rId35" o:title=""/>
          </v:shape>
        </w:pict>
      </w:r>
    </w:p>
    <w:p w14:paraId="67AB2A4E" w14:textId="77777777" w:rsidR="00FA70A5" w:rsidRDefault="00DC5C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．甲、丙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．甲、丁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．乙、丙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．乙、丁</w:t>
      </w:r>
    </w:p>
    <w:p w14:paraId="2C82DAF0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秋•江阴市期末）下列实例中，通过做功的方式改变物体内能的是（　　）</w:t>
      </w:r>
    </w:p>
    <w:p w14:paraId="3315F28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．两手相互摩擦，手的温度升高</w:t>
      </w:r>
      <w:r>
        <w:tab/>
      </w:r>
    </w:p>
    <w:p w14:paraId="6C0691AA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．用煤气炉给水加热，水的温度升高</w:t>
      </w:r>
      <w:r>
        <w:tab/>
      </w:r>
    </w:p>
    <w:p w14:paraId="530F186C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．把蔬菜放进冰箱，蔬菜的温度降低</w:t>
      </w:r>
      <w:r>
        <w:tab/>
      </w:r>
    </w:p>
    <w:p w14:paraId="0528D635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．在阳光照射下，公园里石凳的温度升高</w:t>
      </w:r>
    </w:p>
    <w:p w14:paraId="0AAE631C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一十二．比热容的概念及其计算</w:t>
      </w:r>
    </w:p>
    <w:p w14:paraId="5F1CD0F5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溧阳市期末）一盏酒精灯在一直燃烧，酒精越来越少的过程中，关于剩余酒</w:t>
      </w:r>
      <w:r>
        <w:rPr>
          <w:rFonts w:ascii="Times New Roman" w:eastAsia="新宋体" w:hAnsi="Times New Roman" w:hint="eastAsia"/>
          <w:szCs w:val="21"/>
        </w:rPr>
        <w:lastRenderedPageBreak/>
        <w:t>精说法正确的有（　　）</w:t>
      </w:r>
    </w:p>
    <w:p w14:paraId="6F893226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．比热容和热值均在减小</w:t>
      </w:r>
      <w:r>
        <w:tab/>
      </w:r>
    </w:p>
    <w:p w14:paraId="7D55D24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．比热容和热值都不变</w:t>
      </w:r>
      <w:r>
        <w:tab/>
      </w:r>
    </w:p>
    <w:p w14:paraId="60705B49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．比热容逐渐减小，热值不变</w:t>
      </w:r>
      <w:r>
        <w:tab/>
      </w:r>
    </w:p>
    <w:p w14:paraId="516ADE9A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．比热容不变，热值逐渐减小</w:t>
      </w:r>
    </w:p>
    <w:p w14:paraId="0BEAA70B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一十三．比热容解释简单的自然现象</w:t>
      </w:r>
    </w:p>
    <w:p w14:paraId="44171674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秋•丹阳市期末）对生活中的热现象，下列说法正确的是（　　）</w:t>
      </w:r>
    </w:p>
    <w:p w14:paraId="44C54897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．冰吸热熔化时温度保持不变，内能也不变</w:t>
      </w:r>
      <w:r>
        <w:tab/>
      </w:r>
    </w:p>
    <w:p w14:paraId="5F7EAAA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．内陆地区比沿海地区昼夜温差大，是因为沙石的比热容比水小</w:t>
      </w:r>
      <w:r>
        <w:tab/>
      </w:r>
    </w:p>
    <w:p w14:paraId="19650AA1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．两物体相互接触时，热量总是从内能大的物体转移到内能小的物体</w:t>
      </w:r>
      <w:r>
        <w:tab/>
      </w:r>
    </w:p>
    <w:p w14:paraId="54558D0B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．寒冬烤火取暖，说明做功能够改变物体的内能</w:t>
      </w:r>
    </w:p>
    <w:p w14:paraId="7110AE91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秋•亭湖区期末）关于干泥土和湿泥土温度变化的快慢，下列说法正确的是（　　）</w:t>
      </w:r>
    </w:p>
    <w:p w14:paraId="2805ED22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．夜晚，干泥土降温较快</w:t>
      </w:r>
      <w:r>
        <w:tab/>
      </w:r>
    </w:p>
    <w:p w14:paraId="0666FFF5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．在阳光照射下，干泥土升温较慢</w:t>
      </w:r>
      <w:r>
        <w:tab/>
      </w:r>
    </w:p>
    <w:p w14:paraId="3875FBD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．夜晚，湿泥土降温较快</w:t>
      </w:r>
      <w:r>
        <w:tab/>
      </w:r>
    </w:p>
    <w:p w14:paraId="214C77C0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．在阳光照射下，干、湿泥土升温一样快</w:t>
      </w:r>
    </w:p>
    <w:p w14:paraId="0D9ABD25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秋•建湖县期末）沙漠地区在日光照射下，比湖泊湿地温度升高得快的原因是（　　）</w:t>
      </w:r>
    </w:p>
    <w:p w14:paraId="0456F75B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．沙漠地区日照时间较长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．沙吸收的热量多</w:t>
      </w:r>
      <w:r>
        <w:tab/>
      </w:r>
    </w:p>
    <w:p w14:paraId="175C1968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．沙的密度大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．沙的比热容小</w:t>
      </w:r>
    </w:p>
    <w:p w14:paraId="434758DD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一十四．热机</w:t>
      </w:r>
    </w:p>
    <w:p w14:paraId="2328E4F6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秋•亭湖区期末）下列所示的工具工作过程中使用热机的是（　　）</w:t>
      </w:r>
    </w:p>
    <w:p w14:paraId="72E48090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97485DA">
          <v:shape id="图片 30" o:spid="_x0000_i1054" type="#_x0000_t75" alt="http://www.zxxk.com" style="width:82pt;height:118pt;mso-wrap-style:square;mso-position-horizontal-relative:page;mso-position-vertical-relative:page">
            <v:imagedata r:id="rId36" o:title=""/>
          </v:shape>
        </w:pict>
      </w:r>
      <w:r>
        <w:rPr>
          <w:rFonts w:ascii="Times New Roman" w:eastAsia="新宋体" w:hAnsi="Times New Roman" w:hint="eastAsia"/>
          <w:szCs w:val="21"/>
        </w:rPr>
        <w:t>自行车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63FE759">
          <v:shape id="图片 31" o:spid="_x0000_i1055" type="#_x0000_t75" alt="http://www.zxxk.com" style="width:94.5pt;height:75pt;mso-wrap-style:square;mso-position-horizontal-relative:page;mso-position-vertical-relative:page">
            <v:imagedata r:id="rId37" o:title=""/>
          </v:shape>
        </w:pict>
      </w:r>
      <w:r>
        <w:rPr>
          <w:rFonts w:ascii="Times New Roman" w:eastAsia="新宋体" w:hAnsi="Times New Roman" w:hint="eastAsia"/>
          <w:szCs w:val="21"/>
        </w:rPr>
        <w:t>柴油车</w:t>
      </w:r>
      <w:r>
        <w:tab/>
      </w:r>
    </w:p>
    <w:p w14:paraId="4325144A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C9AEB37">
          <v:shape id="图片 32" o:spid="_x0000_i1056" type="#_x0000_t75" alt="http://www.zxxk.com" style="width:113.5pt;height:71.5pt;mso-wrap-style:square;mso-position-horizontal-relative:page;mso-position-vertical-relative:page">
            <v:imagedata r:id="rId38" o:title=""/>
          </v:shape>
        </w:pict>
      </w:r>
      <w:r>
        <w:rPr>
          <w:rFonts w:ascii="Times New Roman" w:eastAsia="新宋体" w:hAnsi="Times New Roman" w:hint="eastAsia"/>
          <w:szCs w:val="21"/>
        </w:rPr>
        <w:t>脚踏车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E3E8B6D">
          <v:shape id="图片 33" o:spid="_x0000_i1057" type="#_x0000_t75" alt="http://www.zxxk.com" style="width:97pt;height:58pt;mso-wrap-style:square;mso-position-horizontal-relative:page;mso-position-vertical-relative:page">
            <v:imagedata r:id="rId39" o:title=""/>
          </v:shape>
        </w:pict>
      </w:r>
      <w:r>
        <w:rPr>
          <w:rFonts w:ascii="Times New Roman" w:eastAsia="新宋体" w:hAnsi="Times New Roman" w:hint="eastAsia"/>
          <w:szCs w:val="21"/>
        </w:rPr>
        <w:t>皮筏艇</w:t>
      </w:r>
    </w:p>
    <w:p w14:paraId="00883E04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一十五．四冲程内燃机的工作过程</w:t>
      </w:r>
    </w:p>
    <w:p w14:paraId="05BFDED9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秋•灌南县期末）关于四冲程汽油机的工作过程，下列说法正确的是（　　）</w:t>
      </w:r>
    </w:p>
    <w:p w14:paraId="2CD4D193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．做功冲程：燃气推动活塞做功</w:t>
      </w:r>
      <w:r>
        <w:tab/>
      </w:r>
    </w:p>
    <w:p w14:paraId="7B78AFDA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．压缩冲程：缸内温度降低</w:t>
      </w:r>
      <w:r>
        <w:tab/>
      </w:r>
    </w:p>
    <w:p w14:paraId="5FFF28A1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．吸气冲程：进气门和排气门都打开</w:t>
      </w:r>
      <w:r>
        <w:tab/>
      </w:r>
    </w:p>
    <w:p w14:paraId="5AC69668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．排气冲程：内能转化为机械能</w:t>
      </w:r>
    </w:p>
    <w:p w14:paraId="0F84FF88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常州期末）如图所示，四冲程汽油机在一个循环中，内能转化为机械能过程的是（　　）</w:t>
      </w:r>
    </w:p>
    <w:p w14:paraId="7C4BBF85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077A467">
          <v:shape id="图片 34" o:spid="_x0000_i1058" type="#_x0000_t75" alt="http://www.zxxk.com" style="width:71.5pt;height:111pt;mso-wrap-style:square;mso-position-horizontal-relative:page;mso-position-vertical-relative:page">
            <v:imagedata r:id="rId4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8EAA1B1">
          <v:shape id="图片 35" o:spid="_x0000_i1059" type="#_x0000_t75" alt="http://www.zxxk.com" style="width:65.5pt;height:114pt;mso-wrap-style:square;mso-position-horizontal-relative:page;mso-position-vertical-relative:page">
            <v:imagedata r:id="rId41" o:title=""/>
          </v:shape>
        </w:pict>
      </w:r>
      <w:r>
        <w:tab/>
      </w:r>
    </w:p>
    <w:p w14:paraId="00FF5D96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C49C577">
          <v:shape id="图片 36" o:spid="_x0000_i1060" type="#_x0000_t75" alt="http://www.zxxk.com" style="width:64.5pt;height:112pt;mso-wrap-style:square;mso-position-horizontal-relative:page;mso-position-vertical-relative:page">
            <v:imagedata r:id="rId4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529341F">
          <v:shape id="图片 37" o:spid="_x0000_i1061" type="#_x0000_t75" alt="http://www.zxxk.com" style="width:69pt;height:114pt;mso-wrap-style:square;mso-position-horizontal-relative:page;mso-position-vertical-relative:page">
            <v:imagedata r:id="rId43" o:title=""/>
          </v:shape>
        </w:pict>
      </w:r>
    </w:p>
    <w:p w14:paraId="5FB5F82A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秋•海州区期末）在冬天，人们常常搓手取暖，这个过程中的能量转化与四冲程内燃机的哪个冲程相同（　　）</w:t>
      </w:r>
    </w:p>
    <w:p w14:paraId="62FE57B2" w14:textId="77777777" w:rsidR="00FA70A5" w:rsidRDefault="00DC5C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．吸气冲程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．压缩冲程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．做功冲程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．排气冲程</w:t>
      </w:r>
    </w:p>
    <w:p w14:paraId="5277374E" w14:textId="77777777" w:rsidR="00FA70A5" w:rsidRDefault="00DC5C8F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一十六．燃料的热值及其计算</w:t>
      </w:r>
    </w:p>
    <w:p w14:paraId="42919DE7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秋•常州期末）通常情况下，家庭使用燃料满足生活所需，月消耗质量最少的燃料是（　　）</w:t>
      </w:r>
    </w:p>
    <w:p w14:paraId="67637657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．热值为</w:t>
      </w:r>
      <w:r>
        <w:rPr>
          <w:rFonts w:ascii="Times New Roman" w:eastAsia="新宋体" w:hAnsi="Times New Roman" w:hint="eastAsia"/>
          <w:szCs w:val="21"/>
        </w:rPr>
        <w:t>7.1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的液化气</w:t>
      </w:r>
      <w:r>
        <w:tab/>
      </w:r>
    </w:p>
    <w:p w14:paraId="6DBFD61F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．热值为</w:t>
      </w:r>
      <w:r>
        <w:rPr>
          <w:rFonts w:ascii="Times New Roman" w:eastAsia="新宋体" w:hAnsi="Times New Roman" w:hint="eastAsia"/>
          <w:szCs w:val="21"/>
        </w:rPr>
        <w:t>3.4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的煤</w:t>
      </w:r>
      <w:r>
        <w:tab/>
      </w:r>
    </w:p>
    <w:p w14:paraId="73866064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．热值为</w:t>
      </w:r>
      <w:r>
        <w:rPr>
          <w:rFonts w:ascii="Times New Roman" w:eastAsia="新宋体" w:hAnsi="Times New Roman" w:hint="eastAsia"/>
          <w:szCs w:val="21"/>
        </w:rPr>
        <w:t>1.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J/kg</w:t>
      </w:r>
      <w:r>
        <w:rPr>
          <w:rFonts w:ascii="Times New Roman" w:eastAsia="新宋体" w:hAnsi="Times New Roman" w:hint="eastAsia"/>
          <w:szCs w:val="21"/>
        </w:rPr>
        <w:t>的木材</w:t>
      </w:r>
      <w:r>
        <w:tab/>
      </w:r>
    </w:p>
    <w:p w14:paraId="052CC35C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．一样多</w:t>
      </w:r>
    </w:p>
    <w:p w14:paraId="214F4A9C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秋•江阴市期末）现代火箭用液态氢作燃料，是因为液态氢具有（　　）</w:t>
      </w:r>
    </w:p>
    <w:p w14:paraId="79EE0042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．较大的热值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．较小的质量</w:t>
      </w:r>
      <w:r>
        <w:tab/>
      </w:r>
    </w:p>
    <w:p w14:paraId="3A8CF005" w14:textId="77777777" w:rsidR="00FA70A5" w:rsidRDefault="00DC5C8F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．较低的沸点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．较大的比热容</w:t>
      </w:r>
    </w:p>
    <w:p w14:paraId="4BE0B606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日我国神舟十三号载人飞船成功发射，据报道，载人飞船返回舱装载了氢气瓶，将在飞船返回时提供动力。载人飞船返回舱选择氢作为</w:t>
      </w:r>
      <w:r>
        <w:rPr>
          <w:rFonts w:ascii="Times New Roman" w:eastAsia="新宋体" w:hAnsi="Times New Roman" w:hint="eastAsia"/>
          <w:szCs w:val="21"/>
        </w:rPr>
        <w:lastRenderedPageBreak/>
        <w:t>燃料的原因是氢的（　　）</w:t>
      </w:r>
    </w:p>
    <w:p w14:paraId="06B3E597" w14:textId="77777777" w:rsidR="00FA70A5" w:rsidRDefault="00DC5C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．比热容大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．热值高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．温度高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．密度大</w:t>
      </w:r>
    </w:p>
    <w:p w14:paraId="3E7B8A6D" w14:textId="77777777" w:rsidR="00FA70A5" w:rsidRDefault="00DC5C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灌南县期末）一瓶酒精用去一半后，剩下的酒精（　　）</w:t>
      </w:r>
    </w:p>
    <w:p w14:paraId="247A56C2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．热值不变，比热容减小一半</w:t>
      </w:r>
      <w:r>
        <w:tab/>
      </w:r>
    </w:p>
    <w:p w14:paraId="045F1E2E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．热值不变，比热容不变</w:t>
      </w:r>
      <w:r>
        <w:tab/>
      </w:r>
    </w:p>
    <w:p w14:paraId="50158C0C" w14:textId="77777777" w:rsidR="00FA70A5" w:rsidRDefault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．热值和比热容都减小一半</w:t>
      </w:r>
      <w:r>
        <w:tab/>
      </w:r>
    </w:p>
    <w:p w14:paraId="5B909655" w14:textId="1D5F317D" w:rsidR="00FA70A5" w:rsidRDefault="00DC5C8F" w:rsidP="00DC5C8F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．热值减小一半，比热容不变</w:t>
      </w:r>
    </w:p>
    <w:sectPr w:rsidR="00FA70A5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353F8" w14:textId="77777777" w:rsidR="00000000" w:rsidRDefault="00DC5C8F">
      <w:r>
        <w:separator/>
      </w:r>
    </w:p>
  </w:endnote>
  <w:endnote w:type="continuationSeparator" w:id="0">
    <w:p w14:paraId="4C97130E" w14:textId="77777777" w:rsidR="00000000" w:rsidRDefault="00DC5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CE85D" w14:textId="77777777" w:rsidR="00DC5C8F" w:rsidRPr="00DC5C8F" w:rsidRDefault="00DC5C8F" w:rsidP="00DC5C8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4F4AF" w14:textId="782FE960" w:rsidR="004151FC" w:rsidRPr="00DC5C8F" w:rsidRDefault="004151FC" w:rsidP="00DC5C8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25968" w14:textId="77777777" w:rsidR="00DC5C8F" w:rsidRDefault="00DC5C8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39393" w14:textId="77777777" w:rsidR="00000000" w:rsidRDefault="00DC5C8F">
      <w:r>
        <w:separator/>
      </w:r>
    </w:p>
  </w:footnote>
  <w:footnote w:type="continuationSeparator" w:id="0">
    <w:p w14:paraId="5AFB9925" w14:textId="77777777" w:rsidR="00000000" w:rsidRDefault="00DC5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AAB04" w14:textId="77777777" w:rsidR="00DC5C8F" w:rsidRPr="00DC5C8F" w:rsidRDefault="00DC5C8F" w:rsidP="00DC5C8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FCC83" w14:textId="588EC532" w:rsidR="004151FC" w:rsidRPr="00DC5C8F" w:rsidRDefault="004151FC" w:rsidP="00DC5C8F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0752E" w14:textId="77777777" w:rsidR="00DC5C8F" w:rsidRDefault="00DC5C8F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FA70A5"/>
    <w:rsid w:val="004151FC"/>
    <w:rsid w:val="00C02FC6"/>
    <w:rsid w:val="00DC5C8F"/>
    <w:rsid w:val="00FA70A5"/>
    <w:rsid w:val="6B7D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6F8CA54F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eader" Target="header3.xm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2&#31456;-&#26426;&#26800;&#33021;&#21644;&#20869;&#33021;&#65288;&#36873;&#25321;&#39064;&#23481;&#26131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第12章-机械能和内能（选择题容易题）-【期末题汇编】2022-2023苏科版九年级物理上学期期末复习专题精炼.doc</Template>
  <TotalTime>157257600</TotalTime>
  <Pages>11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