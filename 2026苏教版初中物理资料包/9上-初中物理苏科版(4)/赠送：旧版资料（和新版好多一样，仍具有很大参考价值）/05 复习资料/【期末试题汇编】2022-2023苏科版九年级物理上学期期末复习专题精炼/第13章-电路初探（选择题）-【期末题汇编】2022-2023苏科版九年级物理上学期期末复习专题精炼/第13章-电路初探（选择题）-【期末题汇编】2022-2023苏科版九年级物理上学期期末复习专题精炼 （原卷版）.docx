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740B" w:rsidRDefault="000E6C96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11899900</wp:posOffset>
            </wp:positionH>
            <wp:positionV relativeFrom="topMargin">
              <wp:posOffset>12674600</wp:posOffset>
            </wp:positionV>
            <wp:extent cx="279400" cy="393700"/>
            <wp:effectExtent l="0" t="0" r="0" b="0"/>
            <wp:wrapNone/>
            <wp:docPr id="100094" name="图片 10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0184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13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电路初探（选择题）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:rsidR="005D740B" w:rsidRDefault="005D740B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:rsidR="005D740B" w:rsidRDefault="000E6C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一．电流的单位和大小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秋•阜宁县期末）下列数据，最符合生活实际的是（　　）</w: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．家用台灯正常工作时，电流约为</w:t>
      </w:r>
      <w:r>
        <w:rPr>
          <w:rFonts w:ascii="Times New Roman" w:eastAsia="新宋体" w:hAnsi="Times New Roman" w:hint="eastAsia"/>
          <w:szCs w:val="21"/>
        </w:rPr>
        <w:t>2A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．中学生正常骑自行车，功率约为</w:t>
      </w:r>
      <w:r>
        <w:rPr>
          <w:rFonts w:ascii="Times New Roman" w:eastAsia="新宋体" w:hAnsi="Times New Roman" w:hint="eastAsia"/>
          <w:szCs w:val="21"/>
        </w:rPr>
        <w:t>1W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．一名中学生从一楼走上三楼，大约需要做功</w:t>
      </w:r>
      <w:r>
        <w:rPr>
          <w:rFonts w:ascii="Times New Roman" w:eastAsia="新宋体" w:hAnsi="Times New Roman" w:hint="eastAsia"/>
          <w:szCs w:val="21"/>
        </w:rPr>
        <w:t>3000J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．一个普通家庭烧顿晚饭，大约需要消耗天然气</w:t>
      </w:r>
      <w:r>
        <w:rPr>
          <w:rFonts w:ascii="Times New Roman" w:eastAsia="新宋体" w:hAnsi="Times New Roman" w:hint="eastAsia"/>
          <w:szCs w:val="21"/>
        </w:rPr>
        <w:t>20kg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仪征市期末）根据你的生活经验，下列数值中最接近实际情况的是（　　）</w: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．将两个鸡蛋举高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做功约</w:t>
      </w:r>
      <w:r>
        <w:rPr>
          <w:rFonts w:ascii="Times New Roman" w:eastAsia="新宋体" w:hAnsi="Times New Roman" w:hint="eastAsia"/>
          <w:szCs w:val="21"/>
        </w:rPr>
        <w:t>10J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．一位同学骑自行车的功率约为</w:t>
      </w:r>
      <w:r>
        <w:rPr>
          <w:rFonts w:ascii="Times New Roman" w:eastAsia="新宋体" w:hAnsi="Times New Roman" w:hint="eastAsia"/>
          <w:szCs w:val="21"/>
        </w:rPr>
        <w:t>1000W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．一节新干电池的电压为</w:t>
      </w:r>
      <w:r>
        <w:rPr>
          <w:rFonts w:ascii="Times New Roman" w:eastAsia="新宋体" w:hAnsi="Times New Roman" w:hint="eastAsia"/>
          <w:szCs w:val="21"/>
        </w:rPr>
        <w:t>2V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．家用电冰箱正常工作时的电流约为</w:t>
      </w:r>
      <w:r>
        <w:rPr>
          <w:rFonts w:ascii="Times New Roman" w:eastAsia="新宋体" w:hAnsi="Times New Roman" w:hint="eastAsia"/>
          <w:szCs w:val="21"/>
        </w:rPr>
        <w:t>1A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秋•丹阳市期末）下列家用电器中，正常工作时电流最大的是（　　）</w:t>
      </w:r>
    </w:p>
    <w:p w:rsidR="005D740B" w:rsidRDefault="000E6C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31pt;height:94pt;mso-wrap-style:square;mso-position-horizontal-relative:page;mso-position-vertical-relative:page">
            <v:imagedata r:id="rId7" o:title=""/>
          </v:shape>
        </w:pict>
      </w:r>
      <w:r>
        <w:rPr>
          <w:rFonts w:ascii="Times New Roman" w:eastAsia="新宋体" w:hAnsi="Times New Roman" w:hint="eastAsia"/>
          <w:szCs w:val="21"/>
        </w:rPr>
        <w:t>立式空调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" o:spid="_x0000_i1026" type="#_x0000_t75" alt="http://www.zxxk.com" style="width:29.5pt;height:70pt;mso-wrap-style:square;mso-position-horizontal-relative:page;mso-position-vertical-relative:page">
            <v:imagedata r:id="rId8" o:title=""/>
          </v:shape>
        </w:pict>
      </w:r>
      <w:r>
        <w:rPr>
          <w:rFonts w:ascii="Times New Roman" w:eastAsia="新宋体" w:hAnsi="Times New Roman" w:hint="eastAsia"/>
          <w:szCs w:val="21"/>
        </w:rPr>
        <w:t>节能灯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" o:spid="_x0000_i1027" type="#_x0000_t75" alt="http://www.zxxk.com" style="width:55.5pt;height:58pt;mso-wrap-style:square;mso-position-horizontal-relative:page;mso-position-vertical-relative:page">
            <v:imagedata r:id="rId9" o:title=""/>
          </v:shape>
        </w:pict>
      </w:r>
      <w:r>
        <w:rPr>
          <w:rFonts w:ascii="Times New Roman" w:eastAsia="新宋体" w:hAnsi="Times New Roman" w:hint="eastAsia"/>
          <w:szCs w:val="21"/>
        </w:rPr>
        <w:t>收音机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" o:spid="_x0000_i1028" type="#_x0000_t75" alt="http://www.zxxk.com" style="width:43.5pt;height:51pt;mso-wrap-style:square;mso-position-horizontal-relative:page;mso-position-vertical-relative:page">
            <v:imagedata r:id="rId10" o:title=""/>
          </v:shape>
        </w:pict>
      </w:r>
      <w:r>
        <w:rPr>
          <w:rFonts w:ascii="Times New Roman" w:eastAsia="新宋体" w:hAnsi="Times New Roman" w:hint="eastAsia"/>
          <w:szCs w:val="21"/>
        </w:rPr>
        <w:t>手机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秋•高邮市期末）下列对物理量的估计符合实际情况的是（　　）</w: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．人体的安全电压为</w:t>
      </w:r>
      <w:r>
        <w:rPr>
          <w:rFonts w:ascii="Times New Roman" w:eastAsia="新宋体" w:hAnsi="Times New Roman" w:hint="eastAsia"/>
          <w:szCs w:val="21"/>
        </w:rPr>
        <w:t>36V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．中学生上楼的功率可达</w:t>
      </w:r>
      <w:r>
        <w:rPr>
          <w:rFonts w:ascii="Times New Roman" w:eastAsia="新宋体" w:hAnsi="Times New Roman" w:hint="eastAsia"/>
          <w:szCs w:val="21"/>
        </w:rPr>
        <w:t>1500W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．家用电饭锅</w:t>
      </w:r>
      <w:r>
        <w:rPr>
          <w:rFonts w:ascii="Times New Roman" w:eastAsia="新宋体" w:hAnsi="Times New Roman" w:hint="eastAsia"/>
          <w:szCs w:val="21"/>
        </w:rPr>
        <w:t>额定电流约为</w:t>
      </w:r>
      <w:r>
        <w:rPr>
          <w:rFonts w:ascii="Times New Roman" w:eastAsia="新宋体" w:hAnsi="Times New Roman" w:hint="eastAsia"/>
          <w:szCs w:val="21"/>
        </w:rPr>
        <w:t>4A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．滑轮组的机械效率可以达到</w:t>
      </w:r>
      <w:r>
        <w:rPr>
          <w:rFonts w:ascii="Times New Roman" w:eastAsia="新宋体" w:hAnsi="Times New Roman" w:hint="eastAsia"/>
          <w:szCs w:val="21"/>
        </w:rPr>
        <w:t>100%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秋•鼓楼区期末）下列所提供的数据中符合实际情况的是（　　）</w: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．一节干电池电压约为</w:t>
      </w:r>
      <w:r>
        <w:rPr>
          <w:rFonts w:ascii="Times New Roman" w:eastAsia="新宋体" w:hAnsi="Times New Roman" w:hint="eastAsia"/>
          <w:szCs w:val="21"/>
        </w:rPr>
        <w:t>6V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．教室里日光灯工作时的电流约为</w:t>
      </w:r>
      <w:r>
        <w:rPr>
          <w:rFonts w:ascii="Times New Roman" w:eastAsia="新宋体" w:hAnsi="Times New Roman" w:hint="eastAsia"/>
          <w:szCs w:val="21"/>
        </w:rPr>
        <w:t>0.15A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．人体的安全电压为</w:t>
      </w:r>
      <w:r>
        <w:rPr>
          <w:rFonts w:ascii="Times New Roman" w:eastAsia="新宋体" w:hAnsi="Times New Roman" w:hint="eastAsia"/>
          <w:szCs w:val="21"/>
        </w:rPr>
        <w:t>36V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．小明将一个鸡蛋从地上拿起并缓慢举过头顶，对鸡蛋做功约</w:t>
      </w:r>
      <w:r>
        <w:rPr>
          <w:rFonts w:ascii="Times New Roman" w:eastAsia="新宋体" w:hAnsi="Times New Roman" w:hint="eastAsia"/>
          <w:szCs w:val="21"/>
        </w:rPr>
        <w:t>10J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秋•盱眙县期末）下列物理量估测不合理的是（　　）</w: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．一节新的干电池的电压为</w:t>
      </w:r>
      <w:r>
        <w:rPr>
          <w:rFonts w:ascii="Times New Roman" w:eastAsia="新宋体" w:hAnsi="Times New Roman" w:hint="eastAsia"/>
          <w:szCs w:val="21"/>
        </w:rPr>
        <w:t>1.5V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．电冰箱工作时的电流约为</w:t>
      </w:r>
      <w:r>
        <w:rPr>
          <w:rFonts w:ascii="Times New Roman" w:eastAsia="新宋体" w:hAnsi="Times New Roman" w:hint="eastAsia"/>
          <w:szCs w:val="21"/>
        </w:rPr>
        <w:t>10A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．中学生将一个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约</w:t>
      </w:r>
      <w:r>
        <w:rPr>
          <w:rFonts w:ascii="Times New Roman" w:eastAsia="新宋体" w:hAnsi="Times New Roman" w:hint="eastAsia"/>
          <w:szCs w:val="21"/>
        </w:rPr>
        <w:t>50g</w:t>
      </w:r>
      <w:r>
        <w:rPr>
          <w:rFonts w:ascii="Times New Roman" w:eastAsia="新宋体" w:hAnsi="Times New Roman" w:hint="eastAsia"/>
          <w:szCs w:val="21"/>
        </w:rPr>
        <w:t>的鸡蛋从地上捡起并缓缓举过头顶，做功约</w:t>
      </w:r>
      <w:r>
        <w:rPr>
          <w:rFonts w:ascii="Times New Roman" w:eastAsia="新宋体" w:hAnsi="Times New Roman" w:hint="eastAsia"/>
          <w:szCs w:val="21"/>
        </w:rPr>
        <w:t>1J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．一位同学用</w:t>
      </w:r>
      <w:r>
        <w:rPr>
          <w:rFonts w:ascii="Times New Roman" w:eastAsia="新宋体" w:hAnsi="Times New Roman" w:hint="eastAsia"/>
          <w:szCs w:val="21"/>
        </w:rPr>
        <w:t>20s</w:t>
      </w:r>
      <w:r>
        <w:rPr>
          <w:rFonts w:ascii="Times New Roman" w:eastAsia="新宋体" w:hAnsi="Times New Roman" w:hint="eastAsia"/>
          <w:szCs w:val="21"/>
        </w:rPr>
        <w:t>从一楼走到三楼，他上楼时的功率大约为</w:t>
      </w:r>
      <w:r>
        <w:rPr>
          <w:rFonts w:ascii="Times New Roman" w:eastAsia="新宋体" w:hAnsi="Times New Roman" w:hint="eastAsia"/>
          <w:szCs w:val="21"/>
        </w:rPr>
        <w:t>150W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秋•江苏期末）下列估测最接近实际的是（　　）</w: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．荧光灯的电流约为</w:t>
      </w:r>
      <w:r>
        <w:rPr>
          <w:rFonts w:ascii="Times New Roman" w:eastAsia="新宋体" w:hAnsi="Times New Roman" w:hint="eastAsia"/>
          <w:szCs w:val="21"/>
        </w:rPr>
        <w:t>150A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．一节干电池电压约为</w:t>
      </w:r>
      <w:r>
        <w:rPr>
          <w:rFonts w:ascii="Times New Roman" w:eastAsia="新宋体" w:hAnsi="Times New Roman" w:hint="eastAsia"/>
          <w:szCs w:val="21"/>
        </w:rPr>
        <w:t>2V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．人骑自行车的功率约为</w:t>
      </w:r>
      <w:r>
        <w:rPr>
          <w:rFonts w:ascii="Times New Roman" w:eastAsia="新宋体" w:hAnsi="Times New Roman" w:hint="eastAsia"/>
          <w:szCs w:val="21"/>
        </w:rPr>
        <w:t>60kW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．一位中学生从教学楼一楼走上三楼做的功约为</w:t>
      </w:r>
      <w:r>
        <w:rPr>
          <w:rFonts w:ascii="Times New Roman" w:eastAsia="新宋体" w:hAnsi="Times New Roman" w:hint="eastAsia"/>
          <w:szCs w:val="21"/>
        </w:rPr>
        <w:t>3000J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秋•阜宁县期末）下列用电器正常工作时电流最接近</w:t>
      </w:r>
      <w:r>
        <w:rPr>
          <w:rFonts w:ascii="Times New Roman" w:eastAsia="新宋体" w:hAnsi="Times New Roman" w:hint="eastAsia"/>
          <w:szCs w:val="21"/>
        </w:rPr>
        <w:t>3A</w:t>
      </w:r>
      <w:r>
        <w:rPr>
          <w:rFonts w:ascii="Times New Roman" w:eastAsia="新宋体" w:hAnsi="Times New Roman" w:hint="eastAsia"/>
          <w:szCs w:val="21"/>
        </w:rPr>
        <w:t>的是（　　）</w:t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" o:spid="_x0000_i1029" type="#_x0000_t75" alt="http://www.zxxk.com" style="width:80.5pt;height:61.5pt;mso-wrap-style:square;mso-position-horizontal-relative:page;mso-position-vertical-relative:page">
            <v:imagedata r:id="rId11" o:title=""/>
          </v:shape>
        </w:pict>
      </w:r>
      <w:r>
        <w:rPr>
          <w:rFonts w:ascii="Times New Roman" w:eastAsia="新宋体" w:hAnsi="Times New Roman" w:hint="eastAsia"/>
          <w:szCs w:val="21"/>
        </w:rPr>
        <w:t>节能灯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6" o:spid="_x0000_i1030" type="#_x0000_t75" alt="http://www.zxxk.com" style="width:67.5pt;height:59.5pt;mso-wrap-style:square;mso-position-horizontal-relative:page;mso-position-vertical-relative:page">
            <v:imagedata r:id="rId12" o:title=""/>
          </v:shape>
        </w:pict>
      </w:r>
      <w:r>
        <w:rPr>
          <w:rFonts w:ascii="Times New Roman" w:eastAsia="新宋体" w:hAnsi="Times New Roman" w:hint="eastAsia"/>
          <w:szCs w:val="21"/>
        </w:rPr>
        <w:t>电饭锅</w:t>
      </w:r>
      <w:r>
        <w:tab/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7" o:spid="_x0000_i1031" type="#_x0000_t75" alt="http://www.zxxk.com" style="width:73.5pt;height:61pt;mso-wrap-style:square;mso-position-horizontal-relative:page;mso-position-vertical-relative:page">
            <v:imagedata r:id="rId13" o:title=""/>
          </v:shape>
        </w:pict>
      </w:r>
      <w:r>
        <w:rPr>
          <w:rFonts w:ascii="Times New Roman" w:eastAsia="新宋体" w:hAnsi="Times New Roman" w:hint="eastAsia"/>
          <w:szCs w:val="21"/>
        </w:rPr>
        <w:t>电视机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8" o:spid="_x0000_i1032" type="#_x0000_t75" alt="http://www.zxxk.com" style="width:84pt;height:62.5pt;mso-wrap-style:square;mso-position-horizontal-relative:page;mso-position-vertical-relative:page">
            <v:imagedata r:id="rId14" o:title=""/>
          </v:shape>
        </w:pict>
      </w:r>
      <w:r>
        <w:rPr>
          <w:rFonts w:ascii="Times New Roman" w:eastAsia="新宋体" w:hAnsi="Times New Roman" w:hint="eastAsia"/>
          <w:szCs w:val="21"/>
        </w:rPr>
        <w:t>电热水器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秋•南京期末）“</w:t>
      </w:r>
      <w:r>
        <w:rPr>
          <w:rFonts w:ascii="Times New Roman" w:eastAsia="新宋体" w:hAnsi="Times New Roman" w:hint="eastAsia"/>
          <w:szCs w:val="21"/>
        </w:rPr>
        <w:t>0.15A</w:t>
      </w:r>
      <w:r>
        <w:rPr>
          <w:rFonts w:ascii="Times New Roman" w:eastAsia="新宋体" w:hAnsi="Times New Roman" w:hint="eastAsia"/>
          <w:szCs w:val="21"/>
        </w:rPr>
        <w:t>”最可能是下列哪个用电器工作时的电流（　　）</w:t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．家用电冰箱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．家用空调器</w:t>
      </w:r>
      <w:r>
        <w:tab/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．普通计算器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．普通的白炽灯</w:t>
      </w:r>
    </w:p>
    <w:p w:rsidR="005D740B" w:rsidRDefault="000E6C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二．电路的组成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秋•建邺区期末）给电动自行车充电时，电动自行车的电池相当于（　　）</w:t>
      </w:r>
    </w:p>
    <w:p w:rsidR="005D740B" w:rsidRDefault="000E6C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．导线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．开关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．用电器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．电源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高邮市期末）把铜片和铁片分别插入几个水果，并用导线与发光二极管一起连接起来，二极管便发出了光，如图所示，其中插入金属片的水果相当于电路中的（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9" o:spid="_x0000_i1033" type="#_x0000_t75" alt="http://www.zxxk.com" style="width:175.5pt;height:88.5pt;mso-wrap-style:square;mso-position-horizontal-relative:page;mso-position-vertical-relative:page">
            <v:imagedata r:id="rId15" o:title=""/>
          </v:shape>
        </w:pict>
      </w:r>
    </w:p>
    <w:p w:rsidR="005D740B" w:rsidRDefault="000E6C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．导线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．电源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．用电器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．开关</w:t>
      </w:r>
    </w:p>
    <w:p w:rsidR="005D740B" w:rsidRDefault="000E6C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三．电路图及元件符号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秋•沭阳县校级期末）随着生活水平的提高，人们外出旅游住宿宾馆司空见惯。如图为某宾馆房间取电装置，房卡插入槽中后，房间内的电灯、电视、空调等用电器通</w:t>
      </w:r>
      <w:r>
        <w:rPr>
          <w:rFonts w:ascii="Times New Roman" w:eastAsia="新宋体" w:hAnsi="Times New Roman" w:hint="eastAsia"/>
          <w:szCs w:val="21"/>
        </w:rPr>
        <w:lastRenderedPageBreak/>
        <w:t>路才能工作。房卡在电路中的作用与下列元件相同的是（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0" o:spid="_x0000_i1034" type="#_x0000_t75" alt="http://www.zxxk.com" style="width:101.5pt;height:97.5pt;mso-wrap-style:square;mso-position-horizontal-relative:page;mso-position-vertical-relative:page">
            <v:imagedata r:id="rId16" o:title=""/>
          </v:shape>
        </w:pict>
      </w:r>
    </w:p>
    <w:p w:rsidR="005D740B" w:rsidRDefault="000E6C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1" o:spid="_x0000_i1035" type="#_x0000_t75" alt="http://www.zxxk.com" style="width:33pt;height:13.5pt;mso-wrap-style:square;mso-position-horizontal-relative:page;mso-position-vertical-relative:page">
            <v:imagedata r:id="rId17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2" o:spid="_x0000_i1036" type="#_x0000_t75" alt="http://www.zxxk.com" style="width:41.5pt;height:38.5pt;mso-wrap-style:square;mso-position-horizontal-relative:page;mso-position-vertical-relative:page">
            <v:imagedata r:id="rId18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3" o:spid="_x0000_i1037" type="#_x0000_t75" alt="http://www.zxxk.com" style="width:37pt;height:16.5pt;mso-wrap-style:square;mso-position-horizontal-relative:page;mso-position-vertical-relative:page">
            <v:imagedata r:id="rId19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4" o:spid="_x0000_i1038" type="#_x0000_t75" alt="http://www.zxxk.com" style="width:43pt;height:24pt;mso-wrap-style:square;mso-position-horizontal-relative:page;mso-position-vertical-relative:page">
            <v:imagedata r:id="rId20" o:title=""/>
          </v:shape>
        </w:pict>
      </w:r>
    </w:p>
    <w:p w:rsidR="005D740B" w:rsidRDefault="000E6C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四．电路的三种状态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兴化市期末）如图所示是一位同学连接的电路。闭合开关后，下列对各元件状况的判断正确的是（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5" o:spid="_x0000_i1039" type="#_x0000_t75" alt="http://www.zxxk.com" style="width:208pt;height:124.5pt;mso-wrap-style:square;mso-position-horizontal-relative:page;mso-position-vertical-relative:page">
            <v:imagedata r:id="rId21" o:title=""/>
          </v:shape>
        </w:pict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不亮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不亮</w:t>
      </w:r>
      <w:r>
        <w:tab/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．电流表无示数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．电池被烧坏</w:t>
      </w:r>
    </w:p>
    <w:p w:rsidR="005D740B" w:rsidRDefault="000E6C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五．串、并联电路的概念与辨别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秋•启东市期末）关于生活中的一些电路连接，下列判断不正确的是（　　）</w: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．蝶湖公园的路灯，晚上同时亮，早上同时灭，所以路灯间是串联的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．教室里的日光灯与控制它的开关是串联的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．教室墙上的三眼插座和日光灯是并联的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．教室外楼道的电灯是由声控开关和光控开关共同控制的，只有在天暗并且有声音时才</w:t>
      </w:r>
      <w:r>
        <w:rPr>
          <w:rFonts w:ascii="Times New Roman" w:eastAsia="新宋体" w:hAnsi="Times New Roman" w:hint="eastAsia"/>
          <w:szCs w:val="21"/>
        </w:rPr>
        <w:t>能亮，所以声控开关、光控开关及灯是串联的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秋•姑苏区校级期末）电动自行车共有四个转向灯且均接在同一电路中，在转向时，同侧的前后两个转向灯会同时亮、同时灭，如果这两个转向灯中有一个断路，另一个仍能正常工作。下列说法正确的是（　　）</w: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．四个灯一定并联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．四个灯一定串联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．四个灯的电阻一定相等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．通过四个灯的电流一定相等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秋•江阴市期末）在参观未成年人法治教育基地时，小强发现，在一处地面上有“沉迷网络”“交友不慎”</w:t>
      </w:r>
      <w:r>
        <w:rPr>
          <w:rFonts w:ascii="Times New Roman" w:eastAsia="新宋体" w:hAnsi="Times New Roman" w:hint="eastAsia"/>
          <w:szCs w:val="21"/>
        </w:rPr>
        <w:t>两个圆形模块。用脚踩其中任何一个模块，与模块连接的电视上就会播放相应的教育短片。下列有关分析正确的是（　　）</w: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．两个模块相当于电源，彼此串联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．两个模块相当于电源，彼此并联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．两个模块相当于开关，彼此串联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．两个模块相当于开关，彼此并联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秋•亭湖区期末）如图，小华用裸铜导线的一端将两只“</w:t>
      </w:r>
      <w:r>
        <w:rPr>
          <w:rFonts w:ascii="Times New Roman" w:eastAsia="新宋体" w:hAnsi="Times New Roman" w:hint="eastAsia"/>
          <w:szCs w:val="21"/>
        </w:rPr>
        <w:t>3V1W</w:t>
      </w:r>
      <w:r>
        <w:rPr>
          <w:rFonts w:ascii="Times New Roman" w:eastAsia="新宋体" w:hAnsi="Times New Roman" w:hint="eastAsia"/>
          <w:szCs w:val="21"/>
        </w:rPr>
        <w:t>”小灯泡的螺旋捆绑在一起，并让两个灯泡的尾部金属点与电池正极接触，再将裸铜导线的另一端与电池负极接触（电池组电压为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，导线与各处接触良好），那么，下列判断正确的是（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6" o:spid="_x0000_i1040" type="#_x0000_t75" alt="http://www.zxxk.com" style="width:84pt;height:37.5pt;mso-wrap-style:square;mso-position-horizontal-relative:page;mso-position-vertical-relative:page">
            <v:imagedata r:id="rId22" o:title=""/>
          </v:shape>
        </w:pic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．两灯</w:t>
      </w:r>
      <w:r>
        <w:rPr>
          <w:rFonts w:ascii="Times New Roman" w:eastAsia="新宋体" w:hAnsi="Times New Roman" w:hint="eastAsia"/>
          <w:szCs w:val="21"/>
        </w:rPr>
        <w:t>都发出昏暗的光，两灯串联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．两灯都不亮，这样连接造成了短路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．两灯都正常发光，且两灯并联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．上面的灯正常发光，下面的灯没有电流通过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秋•兴化市期末）如图所示，闭合开关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后，小灯泡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的亮度比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的亮度大，则（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7" o:spid="_x0000_i1041" type="#_x0000_t75" alt="http://www.zxxk.com" style="width:113.5pt;height:97pt;mso-wrap-style:square;mso-position-horizontal-relative:page;mso-position-vertical-relative:page">
            <v:imagedata r:id="rId23" o:title=""/>
          </v:shape>
        </w:pic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的连接方式是并联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．电压表测量的是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两端电压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的电流比通过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的大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两端电压比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两端电压大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秋•姜堰区期末）伟杰同学在观察冰箱时，发现冰箱的灯在开冰箱门时亮，关冰箱门时灭；冰箱的压缩机则在需要制冷时才工</w:t>
      </w:r>
      <w:r>
        <w:rPr>
          <w:rFonts w:ascii="Times New Roman" w:eastAsia="新宋体" w:hAnsi="Times New Roman" w:hint="eastAsia"/>
          <w:szCs w:val="21"/>
        </w:rPr>
        <w:t>作。关于冰箱里的灯和压缩机的连接方式，下列判断正确的是（　　）</w: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．一定是串联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．一定是并联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．有时是串联，有时是并联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．不能判断是串联还是并联</w:t>
      </w:r>
    </w:p>
    <w:p w:rsidR="005D740B" w:rsidRDefault="000E6C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六．串、并联电路的设计与应用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秋•镇江期末）镇江某老小区所加装的电梯实行刷卡乘梯，刷卡成功且无电动车进入电梯时电梯运行，刷卡成功时开关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将闭合，有电动车进入时开关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将断开。则符合上述要求的电路是（　　）</w:t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8" o:spid="_x0000_i1042" type="#_x0000_t75" alt="http://www.zxxk.com" style="width:112.5pt;height:62.5pt;mso-wrap-style:square;mso-position-horizontal-relative:page;mso-position-vertical-relative:page">
            <v:imagedata r:id="rId24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19" o:spid="_x0000_i1043" type="#_x0000_t75" alt="http://www.zxxk.com" style="width:106.5pt;height:68.5pt;mso-wrap-style:square;mso-position-horizontal-relative:page;mso-position-vertical-relative:page">
            <v:imagedata r:id="rId25" o:title=""/>
          </v:shape>
        </w:pict>
      </w:r>
      <w:r>
        <w:tab/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0" o:spid="_x0000_i1044" type="#_x0000_t75" alt="http://www.zxxk.com" style="width:106.5pt;height:68.5pt;mso-wrap-style:square;mso-position-horizontal-relative:page;mso-position-vertical-relative:page">
            <v:imagedata r:id="rId26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1" o:spid="_x0000_i1045" type="#_x0000_t75" alt="http://www.zxxk.com" style="width:106.5pt;height:70pt;mso-wrap-style:square;mso-position-horizontal-relative:page;mso-position-vertical-relative:page">
            <v:imagedata r:id="rId27" o:title=""/>
          </v:shape>
        </w:pic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江苏期末）小明买了一辆新能源电动车，这辆电动车有三种启动方式：人脸识别（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）、指纹识别（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）、密码识别（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），只要其中一种方式识别成功，则相应开关闭合，电动车启动，下列电路设计符合要求的是（　　）</w:t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2" o:spid="_x0000_i1046" type="#_x0000_t75" alt="http://www.zxxk.com" style="width:94.5pt;height:76.5pt;mso-wrap-style:square;mso-position-horizontal-relative:page;mso-position-vertical-relative:page">
            <v:imagedata r:id="rId28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3" o:spid="_x0000_i1047" type="#_x0000_t75" alt="http://www.zxxk.com" style="width:93pt;height:77.5pt;mso-wrap-style:square;mso-position-horizontal-relative:page;mso-position-vertical-relative:page">
            <v:imagedata r:id="rId29" o:title=""/>
          </v:shape>
        </w:pict>
      </w:r>
      <w:r>
        <w:tab/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4" o:spid="_x0000_i1048" type="#_x0000_t75" alt="http://www.zxxk.com" style="width:95.5pt;height:76.5pt;mso-wrap-style:square;mso-position-horizontal-relative:page;mso-position-vertical-relative:page">
            <v:imagedata r:id="rId30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5" o:spid="_x0000_i1049" type="#_x0000_t75" alt="http://www.zxxk.com" style="width:95.5pt;height:74.5pt;mso-wrap-style:square;mso-position-horizontal-relative:page;mso-position-vertical-relative:page">
            <v:imagedata r:id="rId31" o:title=""/>
          </v:shape>
        </w:pic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秋•仪征市期末）如图所示，旅客进入火车站通过刷脸机，当身份信息和人脸信息都符合时，电动机转动打开闸门，才能进入火车站。小金设计了电路模拟刷脸机，能达到相同效果的电路图是（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6" o:spid="_x0000_i1050" type="#_x0000_t75" alt="http://www.zxxk.com" style="width:132pt;height:109pt;mso-wrap-style:square;mso-position-horizontal-relative:page;mso-position-vertical-relative:page">
            <v:imagedata r:id="rId32" o:title=""/>
          </v:shape>
        </w:pict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7" o:spid="_x0000_i1051" type="#_x0000_t75" alt="http://www.zxxk.com" style="width:119.5pt;height:57pt;mso-wrap-style:square;mso-position-horizontal-relative:page;mso-position-vertical-relative:page">
            <v:imagedata r:id="rId33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8" o:spid="_x0000_i1052" type="#_x0000_t75" alt="http://www.zxxk.com" style="width:98.5pt;height:64.5pt;mso-wrap-style:square;mso-position-horizontal-relative:page;mso-position-vertical-relative:page">
            <v:imagedata r:id="rId34" o:title=""/>
          </v:shape>
        </w:pict>
      </w:r>
      <w:r>
        <w:tab/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29" o:spid="_x0000_i1053" type="#_x0000_t75" alt="http://www.zxxk.com" style="width:93pt;height:65.5pt;mso-wrap-style:square;mso-position-horizontal-relative:page;mso-position-vertical-relative:page">
            <v:imagedata r:id="rId35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0" o:spid="_x0000_i1054" type="#_x0000_t75" alt="http://www.zxxk.com" style="width:95.5pt;height:70.5pt;mso-wrap-style:square;mso-position-horizontal-relative:page;mso-position-vertical-relative:page">
            <v:imagedata r:id="rId36" o:title=""/>
          </v:shape>
        </w:pic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秋•建湖县期末）“红灯停、</w:t>
      </w:r>
      <w:r>
        <w:rPr>
          <w:rFonts w:ascii="Times New Roman" w:eastAsia="新宋体" w:hAnsi="Times New Roman" w:hint="eastAsia"/>
          <w:szCs w:val="21"/>
        </w:rPr>
        <w:t>绿灯行”，十字路口的红、绿交通信号灯是保证安全的重要设施，为实现此控制，可行的电路图是（　　）</w:t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1" o:spid="_x0000_i1055" type="#_x0000_t75" alt="http://www.zxxk.com" style="width:95.5pt;height:76.5pt;mso-wrap-style:square;mso-position-horizontal-relative:page;mso-position-vertical-relative:page">
            <v:imagedata r:id="rId37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2" o:spid="_x0000_i1056" type="#_x0000_t75" alt="http://www.zxxk.com" style="width:79pt;height:82pt;mso-wrap-style:square;mso-position-horizontal-relative:page;mso-position-vertical-relative:page">
            <v:imagedata r:id="rId38" o:title=""/>
          </v:shape>
        </w:pict>
      </w:r>
      <w:r>
        <w:tab/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3" o:spid="_x0000_i1057" type="#_x0000_t75" alt="http://www.zxxk.com" style="width:79pt;height:76.5pt;mso-wrap-style:square;mso-position-horizontal-relative:page;mso-position-vertical-relative:page">
            <v:imagedata r:id="rId39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4" o:spid="_x0000_i1058" type="#_x0000_t75" alt="http://www.zxxk.com" style="width:79pt;height:82pt;mso-wrap-style:square;mso-position-horizontal-relative:page;mso-position-vertical-relative:page">
            <v:imagedata r:id="rId40" o:title=""/>
          </v:shape>
        </w:pic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秋•鼓楼区校级期末）石墨烯被认为是一种未来革命性的材料，用石墨烯制成的湿敏电阻的阻值（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）随相对湿度（</w:t>
      </w:r>
      <w:r>
        <w:rPr>
          <w:rFonts w:ascii="Times New Roman" w:eastAsia="新宋体" w:hAnsi="Times New Roman" w:hint="eastAsia"/>
          <w:szCs w:val="21"/>
        </w:rPr>
        <w:t>RH</w:t>
      </w:r>
      <w:r>
        <w:rPr>
          <w:rFonts w:ascii="Times New Roman" w:eastAsia="新宋体" w:hAnsi="Times New Roman" w:hint="eastAsia"/>
          <w:szCs w:val="21"/>
        </w:rPr>
        <w:t>）变化曲线如图甲所示。为了能从外部检测植物含水量的变化，科学家用条状石墨烯制成的湿敏电阻附着在植物的叶片上，并将湿敏电阻接入电路中，要求植物含水量增加时，电表示数变大。如图乙中的电路图符合要求的是（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为定值电阻，电源电压恒定）（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35" o:spid="_x0000_i1059" type="#_x0000_t75" alt="http://www.zxxk.com" style="width:208.5pt;height:178pt;mso-wrap-style:square;mso-position-horizontal-relative:page;mso-position-vertical-relative:page">
            <v:imagedata r:id="rId41" o:title=""/>
          </v:shape>
        </w:pict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6" o:spid="_x0000_i1060" type="#_x0000_t75" alt="http://www.zxxk.com" style="width:113.5pt;height:55pt;mso-wrap-style:square;mso-position-horizontal-relative:page;mso-position-vertical-relative:page">
            <v:imagedata r:id="rId42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7" o:spid="_x0000_i1061" type="#_x0000_t75" alt="http://www.zxxk.com" style="width:112.5pt;height:55pt;mso-wrap-style:square;mso-position-horizontal-relative:page;mso-position-vertical-relative:page">
            <v:imagedata r:id="rId43" o:title=""/>
          </v:shape>
        </w:pict>
      </w:r>
      <w:r>
        <w:tab/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8" o:spid="_x0000_i1062" type="#_x0000_t75" alt="http://www.zxxk.com" style="width:111pt;height:58pt;mso-wrap-style:square;mso-position-horizontal-relative:page;mso-position-vertical-relative:page">
            <v:imagedata r:id="rId44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9" o:spid="_x0000_i1063" type="#_x0000_t75" alt="http://www.zxxk.com" style="width:113.5pt;height:55pt;mso-wrap-style:square;mso-position-horizontal-relative:page;mso-position-vertical-relative:page">
            <v:imagedata r:id="rId45" o:title=""/>
          </v:shape>
        </w:pic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秋•建邺区期末）学生发明了一款智能头盔，只有戴上头盔扣上卡扣后，头盔上的信号发射器才能发出信号，当电动车上的信号接收器（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）接收到信号，再转动电动车钥匙（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），车才能正常启动，下列电路符合要求的是（　　）</w: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0" o:spid="_x0000_i1064" type="#_x0000_t75" alt="http://www.zxxk.com" style="width:114pt;height:81pt;mso-wrap-style:square;mso-position-horizontal-relative:page;mso-position-vertical-relative:page">
            <v:imagedata r:id="rId46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1" o:spid="_x0000_i1065" type="#_x0000_t75" alt="http://www.zxxk.com" style="width:127.5pt;height:100pt;mso-wrap-style:square;mso-position-horizontal-relative:page;mso-position-vertical-relative:page">
            <v:imagedata r:id="rId47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2" o:spid="_x0000_i1066" type="#_x0000_t75" alt="http://www.zxxk.com" style="width:131.5pt;height:103pt;mso-wrap-style:square;mso-position-horizontal-relative:page;mso-position-vertical-relative:page">
            <v:imagedata r:id="rId48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3" o:spid="_x0000_i1067" type="#_x0000_t75" alt="http://www.zxxk.com" style="width:130.5pt;height:114pt;mso-wrap-style:square;mso-position-horizontal-relative:page;mso-position-vertical-relative:page">
            <v:imagedata r:id="rId49" o:title=""/>
          </v:shape>
        </w:pic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秋•姜堰区期末）有一种智能锁，需要通过“密码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人脸”两次识别成功才能开锁。密码识别成功时仅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发光，照亮人脸进行识别，但不开锁，人脸识别成功后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才会闭合，电动机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工作，开锁成功。下列电路设计符合要求的是（　　）</w:t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4" o:spid="_x0000_i1068" type="#_x0000_t75" alt="http://www.zxxk.com" style="width:69pt;height:64.5pt;mso-wrap-style:square;mso-position-horizontal-relative:page;mso-position-vertical-relative:page">
            <v:imagedata r:id="rId50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5" o:spid="_x0000_i1069" type="#_x0000_t75" alt="http://www.zxxk.com" style="width:80.5pt;height:64pt;mso-wrap-style:square;mso-position-horizontal-relative:page;mso-position-vertical-relative:page">
            <v:imagedata r:id="rId51" o:title=""/>
          </v:shape>
        </w:pict>
      </w:r>
      <w:r>
        <w:tab/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6" o:spid="_x0000_i1070" type="#_x0000_t75" alt="http://www.zxxk.com" style="width:76pt;height:63pt;mso-wrap-style:square;mso-position-horizontal-relative:page;mso-position-vertical-relative:page">
            <v:imagedata r:id="rId52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7" o:spid="_x0000_i1071" type="#_x0000_t75" alt="http://www.zxxk.com" style="width:76pt;height:61.5pt;mso-wrap-style:square;mso-position-horizontal-relative:page;mso-position-vertical-relative:page">
            <v:imagedata r:id="rId53" o:title=""/>
          </v:shape>
        </w:pic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秋•南京期末）有一种专门烤肉串的烤箱，将肉串挂到箱内支架上，关上箱门（相当于闭合开关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），支架在电动机的带动下旋转；再将温控开关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闭合，开始加热；若只闭合开关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，则不能加热。如图中</w:t>
      </w:r>
      <w:r>
        <w:rPr>
          <w:rFonts w:ascii="Times New Roman" w:eastAsia="新宋体" w:hAnsi="Times New Roman"/>
          <w:szCs w:val="21"/>
        </w:rPr>
        <w:pict>
          <v:shape id="图片 48" o:spid="_x0000_i1072" type="#_x0000_t75" alt="http://www.zxxk.com" style="width:21pt;height:22.5pt;mso-wrap-style:square;mso-position-horizontal-relative:page;mso-position-vertical-relative:page">
            <v:imagedata r:id="rId54" o:title=""/>
          </v:shape>
        </w:pict>
      </w:r>
      <w:r>
        <w:rPr>
          <w:rFonts w:ascii="Times New Roman" w:eastAsia="新宋体" w:hAnsi="Times New Roman" w:hint="eastAsia"/>
          <w:szCs w:val="21"/>
        </w:rPr>
        <w:t>是电动机，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是加热电阻，其中电路设计合理的是（　　）</w:t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9" o:spid="_x0000_i1073" type="#_x0000_t75" alt="http://www.zxxk.com" style="width:116.5pt;height:81pt;mso-wrap-style:square;mso-position-horizontal-relative:page;mso-position-vertical-relative:page">
            <v:imagedata r:id="rId55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0" o:spid="_x0000_i1074" type="#_x0000_t75" alt="http://www.zxxk.com" style="width:116.5pt;height:91pt;mso-wrap-style:square;mso-position-horizontal-relative:page;mso-position-vertical-relative:page">
            <v:imagedata r:id="rId56" o:title=""/>
          </v:shape>
        </w:pict>
      </w:r>
      <w:r>
        <w:tab/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1" o:spid="_x0000_i1075" type="#_x0000_t75" alt="http://www.zxxk.com" style="width:116.5pt;height:91pt;mso-wrap-style:square;mso-position-horizontal-relative:page;mso-position-vertical-relative:page">
            <v:imagedata r:id="rId57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2" o:spid="_x0000_i1076" type="#_x0000_t75" alt="http://www.zxxk.com" style="width:114pt;height:94.5pt;mso-wrap-style:square;mso-position-horizontal-relative:page;mso-position-vertical-relative:page">
            <v:imagedata r:id="rId58" o:title=""/>
          </v:shape>
        </w:pic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秋•东台市期末）如图所示常用智能手机是通</w:t>
      </w:r>
      <w:r>
        <w:rPr>
          <w:rFonts w:ascii="Times New Roman" w:eastAsia="新宋体" w:hAnsi="Times New Roman" w:hint="eastAsia"/>
          <w:szCs w:val="21"/>
        </w:rPr>
        <w:t>过指纹开关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或密码开关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来解锁的，若其中任一方式解锁失败后，锁定开关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均会断开而暂停手机解锁功能，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将在一段时间后自动闭合而恢复解锁功能，若用灯泡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发光模拟手机解锁成功，则符合要求的模拟电路是（　　）</w: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3" o:spid="_x0000_i1077" type="#_x0000_t75" alt="http://www.zxxk.com" style="width:121pt;height:82.5pt;mso-wrap-style:square;mso-position-horizontal-relative:page;mso-position-vertical-relative:page">
            <v:imagedata r:id="rId59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4" o:spid="_x0000_i1078" type="#_x0000_t75" alt="http://www.zxxk.com" style="width:103pt;height:78pt;mso-wrap-style:square;mso-position-horizontal-relative:page;mso-position-vertical-relative:page">
            <v:imagedata r:id="rId60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5" o:spid="_x0000_i1079" type="#_x0000_t75" alt="http://www.zxxk.com" style="width:121pt;height:69pt;mso-wrap-style:square;mso-position-horizontal-relative:page;mso-position-vertical-relative:page">
            <v:imagedata r:id="rId61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6" o:spid="_x0000_i1080" type="#_x0000_t75" alt="http://www.zxxk.com" style="width:103pt;height:100.5pt;mso-wrap-style:square;mso-position-horizontal-relative:page;mso-position-vertical-relative:page">
            <v:imagedata r:id="rId62" o:title=""/>
          </v:shape>
        </w:pic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常州期末）（单选）有一个看不见内部情况的小盒（如图甲），盒上有两只灯泡，由一个开关控制，闭合开关两灯都亮，断开开关两灯都灭；拧下其中任一灯泡，另一灯都亮。图乙中，符合要求的电路图是（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57" o:spid="_x0000_i1081" type="#_x0000_t75" alt="http://www.zxxk.com" style="width:195pt;height:106.5pt;mso-wrap-style:square;mso-position-horizontal-relative:page;mso-position-vertical-relative:page">
            <v:imagedata r:id="rId63" o:title=""/>
          </v:shape>
        </w:pic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8" o:spid="_x0000_i1082" type="#_x0000_t75" alt="http://www.zxxk.com" style="width:114pt;height:84pt;mso-wrap-style:square;mso-position-horizontal-relative:page;mso-position-vertical-relative:page">
            <v:imagedata r:id="rId64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9" o:spid="_x0000_i1083" type="#_x0000_t75" alt="http://www.zxxk.com" style="width:133pt;height:104.5pt;mso-wrap-style:square;mso-position-horizontal-relative:page;mso-position-vertical-relative:page">
            <v:imagedata r:id="rId65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60" o:spid="_x0000_i1084" type="#_x0000_t75" alt="http://www.zxxk.com" style="width:124pt;height:97.5pt;mso-wrap-style:square;mso-position-horizontal-relative:page;mso-position-vertical-relative:page">
            <v:imagedata r:id="rId66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61" o:spid="_x0000_i1085" type="#_x0000_t75" alt="http://www.zxxk.com" style="width:139.5pt;height:99pt;mso-wrap-style:square;mso-position-horizontal-relative:page;mso-position-vertical-relative:page">
            <v:imagedata r:id="rId67" o:title=""/>
          </v:shape>
        </w:pic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秋•海门市期末）保密室有两道门，只有当两道门都关上时（关上一道门相当于闭合一个开关），值班室内的指示灯才会发光，表明门都关上了。图中符合要求的电路是（　　）</w:t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62" o:spid="_x0000_i1086" type="#_x0000_t75" alt="http://www.zxxk.com" style="width:69pt;height:61pt;mso-wrap-style:square;mso-position-horizontal-relative:page;mso-position-vertical-relative:page">
            <v:imagedata r:id="rId68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63" o:spid="_x0000_i1087" type="#_x0000_t75" alt="http://www.zxxk.com" style="width:73.5pt;height:64pt;mso-wrap-style:square;mso-position-horizontal-relative:page;mso-position-vertical-relative:page">
            <v:imagedata r:id="rId69" o:title=""/>
          </v:shape>
        </w:pict>
      </w:r>
      <w:r>
        <w:tab/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64" o:spid="_x0000_i1088" type="#_x0000_t75" alt="http://www.zxxk.com" style="width:73.5pt;height:61pt;mso-wrap-style:square;mso-position-horizontal-relative:page;mso-position-vertical-relative:page">
            <v:imagedata r:id="rId70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65" o:spid="_x0000_i1089" type="#_x0000_t75" alt="http://www.zxxk.com" style="width:73.5pt;height:61pt;mso-wrap-style:square;mso-position-horizontal-relative:page;mso-position-vertical-relative:page">
            <v:imagedata r:id="rId71" o:title=""/>
          </v:shape>
        </w:pict>
      </w:r>
    </w:p>
    <w:p w:rsidR="005D740B" w:rsidRDefault="000E6C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七．电路的基本连接方式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亭湖区期末）普通电饭锅具有加热和保温两种工作状态，内部电路由一根电热丝和两只开关组成，开关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受温度控制，当温度低于</w:t>
      </w:r>
      <w:r>
        <w:rPr>
          <w:rFonts w:ascii="Times New Roman" w:eastAsia="新宋体" w:hAnsi="Times New Roman" w:hint="eastAsia"/>
          <w:szCs w:val="21"/>
        </w:rPr>
        <w:t>65</w:t>
      </w:r>
      <w:r>
        <w:rPr>
          <w:rFonts w:ascii="Times New Roman" w:eastAsia="新宋体" w:hAnsi="Times New Roman" w:hint="eastAsia"/>
          <w:szCs w:val="21"/>
        </w:rPr>
        <w:t>℃时自动闭合，高于</w:t>
      </w:r>
      <w:r>
        <w:rPr>
          <w:rFonts w:ascii="Times New Roman" w:eastAsia="新宋体" w:hAnsi="Times New Roman" w:hint="eastAsia"/>
          <w:szCs w:val="21"/>
        </w:rPr>
        <w:t>85</w:t>
      </w:r>
      <w:r>
        <w:rPr>
          <w:rFonts w:ascii="Times New Roman" w:eastAsia="新宋体" w:hAnsi="Times New Roman" w:hint="eastAsia"/>
          <w:szCs w:val="21"/>
        </w:rPr>
        <w:t>℃时自动断开；开关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须手动闭合，按下按钮时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闭合，当温度升高到</w:t>
      </w:r>
      <w:r>
        <w:rPr>
          <w:rFonts w:ascii="Times New Roman" w:eastAsia="新宋体" w:hAnsi="Times New Roman" w:hint="eastAsia"/>
          <w:szCs w:val="21"/>
        </w:rPr>
        <w:t>103</w:t>
      </w:r>
      <w:r>
        <w:rPr>
          <w:rFonts w:ascii="Times New Roman" w:eastAsia="新宋体" w:hAnsi="Times New Roman" w:hint="eastAsia"/>
          <w:szCs w:val="21"/>
        </w:rPr>
        <w:t>℃时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自动断开，此后不能自动闭合。下列判断正确的是（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66" o:spid="_x0000_i1090" type="#_x0000_t75" alt="http://www.zxxk.com" style="width:116.5pt;height:91pt;mso-wrap-style:square;mso-position-horizontal-relative:page;mso-position-vertical-relative:page">
            <v:imagedata r:id="rId72" o:title=""/>
          </v:shape>
        </w:pic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．用电饭锅烧冷水，按下按钮，水被烧开后，温度保持在</w:t>
      </w:r>
      <w:r>
        <w:rPr>
          <w:rFonts w:ascii="Times New Roman" w:eastAsia="新宋体" w:hAnsi="Times New Roman" w:hint="eastAsia"/>
          <w:szCs w:val="21"/>
        </w:rPr>
        <w:t>65</w:t>
      </w:r>
      <w:r>
        <w:rPr>
          <w:rFonts w:ascii="Times New Roman" w:eastAsia="新宋体" w:hAnsi="Times New Roman" w:hint="eastAsia"/>
          <w:szCs w:val="21"/>
        </w:rPr>
        <w:t>℃～</w:t>
      </w:r>
      <w:r>
        <w:rPr>
          <w:rFonts w:ascii="Times New Roman" w:eastAsia="新宋体" w:hAnsi="Times New Roman" w:hint="eastAsia"/>
          <w:szCs w:val="21"/>
        </w:rPr>
        <w:t>85</w:t>
      </w:r>
      <w:r>
        <w:rPr>
          <w:rFonts w:ascii="Times New Roman" w:eastAsia="新宋体" w:hAnsi="Times New Roman" w:hint="eastAsia"/>
          <w:szCs w:val="21"/>
        </w:rPr>
        <w:t>℃之间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．用电饭锅烧冷水，不按下按钮，水也能被加热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．用冷水煮饭，按下按钮后，只有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是闭合的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．用冷水煮饭，按下按钮后，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同时断开</w:t>
      </w:r>
    </w:p>
    <w:p w:rsidR="005D740B" w:rsidRDefault="000E6C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八．串联电路的电流规律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秋•常州期末）如图所示，是某同学根据实验数据分别绘制的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图像。下列说法中正确的是（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若两电阻串联，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两端的电压较大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若两电阻串联，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两端的电压较小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若两电阻并联，通过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的电流较大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若两电阻并联，通过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的电流较小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67" o:spid="_x0000_i1091" type="#_x0000_t75" alt="http://www.zxxk.com" style="width:122.5pt;height:114pt;mso-wrap-style:square;mso-position-horizontal-relative:page;mso-position-vertical-relative:page">
            <v:imagedata r:id="rId73" o:title=""/>
          </v:shape>
        </w:pict>
      </w:r>
    </w:p>
    <w:p w:rsidR="005D740B" w:rsidRDefault="000E6C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①③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①④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②③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②④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秋•沭阳县校级期末）有两个电路元件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，流过元件的电流与其两端电压的关系如图所示。若它们串联时电流为</w:t>
      </w:r>
      <w:r>
        <w:rPr>
          <w:rFonts w:ascii="Times New Roman" w:eastAsia="新宋体" w:hAnsi="Times New Roman" w:hint="eastAsia"/>
          <w:szCs w:val="21"/>
        </w:rPr>
        <w:t>0.2A</w:t>
      </w:r>
      <w:r>
        <w:rPr>
          <w:rFonts w:ascii="Times New Roman" w:eastAsia="新宋体" w:hAnsi="Times New Roman" w:hint="eastAsia"/>
          <w:szCs w:val="21"/>
        </w:rPr>
        <w:t>，并联在另一电路时电压为</w:t>
      </w:r>
      <w:r>
        <w:rPr>
          <w:rFonts w:ascii="Times New Roman" w:eastAsia="新宋体" w:hAnsi="Times New Roman" w:hint="eastAsia"/>
          <w:szCs w:val="21"/>
        </w:rPr>
        <w:t>2.5V</w:t>
      </w:r>
      <w:r>
        <w:rPr>
          <w:rFonts w:ascii="Times New Roman" w:eastAsia="新宋体" w:hAnsi="Times New Roman" w:hint="eastAsia"/>
          <w:szCs w:val="21"/>
        </w:rPr>
        <w:t>，则串联时的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的总</w:t>
      </w:r>
      <w:r>
        <w:rPr>
          <w:rFonts w:ascii="Times New Roman" w:eastAsia="新宋体" w:hAnsi="Times New Roman" w:hint="eastAsia"/>
          <w:szCs w:val="21"/>
        </w:rPr>
        <w:t>电压和并联时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的总电流分别为（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68" o:spid="_x0000_i1092" type="#_x0000_t75" alt="http://www.zxxk.com" style="width:160.5pt;height:131.5pt;mso-wrap-style:square;mso-position-horizontal-relative:page;mso-position-vertical-relative:page">
            <v:imagedata r:id="rId74" o:title=""/>
          </v:shape>
        </w:pict>
      </w:r>
    </w:p>
    <w:p w:rsidR="005D740B" w:rsidRDefault="000E6C96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2V 1A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2V 0.5A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3V 1A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3V 0.5A</w:t>
      </w:r>
    </w:p>
    <w:p w:rsidR="005D740B" w:rsidRDefault="000E6C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九．电压表的使用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秋•溧阳市期末）在番茄上相隔一定距离分别插入铜片和锌片，即番茄电池．将铜片、锌片与电压表相连，如图所示．下列说法正确的是（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69" o:spid="_x0000_i1093" type="#_x0000_t75" alt="http://www.zxxk.com" style="width:134.5pt;height:169.5pt;mso-wrap-style:square;mso-position-horizontal-relative:page;mso-position-vertical-relative:page">
            <v:imagedata r:id="rId75" o:title=""/>
          </v:shape>
        </w:pic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．锌片是番茄电池的正极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．电压表直接接在番茄电池上，会损坏电压表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．番茄电池形成通路后，电流将从锌片流出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．番茄电池可将化学能转化为电能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阜宁县期末）取一个橙子，把铜片、铁片插入其中，就制成了一个水果电池。用电压表测量电压如图所示，下列说法正确的是（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70" o:spid="_x0000_i1094" type="#_x0000_t75" alt="http://www.zxxk.com" style="width:123pt;height:142pt;mso-wrap-style:square;mso-position-horizontal-relative:page;mso-position-vertical-relative:page">
            <v:imagedata r:id="rId76" o:title=""/>
          </v:shape>
        </w:pic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．铁片是水果电池的正极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．两个相同水果电池串联后可提供更高电压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．该水果电池的电压是</w:t>
      </w:r>
      <w:r>
        <w:rPr>
          <w:rFonts w:ascii="Times New Roman" w:eastAsia="新宋体" w:hAnsi="Times New Roman" w:hint="eastAsia"/>
          <w:szCs w:val="21"/>
        </w:rPr>
        <w:t xml:space="preserve"> 3V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．水果电池将内能转化为电能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秋•盱眙县期末）如图所示各电路图中，闭合开关后，电压表能测灯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两端电压的是（　　）</w: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71" o:spid="_x0000_i1095" type="#_x0000_t75" alt="http://www.zxxk.com" style="width:130.5pt;height:115pt;mso-wrap-style:square;mso-position-horizontal-relative:page;mso-position-vertical-relative:page">
            <v:imagedata r:id="rId77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72" o:spid="_x0000_i1096" type="#_x0000_t75" alt="http://www.zxxk.com" style="width:125.5pt;height:111pt;mso-wrap-style:square;mso-position-horizontal-relative:page;mso-position-vertical-relative:page">
            <v:imagedata r:id="rId78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73" o:spid="_x0000_i1097" type="#_x0000_t75" alt="http://www.zxxk.com" style="width:92.5pt;height:131.5pt;mso-wrap-style:square;mso-position-horizontal-relative:page;mso-position-vertical-relative:page">
            <v:imagedata r:id="rId79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74" o:spid="_x0000_i1098" type="#_x0000_t75" alt="http://www.zxxk.com" style="width:130.5pt;height:115pt;mso-wrap-style:square;mso-position-horizontal-relative:page;mso-position-vertical-relative:page">
            <v:imagedata r:id="rId80" o:title=""/>
          </v:shape>
        </w:pict>
      </w:r>
    </w:p>
    <w:p w:rsidR="005D740B" w:rsidRDefault="000E6C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一十．探究串联电路中的电压规律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秋•仪征市期末）如图所示，关于探究“串联电路中电压的规律”的实验，</w:t>
      </w:r>
      <w:r>
        <w:rPr>
          <w:rFonts w:ascii="Times New Roman" w:eastAsia="新宋体" w:hAnsi="Times New Roman" w:hint="eastAsia"/>
          <w:szCs w:val="21"/>
        </w:rPr>
        <w:t>下列说法不正确的是（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75" o:spid="_x0000_i1099" type="#_x0000_t75" alt="http://www.zxxk.com" style="width:141pt;height:97pt;mso-wrap-style:square;mso-position-horizontal-relative:page;mso-position-vertical-relative:page">
            <v:imagedata r:id="rId81" o:title=""/>
          </v:shape>
        </w:pic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．实验前，应对电压表进行调零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．应选用不同规格的灯泡多次实验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．测出灯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的电压后，只将电压表的一端从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改接到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，即可测出灯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的电压</w: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．实验中若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被短路，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会更亮</w:t>
      </w:r>
    </w:p>
    <w:p w:rsidR="005D740B" w:rsidRDefault="000E6C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一十一．并联电路中的电压规律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是电阻箱，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是定值电阻。闭合开关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，改变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的阻值，两电流表示数与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关系图像如图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所示。则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关系图像正确的是</w:t>
      </w:r>
      <w:r>
        <w:rPr>
          <w:rFonts w:ascii="Times New Roman" w:eastAsia="新宋体" w:hAnsi="Times New Roman" w:hint="eastAsia"/>
          <w:szCs w:val="21"/>
        </w:rPr>
        <w:lastRenderedPageBreak/>
        <w:t>（　　）</w:t>
      </w:r>
    </w:p>
    <w:p w:rsidR="005D740B" w:rsidRDefault="000E6C96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76" o:spid="_x0000_i1100" type="#_x0000_t75" alt="http://www.zxxk.com" style="width:268pt;height:147pt;mso-wrap-style:square;mso-position-horizontal-relative:page;mso-position-vertical-relative:page">
            <v:imagedata r:id="rId82" o:title=""/>
          </v:shape>
        </w:pict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77" o:spid="_x0000_i1101" type="#_x0000_t75" alt="http://www.zxxk.com" style="width:122.5pt;height:94.5pt;mso-wrap-style:square;mso-position-horizontal-relative:page;mso-position-vertical-relative:page">
            <v:imagedata r:id="rId83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78" o:spid="_x0000_i1102" type="#_x0000_t75" alt="http://www.zxxk.com" style="width:122.5pt;height:94.5pt;mso-wrap-style:square;mso-position-horizontal-relative:page;mso-position-vertical-relative:page">
            <v:imagedata r:id="rId84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79" o:spid="_x0000_i1103" type="#_x0000_t75" alt="http://www.zxxk.com" style="width:122.5pt;height:94.5pt;mso-wrap-style:square;mso-position-horizontal-relative:page;mso-position-vertical-relative:page">
            <v:imagedata r:id="rId85" o:title=""/>
          </v:shape>
        </w:pict>
      </w:r>
      <w:r>
        <w:tab/>
      </w:r>
    </w:p>
    <w:p w:rsidR="005D740B" w:rsidRDefault="000E6C96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80" o:spid="_x0000_i1104" type="#_x0000_t75" alt="http://www.zxxk.com" style="width:122.5pt;height:94.5pt;mso-wrap-style:square;mso-position-horizontal-relative:page;mso-position-vertical-relative:page">
            <v:imagedata r:id="rId86" o:title=""/>
          </v:shape>
        </w:pict>
      </w:r>
    </w:p>
    <w:p w:rsidR="005D740B" w:rsidRDefault="000E6C96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一十二．电路图设计</w:t>
      </w:r>
    </w:p>
    <w:p w:rsidR="005D740B" w:rsidRDefault="000E6C96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秋•吴江区期末）电动公交车的动力来源于电动机，前、后两门（电路开关）中任意一个门没有关闭好，电动公交车都无法行驶。图中符合要求的电路是（　　）</w:t>
      </w:r>
    </w:p>
    <w:p w:rsidR="005D740B" w:rsidRDefault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81" o:spid="_x0000_i1105" type="#_x0000_t75" alt="http://www.zxxk.com" style="width:88.5pt;height:73.5pt;mso-wrap-style:square;mso-position-horizontal-relative:page;mso-position-vertical-relative:page">
            <v:imagedata r:id="rId87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82" o:spid="_x0000_i1106" type="#_x0000_t75" alt="http://www.zxxk.com" style="width:88.5pt;height:61.5pt;mso-wrap-style:square;mso-position-horizontal-relative:page;mso-position-vertical-relative:page">
            <v:imagedata r:id="rId88" o:title=""/>
          </v:shape>
        </w:pict>
      </w:r>
      <w:r>
        <w:tab/>
      </w:r>
    </w:p>
    <w:p w:rsidR="005D740B" w:rsidRDefault="000E6C96" w:rsidP="000E6C96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83" o:spid="_x0000_i1108" type="#_x0000_t75" alt="http://www.zxxk.com" style="width:90pt;height:58.5pt;mso-wrap-style:square;mso-position-horizontal-relative:page;mso-position-vertical-relative:page">
            <v:imagedata r:id="rId89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84" o:spid="_x0000_i1109" type="#_x0000_t75" alt="http://www.zxxk.com" style="width:91pt;height:58.5pt;mso-wrap-style:square;mso-position-horizontal-relative:page;mso-position-vertical-relative:page">
            <v:imagedata r:id="rId90" o:title=""/>
          </v:shape>
        </w:pict>
      </w:r>
    </w:p>
    <w:sectPr w:rsidR="005D740B">
      <w:headerReference w:type="even" r:id="rId91"/>
      <w:headerReference w:type="default" r:id="rId92"/>
      <w:footerReference w:type="even" r:id="rId93"/>
      <w:footerReference w:type="default" r:id="rId94"/>
      <w:headerReference w:type="first" r:id="rId95"/>
      <w:footerReference w:type="first" r:id="rId96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0E6C96">
      <w:r>
        <w:separator/>
      </w:r>
    </w:p>
  </w:endnote>
  <w:endnote w:type="continuationSeparator" w:id="0">
    <w:p w:rsidR="00000000" w:rsidRDefault="000E6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C96" w:rsidRPr="000E6C96" w:rsidRDefault="000E6C96" w:rsidP="000E6C9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0E6C96" w:rsidRDefault="004151FC" w:rsidP="000E6C9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C96" w:rsidRDefault="000E6C9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0E6C96">
      <w:r>
        <w:separator/>
      </w:r>
    </w:p>
  </w:footnote>
  <w:footnote w:type="continuationSeparator" w:id="0">
    <w:p w:rsidR="00000000" w:rsidRDefault="000E6C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C96" w:rsidRPr="000E6C96" w:rsidRDefault="000E6C96" w:rsidP="000E6C9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0E6C96" w:rsidRDefault="004151FC" w:rsidP="000E6C96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C96" w:rsidRDefault="000E6C96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5D740B"/>
    <w:rsid w:val="000E6C96"/>
    <w:rsid w:val="004151FC"/>
    <w:rsid w:val="005D740B"/>
    <w:rsid w:val="00C02FC6"/>
    <w:rsid w:val="61CA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header" Target="header3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header" Target="header1.xml"/><Relationship Id="rId9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header" Target="header2.xml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footer" Target="footer1.xml"/><Relationship Id="rId98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3&#31456;-&#30005;&#36335;&#21021;&#25506;&#65288;&#36873;&#25321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第13章-电路初探（选择题）-【期末题汇编】2022-2023苏科版九年级物理上学期期末复习专题精炼.doc</Template>
  <TotalTime>157256160</TotalTime>
  <Pages>15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