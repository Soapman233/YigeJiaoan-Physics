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8F6B0" w14:textId="77777777" w:rsidR="00EC435E" w:rsidRDefault="00351896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745CB6B" wp14:editId="3B998A09">
            <wp:simplePos x="0" y="0"/>
            <wp:positionH relativeFrom="page">
              <wp:posOffset>11785600</wp:posOffset>
            </wp:positionH>
            <wp:positionV relativeFrom="topMargin">
              <wp:posOffset>12255500</wp:posOffset>
            </wp:positionV>
            <wp:extent cx="495300" cy="419100"/>
            <wp:effectExtent l="0" t="0" r="0" b="0"/>
            <wp:wrapNone/>
            <wp:docPr id="100104" name="图片 1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9805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13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电路初探（选择题）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789CA5C9" w14:textId="77777777" w:rsidR="00EC435E" w:rsidRDefault="00EC435E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2C9106C8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一．电流的单位和大小</w:t>
      </w:r>
    </w:p>
    <w:p w14:paraId="52BDFCBF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秋•阜宁县期末）下列数据，最符合生活实际的是（　　）</w:t>
      </w:r>
    </w:p>
    <w:p w14:paraId="5D962046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．家用台灯正常工作时，电流约为</w:t>
      </w:r>
      <w:r>
        <w:rPr>
          <w:rFonts w:ascii="Times New Roman" w:eastAsia="新宋体" w:hAnsi="Times New Roman" w:hint="eastAsia"/>
          <w:szCs w:val="21"/>
        </w:rPr>
        <w:t>2A</w:t>
      </w:r>
      <w:r>
        <w:tab/>
      </w:r>
    </w:p>
    <w:p w14:paraId="6361050E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．中学生正常骑自行车，功率约为</w:t>
      </w:r>
      <w:r>
        <w:rPr>
          <w:rFonts w:ascii="Times New Roman" w:eastAsia="新宋体" w:hAnsi="Times New Roman" w:hint="eastAsia"/>
          <w:szCs w:val="21"/>
        </w:rPr>
        <w:t>1W</w:t>
      </w:r>
      <w:r>
        <w:tab/>
      </w:r>
    </w:p>
    <w:p w14:paraId="1C0BCBF2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．一名中学生从一楼走上三楼，大约需要做功</w:t>
      </w:r>
      <w:r>
        <w:rPr>
          <w:rFonts w:ascii="Times New Roman" w:eastAsia="新宋体" w:hAnsi="Times New Roman" w:hint="eastAsia"/>
          <w:szCs w:val="21"/>
        </w:rPr>
        <w:t>3000J</w:t>
      </w:r>
      <w:r>
        <w:tab/>
      </w:r>
    </w:p>
    <w:p w14:paraId="0B9BBEEF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．一个普通家庭烧顿晚饭，大约需要消耗天然气</w:t>
      </w:r>
      <w:r>
        <w:rPr>
          <w:rFonts w:ascii="Times New Roman" w:eastAsia="新宋体" w:hAnsi="Times New Roman" w:hint="eastAsia"/>
          <w:szCs w:val="21"/>
        </w:rPr>
        <w:t>20kg</w:t>
      </w:r>
    </w:p>
    <w:p w14:paraId="70F89D4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CB5BCE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、家用台灯正常工作时，电流约为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31DA2B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、中学生正常骑自行车，功率约为</w:t>
      </w:r>
      <w:r>
        <w:rPr>
          <w:rFonts w:ascii="Times New Roman" w:eastAsia="新宋体" w:hAnsi="Times New Roman" w:hint="eastAsia"/>
          <w:color w:val="FF0000"/>
          <w:szCs w:val="21"/>
        </w:rPr>
        <w:t>50W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2F93A4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、中学生从一楼走上三楼，大约需要做功：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3000J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E3D74C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、一个普通家庭烧顿晚饭，大约需要消耗天然气</w:t>
      </w:r>
      <w:r>
        <w:rPr>
          <w:rFonts w:ascii="Times New Roman" w:eastAsia="新宋体" w:hAnsi="Times New Roman" w:hint="eastAsia"/>
          <w:color w:val="FF0000"/>
          <w:szCs w:val="21"/>
        </w:rPr>
        <w:t>0.2kg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16B6F9D3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秋•仪征市期末）根据你的生活经验，下列数值中最接近实际情况的是（　　）</w:t>
      </w:r>
    </w:p>
    <w:p w14:paraId="049AD83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．将两个鸡蛋举高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做功约</w:t>
      </w:r>
      <w:r>
        <w:rPr>
          <w:rFonts w:ascii="Times New Roman" w:eastAsia="新宋体" w:hAnsi="Times New Roman" w:hint="eastAsia"/>
          <w:szCs w:val="21"/>
        </w:rPr>
        <w:t>10J</w:t>
      </w:r>
      <w:r>
        <w:tab/>
      </w:r>
    </w:p>
    <w:p w14:paraId="4365712D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．一位同学骑自行车的功率约为</w:t>
      </w:r>
      <w:r>
        <w:rPr>
          <w:rFonts w:ascii="Times New Roman" w:eastAsia="新宋体" w:hAnsi="Times New Roman" w:hint="eastAsia"/>
          <w:szCs w:val="21"/>
        </w:rPr>
        <w:t>1000W</w:t>
      </w:r>
      <w:r>
        <w:tab/>
      </w:r>
    </w:p>
    <w:p w14:paraId="25B391DB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．一节新干电池的电压为</w:t>
      </w:r>
      <w:r>
        <w:rPr>
          <w:rFonts w:ascii="Times New Roman" w:eastAsia="新宋体" w:hAnsi="Times New Roman" w:hint="eastAsia"/>
          <w:szCs w:val="21"/>
        </w:rPr>
        <w:t>2V</w:t>
      </w:r>
      <w:r>
        <w:tab/>
      </w:r>
    </w:p>
    <w:p w14:paraId="74EF5579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．家用电冰箱正常工作</w:t>
      </w:r>
      <w:r>
        <w:rPr>
          <w:rFonts w:ascii="Times New Roman" w:eastAsia="新宋体" w:hAnsi="Times New Roman" w:hint="eastAsia"/>
          <w:szCs w:val="21"/>
        </w:rPr>
        <w:t>时的电流约为</w:t>
      </w:r>
      <w:r>
        <w:rPr>
          <w:rFonts w:ascii="Times New Roman" w:eastAsia="新宋体" w:hAnsi="Times New Roman" w:hint="eastAsia"/>
          <w:szCs w:val="21"/>
        </w:rPr>
        <w:t>1A</w:t>
      </w:r>
    </w:p>
    <w:p w14:paraId="1CAEF7C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F64214C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、将两个鸡蛋举高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做功约为：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F5E4D8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、一位同学骑自行车的功率约为</w:t>
      </w:r>
      <w:r>
        <w:rPr>
          <w:rFonts w:ascii="Times New Roman" w:eastAsia="新宋体" w:hAnsi="Times New Roman" w:hint="eastAsia"/>
          <w:color w:val="FF0000"/>
          <w:szCs w:val="21"/>
        </w:rPr>
        <w:t>100W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FD21EA0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、一节新干电池的电压为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AED920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、家用电冰箱正常工作时的电流约为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，符合实际，故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6707EF55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秋•丹阳市期末）下列家用电器中，正常工作时电流最大的是（　　）</w:t>
      </w:r>
    </w:p>
    <w:p w14:paraId="36757316" w14:textId="77777777" w:rsidR="00EC435E" w:rsidRDefault="003518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C513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82" o:spid="_x0000_i1025" type="#_x0000_t75" alt="http://www.zxxk.com" style="width:31pt;height:94pt">
            <v:imagedata r:id="rId7" o:title=""/>
          </v:shape>
        </w:pict>
      </w:r>
      <w:r>
        <w:rPr>
          <w:rFonts w:ascii="Times New Roman" w:eastAsia="新宋体" w:hAnsi="Times New Roman" w:hint="eastAsia"/>
          <w:szCs w:val="21"/>
        </w:rPr>
        <w:t>立式空调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3B72D53">
          <v:shape id="图片 183" o:spid="_x0000_i1026" type="#_x0000_t75" alt="http://www.zxxk.com" style="width:29.5pt;height:70pt">
            <v:imagedata r:id="rId8" o:title=""/>
          </v:shape>
        </w:pict>
      </w:r>
      <w:r>
        <w:rPr>
          <w:rFonts w:ascii="Times New Roman" w:eastAsia="新宋体" w:hAnsi="Times New Roman" w:hint="eastAsia"/>
          <w:szCs w:val="21"/>
        </w:rPr>
        <w:t>节能灯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5529415">
          <v:shape id="图片 184" o:spid="_x0000_i1027" type="#_x0000_t75" alt="http://www.zxxk.com" style="width:55.5pt;height:58pt">
            <v:imagedata r:id="rId9" o:title=""/>
          </v:shape>
        </w:pict>
      </w:r>
      <w:r>
        <w:rPr>
          <w:rFonts w:ascii="Times New Roman" w:eastAsia="新宋体" w:hAnsi="Times New Roman" w:hint="eastAsia"/>
          <w:szCs w:val="21"/>
        </w:rPr>
        <w:t>收音机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C07B5AF">
          <v:shape id="图片 185" o:spid="_x0000_i1028" type="#_x0000_t75" alt="http://www.zxxk.com" style="width:43.5pt;height:51pt">
            <v:imagedata r:id="rId10" o:title=""/>
          </v:shape>
        </w:pict>
      </w:r>
      <w:r>
        <w:rPr>
          <w:rFonts w:ascii="Times New Roman" w:eastAsia="新宋体" w:hAnsi="Times New Roman" w:hint="eastAsia"/>
          <w:szCs w:val="21"/>
        </w:rPr>
        <w:t>手机</w:t>
      </w:r>
    </w:p>
    <w:p w14:paraId="52CCD95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7BB1AA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解：立式空调的工作电流约</w:t>
      </w:r>
      <w:r>
        <w:rPr>
          <w:rFonts w:ascii="Times New Roman" w:eastAsia="新宋体" w:hAnsi="Times New Roman" w:hint="eastAsia"/>
          <w:color w:val="FF0000"/>
          <w:szCs w:val="21"/>
        </w:rPr>
        <w:t>10A</w:t>
      </w:r>
      <w:r>
        <w:rPr>
          <w:rFonts w:ascii="Times New Roman" w:eastAsia="新宋体" w:hAnsi="Times New Roman" w:hint="eastAsia"/>
          <w:color w:val="FF0000"/>
          <w:szCs w:val="21"/>
        </w:rPr>
        <w:t>，节能灯的工作电流约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，收音机的工作电流约</w:t>
      </w:r>
      <w:r>
        <w:rPr>
          <w:rFonts w:ascii="Times New Roman" w:eastAsia="新宋体" w:hAnsi="Times New Roman" w:hint="eastAsia"/>
          <w:color w:val="FF0000"/>
          <w:szCs w:val="21"/>
        </w:rPr>
        <w:t>0.05A</w:t>
      </w:r>
      <w:r>
        <w:rPr>
          <w:rFonts w:ascii="Times New Roman" w:eastAsia="新宋体" w:hAnsi="Times New Roman" w:hint="eastAsia"/>
          <w:color w:val="FF0000"/>
          <w:szCs w:val="21"/>
        </w:rPr>
        <w:t>，手机的工作电流约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FFB358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故正常工作时电流最大的立式空调。</w:t>
      </w:r>
    </w:p>
    <w:p w14:paraId="6341CF0A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秋•高邮市期末）下列对物理量的估计符合实际情况的是（　　）</w:t>
      </w:r>
    </w:p>
    <w:p w14:paraId="6EB09FA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．人体的安全电压为</w:t>
      </w:r>
      <w:r>
        <w:rPr>
          <w:rFonts w:ascii="Times New Roman" w:eastAsia="新宋体" w:hAnsi="Times New Roman" w:hint="eastAsia"/>
          <w:szCs w:val="21"/>
        </w:rPr>
        <w:t>36V</w:t>
      </w:r>
      <w:r>
        <w:tab/>
      </w:r>
    </w:p>
    <w:p w14:paraId="08E9AE86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．中学生上楼的功率可达</w:t>
      </w:r>
      <w:r>
        <w:rPr>
          <w:rFonts w:ascii="Times New Roman" w:eastAsia="新宋体" w:hAnsi="Times New Roman" w:hint="eastAsia"/>
          <w:szCs w:val="21"/>
        </w:rPr>
        <w:t>1500W</w:t>
      </w:r>
      <w:r>
        <w:tab/>
      </w:r>
    </w:p>
    <w:p w14:paraId="07D9110B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．家用电饭锅额定电流约为</w:t>
      </w:r>
      <w:r>
        <w:rPr>
          <w:rFonts w:ascii="Times New Roman" w:eastAsia="新宋体" w:hAnsi="Times New Roman" w:hint="eastAsia"/>
          <w:szCs w:val="21"/>
        </w:rPr>
        <w:t>4A</w:t>
      </w:r>
      <w:r>
        <w:tab/>
      </w:r>
    </w:p>
    <w:p w14:paraId="2D6F759D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．滑轮组的机械效率可以达到</w:t>
      </w:r>
      <w:r>
        <w:rPr>
          <w:rFonts w:ascii="Times New Roman" w:eastAsia="新宋体" w:hAnsi="Times New Roman" w:hint="eastAsia"/>
          <w:szCs w:val="21"/>
        </w:rPr>
        <w:t>100%</w:t>
      </w:r>
    </w:p>
    <w:p w14:paraId="27FFDEB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E10657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、经验证明，人体的安全电压是不高于</w:t>
      </w:r>
      <w:r>
        <w:rPr>
          <w:rFonts w:ascii="Times New Roman" w:eastAsia="新宋体" w:hAnsi="Times New Roman" w:hint="eastAsia"/>
          <w:color w:val="FF0000"/>
          <w:szCs w:val="21"/>
        </w:rPr>
        <w:t>36V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不符合实际；</w:t>
      </w:r>
    </w:p>
    <w:p w14:paraId="7611E65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、中学生上楼的功率可达</w:t>
      </w:r>
      <w:r>
        <w:rPr>
          <w:rFonts w:ascii="Times New Roman" w:eastAsia="新宋体" w:hAnsi="Times New Roman" w:hint="eastAsia"/>
          <w:color w:val="FF0000"/>
          <w:szCs w:val="21"/>
        </w:rPr>
        <w:t>150W</w:t>
      </w:r>
      <w:r>
        <w:rPr>
          <w:rFonts w:ascii="Times New Roman" w:eastAsia="新宋体" w:hAnsi="Times New Roman" w:hint="eastAsia"/>
          <w:color w:val="FF0000"/>
          <w:szCs w:val="21"/>
        </w:rPr>
        <w:t>，不会达到</w:t>
      </w:r>
      <w:r>
        <w:rPr>
          <w:rFonts w:ascii="Times New Roman" w:eastAsia="新宋体" w:hAnsi="Times New Roman" w:hint="eastAsia"/>
          <w:color w:val="FF0000"/>
          <w:szCs w:val="21"/>
        </w:rPr>
        <w:t>1500W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不符合实际；</w:t>
      </w:r>
    </w:p>
    <w:p w14:paraId="27BE7C7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、家用电饭锅的功率在</w:t>
      </w:r>
      <w:r>
        <w:rPr>
          <w:rFonts w:ascii="Times New Roman" w:eastAsia="新宋体" w:hAnsi="Times New Roman" w:hint="eastAsia"/>
          <w:color w:val="FF0000"/>
          <w:szCs w:val="21"/>
        </w:rPr>
        <w:t>800W</w:t>
      </w:r>
      <w:r>
        <w:rPr>
          <w:rFonts w:ascii="Times New Roman" w:eastAsia="新宋体" w:hAnsi="Times New Roman" w:hint="eastAsia"/>
          <w:color w:val="FF0000"/>
          <w:szCs w:val="21"/>
        </w:rPr>
        <w:t>左右，正常工作时的电流约为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ED1BC10">
          <v:shape id="图片 186" o:spid="_x0000_i1029" type="#_x0000_t75" style="width:10pt;height:26.5pt">
            <v:imagedata r:id="rId1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F288235">
          <v:shape id="图片 187" o:spid="_x0000_i1030" type="#_x0000_t75" style="width:28pt;height:26.5pt">
            <v:imagedata r:id="rId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4A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符合实际；</w:t>
      </w:r>
    </w:p>
    <w:p w14:paraId="51B9813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、使用滑轮组时要提升动滑轮、克服摩擦等做额外功，使得总功大于有用功，其机械效率不会达到</w:t>
      </w:r>
      <w:r>
        <w:rPr>
          <w:rFonts w:ascii="Times New Roman" w:eastAsia="新宋体" w:hAnsi="Times New Roman" w:hint="eastAsia"/>
          <w:color w:val="FF0000"/>
          <w:szCs w:val="21"/>
        </w:rPr>
        <w:t>100%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不符合实际。</w:t>
      </w:r>
    </w:p>
    <w:p w14:paraId="549F570D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秋•鼓楼区期末）下列所提供的数据中符合实际情况的是（　　）</w:t>
      </w:r>
    </w:p>
    <w:p w14:paraId="7FDB6469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．一节干电池电压约为</w:t>
      </w:r>
      <w:r>
        <w:rPr>
          <w:rFonts w:ascii="Times New Roman" w:eastAsia="新宋体" w:hAnsi="Times New Roman" w:hint="eastAsia"/>
          <w:szCs w:val="21"/>
        </w:rPr>
        <w:t>6V</w:t>
      </w:r>
      <w:r>
        <w:tab/>
      </w:r>
    </w:p>
    <w:p w14:paraId="1EA8166B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．教室里日光灯工作时的电流约为</w:t>
      </w:r>
      <w:r>
        <w:rPr>
          <w:rFonts w:ascii="Times New Roman" w:eastAsia="新宋体" w:hAnsi="Times New Roman" w:hint="eastAsia"/>
          <w:szCs w:val="21"/>
        </w:rPr>
        <w:t>0.15A</w:t>
      </w:r>
      <w:r>
        <w:tab/>
      </w:r>
    </w:p>
    <w:p w14:paraId="3170CD88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．人体的安全电压为</w:t>
      </w:r>
      <w:r>
        <w:rPr>
          <w:rFonts w:ascii="Times New Roman" w:eastAsia="新宋体" w:hAnsi="Times New Roman" w:hint="eastAsia"/>
          <w:szCs w:val="21"/>
        </w:rPr>
        <w:t>36V</w:t>
      </w:r>
      <w:r>
        <w:tab/>
      </w:r>
    </w:p>
    <w:p w14:paraId="4F8998E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．小明将一个鸡蛋从地上拿起并缓慢举过头顶，对鸡蛋做功约</w:t>
      </w:r>
      <w:r>
        <w:rPr>
          <w:rFonts w:ascii="Times New Roman" w:eastAsia="新宋体" w:hAnsi="Times New Roman" w:hint="eastAsia"/>
          <w:szCs w:val="21"/>
        </w:rPr>
        <w:t>10J</w:t>
      </w:r>
    </w:p>
    <w:p w14:paraId="6CBB75C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EA19B3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、一节干电池的电压为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不符合实际；</w:t>
      </w:r>
    </w:p>
    <w:p w14:paraId="48CD9ED2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、日光灯的电功率在</w:t>
      </w:r>
      <w:r>
        <w:rPr>
          <w:rFonts w:ascii="Times New Roman" w:eastAsia="新宋体" w:hAnsi="Times New Roman" w:hint="eastAsia"/>
          <w:color w:val="FF0000"/>
          <w:szCs w:val="21"/>
        </w:rPr>
        <w:t>33W</w:t>
      </w:r>
      <w:r>
        <w:rPr>
          <w:rFonts w:ascii="Times New Roman" w:eastAsia="新宋体" w:hAnsi="Times New Roman" w:hint="eastAsia"/>
          <w:color w:val="FF0000"/>
          <w:szCs w:val="21"/>
        </w:rPr>
        <w:t>左右，工作时通过的电流约为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01827A4">
          <v:shape id="图片 188" o:spid="_x0000_i1031" type="#_x0000_t75" style="width:10pt;height:26.5pt">
            <v:imagedata r:id="rId1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9B55FC6">
          <v:shape id="图片 189" o:spid="_x0000_i1032" type="#_x0000_t75" style="width:28pt;height:26.5pt">
            <v:imagedata r:id="rId1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0.15A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符合实际；</w:t>
      </w:r>
    </w:p>
    <w:p w14:paraId="1352BD8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、经验证明，只有不高于</w:t>
      </w:r>
      <w:r>
        <w:rPr>
          <w:rFonts w:ascii="Times New Roman" w:eastAsia="新宋体" w:hAnsi="Times New Roman" w:hint="eastAsia"/>
          <w:color w:val="FF0000"/>
          <w:szCs w:val="21"/>
        </w:rPr>
        <w:t>36V</w:t>
      </w:r>
      <w:r>
        <w:rPr>
          <w:rFonts w:ascii="Times New Roman" w:eastAsia="新宋体" w:hAnsi="Times New Roman" w:hint="eastAsia"/>
          <w:color w:val="FF0000"/>
          <w:szCs w:val="21"/>
        </w:rPr>
        <w:t>的电压对人体才是安全的，故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不符合实际；</w:t>
      </w:r>
    </w:p>
    <w:p w14:paraId="683D925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、一只鸡蛋的质量约</w:t>
      </w:r>
      <w:r>
        <w:rPr>
          <w:rFonts w:ascii="Times New Roman" w:eastAsia="新宋体" w:hAnsi="Times New Roman" w:hint="eastAsia"/>
          <w:color w:val="FF0000"/>
          <w:szCs w:val="21"/>
        </w:rPr>
        <w:t>50g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0.05kg</w:t>
      </w:r>
      <w:r>
        <w:rPr>
          <w:rFonts w:ascii="Times New Roman" w:eastAsia="新宋体" w:hAnsi="Times New Roman" w:hint="eastAsia"/>
          <w:color w:val="FF0000"/>
          <w:szCs w:val="21"/>
        </w:rPr>
        <w:t>，受到的重力为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0.05kg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。从地上拿起鸡蛋，并把它缓缓举过头顶，通过的距离大约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，所以对鸡蛋做的功大约为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1J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不符合实际。</w:t>
      </w:r>
    </w:p>
    <w:p w14:paraId="1D2443EA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秋•盱眙县期末）下列物理量估测不合理的是（　　）</w:t>
      </w:r>
    </w:p>
    <w:p w14:paraId="134E2AD9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．一节新的干电池的电压为</w:t>
      </w:r>
      <w:r>
        <w:rPr>
          <w:rFonts w:ascii="Times New Roman" w:eastAsia="新宋体" w:hAnsi="Times New Roman" w:hint="eastAsia"/>
          <w:szCs w:val="21"/>
        </w:rPr>
        <w:t>1.5V</w:t>
      </w:r>
      <w:r>
        <w:tab/>
      </w:r>
    </w:p>
    <w:p w14:paraId="38CE7B3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．电冰箱工作时的电流约为</w:t>
      </w:r>
      <w:r>
        <w:rPr>
          <w:rFonts w:ascii="Times New Roman" w:eastAsia="新宋体" w:hAnsi="Times New Roman" w:hint="eastAsia"/>
          <w:szCs w:val="21"/>
        </w:rPr>
        <w:t>10A</w:t>
      </w:r>
      <w:r>
        <w:tab/>
      </w:r>
    </w:p>
    <w:p w14:paraId="645978D1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．中学生将一个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约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的鸡蛋从地上捡起并缓缓举过头顶，做功约</w:t>
      </w:r>
      <w:r>
        <w:rPr>
          <w:rFonts w:ascii="Times New Roman" w:eastAsia="新宋体" w:hAnsi="Times New Roman" w:hint="eastAsia"/>
          <w:szCs w:val="21"/>
        </w:rPr>
        <w:t>1J</w:t>
      </w:r>
      <w:r>
        <w:tab/>
      </w:r>
    </w:p>
    <w:p w14:paraId="577CDE9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．一位同学用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从一楼走到三楼，他上楼时的功率大约为</w:t>
      </w:r>
      <w:r>
        <w:rPr>
          <w:rFonts w:ascii="Times New Roman" w:eastAsia="新宋体" w:hAnsi="Times New Roman" w:hint="eastAsia"/>
          <w:szCs w:val="21"/>
        </w:rPr>
        <w:t>150W</w:t>
      </w:r>
    </w:p>
    <w:p w14:paraId="6C74199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D060A9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、一节新干电池的电压为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合理；</w:t>
      </w:r>
    </w:p>
    <w:p w14:paraId="2BD25718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、电冰箱工</w:t>
      </w:r>
      <w:r>
        <w:rPr>
          <w:rFonts w:ascii="Times New Roman" w:eastAsia="新宋体" w:hAnsi="Times New Roman" w:hint="eastAsia"/>
          <w:color w:val="FF0000"/>
          <w:szCs w:val="21"/>
        </w:rPr>
        <w:t>作时的电流约为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不合理；</w:t>
      </w:r>
    </w:p>
    <w:p w14:paraId="3F640BA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、一个鸡蛋的质量约</w:t>
      </w:r>
      <w:r>
        <w:rPr>
          <w:rFonts w:ascii="Times New Roman" w:eastAsia="新宋体" w:hAnsi="Times New Roman" w:hint="eastAsia"/>
          <w:color w:val="FF0000"/>
          <w:szCs w:val="21"/>
        </w:rPr>
        <w:t>50g</w: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rFonts w:ascii="Times New Roman" w:eastAsia="新宋体" w:hAnsi="Times New Roman" w:hint="eastAsia"/>
          <w:color w:val="FF0000"/>
          <w:szCs w:val="21"/>
        </w:rPr>
        <w:t>0.05kg</w:t>
      </w:r>
      <w:r>
        <w:rPr>
          <w:rFonts w:ascii="Times New Roman" w:eastAsia="新宋体" w:hAnsi="Times New Roman" w:hint="eastAsia"/>
          <w:color w:val="FF0000"/>
          <w:szCs w:val="21"/>
        </w:rPr>
        <w:t>；中学生身高约</w:t>
      </w:r>
      <w:r>
        <w:rPr>
          <w:rFonts w:ascii="Times New Roman" w:eastAsia="新宋体" w:hAnsi="Times New Roman" w:hint="eastAsia"/>
          <w:color w:val="FF0000"/>
          <w:szCs w:val="21"/>
        </w:rPr>
        <w:t>1.6m</w:t>
      </w:r>
      <w:r>
        <w:rPr>
          <w:rFonts w:ascii="Times New Roman" w:eastAsia="新宋体" w:hAnsi="Times New Roman" w:hint="eastAsia"/>
          <w:color w:val="FF0000"/>
          <w:szCs w:val="21"/>
        </w:rPr>
        <w:t>，过头顶时的高度约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；中学生将一个鸡蛋从地面拾起缓缓举过头顶，做功约为：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0.05kg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1J</w:t>
      </w:r>
      <w:r>
        <w:rPr>
          <w:rFonts w:ascii="Times New Roman" w:eastAsia="新宋体" w:hAnsi="Times New Roman" w:hint="eastAsia"/>
          <w:color w:val="FF0000"/>
          <w:szCs w:val="21"/>
        </w:rPr>
        <w:t>；故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合理；</w:t>
      </w:r>
    </w:p>
    <w:p w14:paraId="7C211BD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、一位同学用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20s</w:t>
      </w:r>
      <w:r>
        <w:rPr>
          <w:rFonts w:ascii="Times New Roman" w:eastAsia="新宋体" w:hAnsi="Times New Roman" w:hint="eastAsia"/>
          <w:color w:val="FF0000"/>
          <w:szCs w:val="21"/>
        </w:rPr>
        <w:t>从一楼走到三楼，他的质量约为</w:t>
      </w:r>
      <w:r>
        <w:rPr>
          <w:rFonts w:ascii="Times New Roman" w:eastAsia="新宋体" w:hAnsi="Times New Roman" w:hint="eastAsia"/>
          <w:color w:val="FF0000"/>
          <w:szCs w:val="21"/>
        </w:rPr>
        <w:t>50kg</w:t>
      </w:r>
      <w:r>
        <w:rPr>
          <w:rFonts w:ascii="Times New Roman" w:eastAsia="新宋体" w:hAnsi="Times New Roman" w:hint="eastAsia"/>
          <w:color w:val="FF0000"/>
          <w:szCs w:val="21"/>
        </w:rPr>
        <w:t>，楼的高度约为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×（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，他上楼时做功为：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10N/kg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3000J</w:t>
      </w:r>
      <w:r>
        <w:rPr>
          <w:rFonts w:ascii="Times New Roman" w:eastAsia="新宋体" w:hAnsi="Times New Roman" w:hint="eastAsia"/>
          <w:color w:val="FF0000"/>
          <w:szCs w:val="21"/>
        </w:rPr>
        <w:t>；功率约为：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E27F450">
          <v:shape id="图片 190" o:spid="_x0000_i1033" type="#_x0000_t75" style="width:10pt;height:26.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DD4902E">
          <v:shape id="图片 191" o:spid="_x0000_i1034" type="#_x0000_t75" style="width:34pt;height:26.5pt">
            <v:imagedata r:id="rId1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150W</w:t>
      </w:r>
      <w:r>
        <w:rPr>
          <w:rFonts w:ascii="Times New Roman" w:eastAsia="新宋体" w:hAnsi="Times New Roman" w:hint="eastAsia"/>
          <w:color w:val="FF0000"/>
          <w:szCs w:val="21"/>
        </w:rPr>
        <w:t>；故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合理。</w:t>
      </w:r>
    </w:p>
    <w:p w14:paraId="1D366DE3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秋•江苏期末）下列估测最接近实际的是</w:t>
      </w:r>
      <w:r>
        <w:rPr>
          <w:rFonts w:ascii="Times New Roman" w:eastAsia="新宋体" w:hAnsi="Times New Roman" w:hint="eastAsia"/>
          <w:szCs w:val="21"/>
        </w:rPr>
        <w:t>（　　）</w:t>
      </w:r>
    </w:p>
    <w:p w14:paraId="4C226253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．荧光灯的电流约为</w:t>
      </w:r>
      <w:r>
        <w:rPr>
          <w:rFonts w:ascii="Times New Roman" w:eastAsia="新宋体" w:hAnsi="Times New Roman" w:hint="eastAsia"/>
          <w:szCs w:val="21"/>
        </w:rPr>
        <w:t>150A</w:t>
      </w:r>
      <w:r>
        <w:tab/>
      </w:r>
    </w:p>
    <w:p w14:paraId="5E22E138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．一节干电池电压约为</w:t>
      </w:r>
      <w:r>
        <w:rPr>
          <w:rFonts w:ascii="Times New Roman" w:eastAsia="新宋体" w:hAnsi="Times New Roman" w:hint="eastAsia"/>
          <w:szCs w:val="21"/>
        </w:rPr>
        <w:t>2V</w:t>
      </w:r>
      <w:r>
        <w:tab/>
      </w:r>
    </w:p>
    <w:p w14:paraId="7B26FDBA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．人骑自行车的功率约为</w:t>
      </w:r>
      <w:r>
        <w:rPr>
          <w:rFonts w:ascii="Times New Roman" w:eastAsia="新宋体" w:hAnsi="Times New Roman" w:hint="eastAsia"/>
          <w:szCs w:val="21"/>
        </w:rPr>
        <w:t>60kW</w:t>
      </w:r>
      <w:r>
        <w:tab/>
      </w:r>
    </w:p>
    <w:p w14:paraId="21E0C75A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．一位中学生从教学楼一楼走上三楼做的功约为</w:t>
      </w:r>
      <w:r>
        <w:rPr>
          <w:rFonts w:ascii="Times New Roman" w:eastAsia="新宋体" w:hAnsi="Times New Roman" w:hint="eastAsia"/>
          <w:szCs w:val="21"/>
        </w:rPr>
        <w:t>3000J</w:t>
      </w:r>
    </w:p>
    <w:p w14:paraId="474C880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E0C826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、荧光灯的功率一般不超过</w:t>
      </w:r>
      <w:r>
        <w:rPr>
          <w:rFonts w:ascii="Times New Roman" w:eastAsia="新宋体" w:hAnsi="Times New Roman" w:hint="eastAsia"/>
          <w:color w:val="FF0000"/>
          <w:szCs w:val="21"/>
        </w:rPr>
        <w:t>20W</w:t>
      </w:r>
      <w:r>
        <w:rPr>
          <w:rFonts w:ascii="Times New Roman" w:eastAsia="新宋体" w:hAnsi="Times New Roman" w:hint="eastAsia"/>
          <w:color w:val="FF0000"/>
          <w:szCs w:val="21"/>
        </w:rPr>
        <w:t>，其工作电流不超过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EAC1CF0">
          <v:shape id="图片 192" o:spid="_x0000_i1035" type="#_x0000_t75" style="width:10pt;height:26.5pt">
            <v:imagedata r:id="rId1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BDEF010">
          <v:shape id="图片 193" o:spid="_x0000_i1036" type="#_x0000_t75" style="width:28pt;height:26.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0.1A</w:t>
      </w:r>
      <w:r>
        <w:rPr>
          <w:rFonts w:ascii="Times New Roman" w:eastAsia="新宋体" w:hAnsi="Times New Roman" w:hint="eastAsia"/>
          <w:color w:val="FF0000"/>
          <w:szCs w:val="21"/>
        </w:rPr>
        <w:t>。故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不符合实际；</w:t>
      </w:r>
    </w:p>
    <w:p w14:paraId="20F3E39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、一节标准新干电池电压为</w:t>
      </w:r>
      <w:r>
        <w:rPr>
          <w:rFonts w:ascii="Times New Roman" w:eastAsia="新宋体" w:hAnsi="Times New Roman" w:hint="eastAsia"/>
          <w:color w:val="FF0000"/>
          <w:szCs w:val="21"/>
        </w:rPr>
        <w:t>1.5V</w:t>
      </w:r>
      <w:r>
        <w:rPr>
          <w:rFonts w:ascii="Times New Roman" w:eastAsia="新宋体" w:hAnsi="Times New Roman" w:hint="eastAsia"/>
          <w:color w:val="FF0000"/>
          <w:szCs w:val="21"/>
        </w:rPr>
        <w:t>。故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不符合实际；</w:t>
      </w:r>
    </w:p>
    <w:p w14:paraId="476FE65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、人骑自行车的功率在</w:t>
      </w:r>
      <w:r>
        <w:rPr>
          <w:rFonts w:ascii="Times New Roman" w:eastAsia="新宋体" w:hAnsi="Times New Roman" w:hint="eastAsia"/>
          <w:color w:val="FF0000"/>
          <w:szCs w:val="21"/>
        </w:rPr>
        <w:t>70W</w:t>
      </w:r>
      <w:r>
        <w:rPr>
          <w:rFonts w:ascii="Times New Roman" w:eastAsia="新宋体" w:hAnsi="Times New Roman" w:hint="eastAsia"/>
          <w:color w:val="FF0000"/>
          <w:szCs w:val="21"/>
        </w:rPr>
        <w:t>左右。故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不符合实际；</w:t>
      </w:r>
    </w:p>
    <w:p w14:paraId="2AE4451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、中学生的体重约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，一楼到三楼的高度约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，一位中学生从教学楼一楼走上三楼做的功约为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3000J</w:t>
      </w:r>
      <w:r>
        <w:rPr>
          <w:rFonts w:ascii="Times New Roman" w:eastAsia="新宋体" w:hAnsi="Times New Roman" w:hint="eastAsia"/>
          <w:color w:val="FF0000"/>
          <w:szCs w:val="21"/>
        </w:rPr>
        <w:t>。故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符合实际。</w:t>
      </w:r>
    </w:p>
    <w:p w14:paraId="123B40A6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秋•阜宁县期末）下列用电器正常工作时电流最接近</w:t>
      </w:r>
      <w:r>
        <w:rPr>
          <w:rFonts w:ascii="Times New Roman" w:eastAsia="新宋体" w:hAnsi="Times New Roman" w:hint="eastAsia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的是（　　）</w:t>
      </w:r>
    </w:p>
    <w:p w14:paraId="062BEA1D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2AC7D96">
          <v:shape id="图片 194" o:spid="_x0000_i1037" type="#_x0000_t75" alt="http://www.zxxk.com" style="width:80.5pt;height:61.5pt">
            <v:imagedata r:id="rId18" o:title=""/>
          </v:shape>
        </w:pict>
      </w:r>
      <w:r>
        <w:rPr>
          <w:rFonts w:ascii="Times New Roman" w:eastAsia="新宋体" w:hAnsi="Times New Roman" w:hint="eastAsia"/>
          <w:szCs w:val="21"/>
        </w:rPr>
        <w:t>节能灯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E5AD35D">
          <v:shape id="图片 195" o:spid="_x0000_i1038" type="#_x0000_t75" alt="http://www.zxxk.com" style="width:67.5pt;height:59.5pt">
            <v:imagedata r:id="rId19" o:title=""/>
          </v:shape>
        </w:pict>
      </w:r>
      <w:r>
        <w:rPr>
          <w:rFonts w:ascii="Times New Roman" w:eastAsia="新宋体" w:hAnsi="Times New Roman" w:hint="eastAsia"/>
          <w:szCs w:val="21"/>
        </w:rPr>
        <w:t>电饭锅</w:t>
      </w:r>
      <w:r>
        <w:tab/>
      </w:r>
    </w:p>
    <w:p w14:paraId="5DC10ACA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D6B5187">
          <v:shape id="图片 196" o:spid="_x0000_i1039" type="#_x0000_t75" alt="http://www.zxxk.com" style="width:73.5pt;height:61pt">
            <v:imagedata r:id="rId20" o:title=""/>
          </v:shape>
        </w:pict>
      </w:r>
      <w:r>
        <w:rPr>
          <w:rFonts w:ascii="Times New Roman" w:eastAsia="新宋体" w:hAnsi="Times New Roman" w:hint="eastAsia"/>
          <w:szCs w:val="21"/>
        </w:rPr>
        <w:t>电视机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9239178">
          <v:shape id="图片 197" o:spid="_x0000_i1040" type="#_x0000_t75" alt="http://www.zxxk.com" style="width:84pt;height:62.5pt">
            <v:imagedata r:id="rId21" o:title=""/>
          </v:shape>
        </w:pict>
      </w:r>
      <w:r>
        <w:rPr>
          <w:rFonts w:ascii="Times New Roman" w:eastAsia="新宋体" w:hAnsi="Times New Roman" w:hint="eastAsia"/>
          <w:szCs w:val="21"/>
        </w:rPr>
        <w:t>电热水器</w:t>
      </w:r>
    </w:p>
    <w:p w14:paraId="51C7C052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729FAE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08C60F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正常工作时电流接近</w:t>
      </w:r>
      <w:r>
        <w:rPr>
          <w:rFonts w:ascii="Times New Roman" w:eastAsia="新宋体" w:hAnsi="Times New Roman" w:hint="eastAsia"/>
          <w:color w:val="FF0000"/>
          <w:szCs w:val="21"/>
        </w:rPr>
        <w:t>3A</w:t>
      </w:r>
      <w:r>
        <w:rPr>
          <w:rFonts w:ascii="Times New Roman" w:eastAsia="新宋体" w:hAnsi="Times New Roman" w:hint="eastAsia"/>
          <w:color w:val="FF0000"/>
          <w:szCs w:val="21"/>
        </w:rPr>
        <w:t>，则该用电器的功率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660W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46FC75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、节能灯的功率约为</w:t>
      </w:r>
      <w:r>
        <w:rPr>
          <w:rFonts w:ascii="Times New Roman" w:eastAsia="新宋体" w:hAnsi="Times New Roman" w:hint="eastAsia"/>
          <w:color w:val="FF0000"/>
          <w:szCs w:val="21"/>
        </w:rPr>
        <w:t>20W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0F3FC4A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、电饭锅的功率在</w:t>
      </w:r>
      <w:r>
        <w:rPr>
          <w:rFonts w:ascii="Times New Roman" w:eastAsia="新宋体" w:hAnsi="Times New Roman" w:hint="eastAsia"/>
          <w:color w:val="FF0000"/>
          <w:szCs w:val="21"/>
        </w:rPr>
        <w:t>800W</w:t>
      </w:r>
      <w:r>
        <w:rPr>
          <w:rFonts w:ascii="Times New Roman" w:eastAsia="新宋体" w:hAnsi="Times New Roman" w:hint="eastAsia"/>
          <w:color w:val="FF0000"/>
          <w:szCs w:val="21"/>
        </w:rPr>
        <w:t>左右，则其正常工作时电流最接近</w:t>
      </w:r>
      <w:r>
        <w:rPr>
          <w:rFonts w:ascii="Times New Roman" w:eastAsia="新宋体" w:hAnsi="Times New Roman" w:hint="eastAsia"/>
          <w:color w:val="FF0000"/>
          <w:szCs w:val="21"/>
        </w:rPr>
        <w:t>3A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14:paraId="1C68F9C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、电视机的功率在</w:t>
      </w:r>
      <w:r>
        <w:rPr>
          <w:rFonts w:ascii="Times New Roman" w:eastAsia="新宋体" w:hAnsi="Times New Roman" w:hint="eastAsia"/>
          <w:color w:val="FF0000"/>
          <w:szCs w:val="21"/>
        </w:rPr>
        <w:t>100W</w:t>
      </w:r>
      <w:r>
        <w:rPr>
          <w:rFonts w:ascii="Times New Roman" w:eastAsia="新宋体" w:hAnsi="Times New Roman" w:hint="eastAsia"/>
          <w:color w:val="FF0000"/>
          <w:szCs w:val="21"/>
        </w:rPr>
        <w:t>左右，故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0243852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、电热水器的功率在</w:t>
      </w:r>
      <w:r>
        <w:rPr>
          <w:rFonts w:ascii="Times New Roman" w:eastAsia="新宋体" w:hAnsi="Times New Roman" w:hint="eastAsia"/>
          <w:color w:val="FF0000"/>
          <w:szCs w:val="21"/>
        </w:rPr>
        <w:t>2000W</w:t>
      </w:r>
      <w:r>
        <w:rPr>
          <w:rFonts w:ascii="Times New Roman" w:eastAsia="新宋体" w:hAnsi="Times New Roman" w:hint="eastAsia"/>
          <w:color w:val="FF0000"/>
          <w:szCs w:val="21"/>
        </w:rPr>
        <w:t>左右，故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不符合题意。</w:t>
      </w:r>
    </w:p>
    <w:p w14:paraId="73585A5F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秋•南京期末）“</w:t>
      </w:r>
      <w:r>
        <w:rPr>
          <w:rFonts w:ascii="Times New Roman" w:eastAsia="新宋体" w:hAnsi="Times New Roman" w:hint="eastAsia"/>
          <w:szCs w:val="21"/>
        </w:rPr>
        <w:t>0.15A</w:t>
      </w:r>
      <w:r>
        <w:rPr>
          <w:rFonts w:ascii="Times New Roman" w:eastAsia="新宋体" w:hAnsi="Times New Roman" w:hint="eastAsia"/>
          <w:szCs w:val="21"/>
        </w:rPr>
        <w:t>”最可能是下列哪个用电器工作时的电流（　　）</w:t>
      </w:r>
    </w:p>
    <w:p w14:paraId="1F8FDE9C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．家用电冰箱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．家用空调器</w:t>
      </w:r>
      <w:r>
        <w:tab/>
      </w:r>
    </w:p>
    <w:p w14:paraId="6D5BC708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．普通计算器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．普通的白炽灯</w:t>
      </w:r>
    </w:p>
    <w:p w14:paraId="74EF7F3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2F0E80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解：普通白炽灯、家用空调器、电冰箱的额定电压都是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得，工作电流为</w:t>
      </w:r>
      <w:r>
        <w:rPr>
          <w:rFonts w:ascii="Times New Roman" w:eastAsia="新宋体" w:hAnsi="Times New Roman" w:hint="eastAsia"/>
          <w:color w:val="FF0000"/>
          <w:szCs w:val="21"/>
        </w:rPr>
        <w:t>0.15A</w:t>
      </w:r>
      <w:r>
        <w:rPr>
          <w:rFonts w:ascii="Times New Roman" w:eastAsia="新宋体" w:hAnsi="Times New Roman" w:hint="eastAsia"/>
          <w:color w:val="FF0000"/>
          <w:szCs w:val="21"/>
        </w:rPr>
        <w:t>的用电器的电功率是</w:t>
      </w:r>
      <w:r>
        <w:rPr>
          <w:rFonts w:ascii="Times New Roman" w:eastAsia="新宋体" w:hAnsi="Times New Roman" w:hint="eastAsia"/>
          <w:color w:val="FF0000"/>
          <w:szCs w:val="21"/>
        </w:rPr>
        <w:t>33W</w:t>
      </w:r>
      <w:r>
        <w:rPr>
          <w:rFonts w:ascii="Times New Roman" w:eastAsia="新宋体" w:hAnsi="Times New Roman" w:hint="eastAsia"/>
          <w:color w:val="FF0000"/>
          <w:szCs w:val="21"/>
        </w:rPr>
        <w:t>．家用空调的电功率约为</w:t>
      </w:r>
      <w:r>
        <w:rPr>
          <w:rFonts w:ascii="Times New Roman" w:eastAsia="新宋体" w:hAnsi="Times New Roman" w:hint="eastAsia"/>
          <w:color w:val="FF0000"/>
          <w:szCs w:val="21"/>
        </w:rPr>
        <w:t>1000W</w:t>
      </w:r>
      <w:r>
        <w:rPr>
          <w:rFonts w:ascii="Times New Roman" w:eastAsia="新宋体" w:hAnsi="Times New Roman" w:hint="eastAsia"/>
          <w:color w:val="FF0000"/>
          <w:szCs w:val="21"/>
        </w:rPr>
        <w:t>；家</w:t>
      </w:r>
      <w:r>
        <w:rPr>
          <w:rFonts w:ascii="Times New Roman" w:eastAsia="新宋体" w:hAnsi="Times New Roman" w:hint="eastAsia"/>
          <w:color w:val="FF0000"/>
          <w:szCs w:val="21"/>
        </w:rPr>
        <w:t>用电冰箱的电功率约为</w:t>
      </w:r>
      <w:r>
        <w:rPr>
          <w:rFonts w:ascii="Times New Roman" w:eastAsia="新宋体" w:hAnsi="Times New Roman" w:hint="eastAsia"/>
          <w:color w:val="FF0000"/>
          <w:szCs w:val="21"/>
        </w:rPr>
        <w:t>200W</w:t>
      </w:r>
      <w:r>
        <w:rPr>
          <w:rFonts w:ascii="Times New Roman" w:eastAsia="新宋体" w:hAnsi="Times New Roman" w:hint="eastAsia"/>
          <w:color w:val="FF0000"/>
          <w:szCs w:val="21"/>
        </w:rPr>
        <w:t>；普通白炽的电功率约为几十瓦，所以最接近的是普通白炽灯；而普通计算器的电压和功率都很低，电流也很小，不到</w:t>
      </w:r>
      <w:r>
        <w:rPr>
          <w:rFonts w:ascii="Times New Roman" w:eastAsia="新宋体" w:hAnsi="Times New Roman" w:hint="eastAsia"/>
          <w:color w:val="FF0000"/>
          <w:szCs w:val="21"/>
        </w:rPr>
        <w:t>1mA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F03310A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二．电路的组成</w:t>
      </w:r>
    </w:p>
    <w:p w14:paraId="087CF8D8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秋•建邺区期末）给电动自行车充电时，电动自行车的电池相当于（　　）</w:t>
      </w:r>
    </w:p>
    <w:p w14:paraId="3D633064" w14:textId="77777777" w:rsidR="00EC435E" w:rsidRDefault="003518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．导线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．开关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．用电器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．电源</w:t>
      </w:r>
    </w:p>
    <w:p w14:paraId="21442F7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FDDB87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解：给电动自行车充电时，电能转化为电池的化学能，在电路中电动自行车的电池消耗电能，相当于用电器。</w:t>
      </w:r>
    </w:p>
    <w:p w14:paraId="07FB0EC5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高邮市期末）把铜片和铁片分别插入几个水果，并用导线与发光二极管一起连接起来，二极管便发出了光，如图所示，其中插入金属片的水果相当于电路中的（　　）</w:t>
      </w:r>
    </w:p>
    <w:p w14:paraId="45724500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49071DF">
          <v:shape id="图片 198" o:spid="_x0000_i1041" type="#_x0000_t75" alt="http://www.zxxk.com" style="width:175.5pt;height:88.5pt">
            <v:imagedata r:id="rId22" o:title=""/>
          </v:shape>
        </w:pict>
      </w:r>
    </w:p>
    <w:p w14:paraId="4BCDFBFF" w14:textId="77777777" w:rsidR="00EC435E" w:rsidRDefault="003518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．导线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．电源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．用电器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．开关</w:t>
      </w:r>
    </w:p>
    <w:p w14:paraId="38494E2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F4863A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解：把铜片和铁片分别插入几个水果，并用导线与发光二极管一起连接起来，二极管便发出了光，插入金属片的水果给二极管提供电能，所以插入金属片的水果相当于电路中的电源，故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4723883C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三．电路图及元件符号</w:t>
      </w:r>
    </w:p>
    <w:p w14:paraId="392E30CD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秋•沭阳县校级期末）随着生活水平的提高，人们外出旅游住宿宾馆司空见惯。如图为某宾馆房间取电装置，房卡插入槽中后，房间内的电灯、电视、空调等用电器通</w:t>
      </w:r>
      <w:r>
        <w:rPr>
          <w:rFonts w:ascii="Times New Roman" w:eastAsia="新宋体" w:hAnsi="Times New Roman" w:hint="eastAsia"/>
          <w:szCs w:val="21"/>
        </w:rPr>
        <w:lastRenderedPageBreak/>
        <w:t>路才能工作。房卡在电路中的作用与下列元件相同的是（　　）</w:t>
      </w:r>
    </w:p>
    <w:p w14:paraId="3C12FB7E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46D6A94">
          <v:shape id="图片 199" o:spid="_x0000_i1042" type="#_x0000_t75" alt="http://www.zxxk.com" style="width:101.5pt;height:97.5pt">
            <v:imagedata r:id="rId23" o:title=""/>
          </v:shape>
        </w:pict>
      </w:r>
    </w:p>
    <w:p w14:paraId="3F46F481" w14:textId="77777777" w:rsidR="00EC435E" w:rsidRDefault="003518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49E7F31">
          <v:shape id="图片 200" o:spid="_x0000_i1043" type="#_x0000_t75" alt="http://www.zxxk.com" style="width:33pt;height:13.5pt">
            <v:imagedata r:id="rId24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F8242F5">
          <v:shape id="图片 201" o:spid="_x0000_i1044" type="#_x0000_t75" alt="http://www.zxxk.com" style="width:41.5pt;height:38.5pt">
            <v:imagedata r:id="rId2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34F87C6">
          <v:shape id="图片 202" o:spid="_x0000_i1045" type="#_x0000_t75" alt="http://www.zxxk.com" style="width:37pt;height:16.5pt">
            <v:imagedata r:id="rId2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D187772">
          <v:shape id="图片 203" o:spid="_x0000_i1046" type="#_x0000_t75" alt="http://www.zxxk.com" style="width:43pt;height:24pt">
            <v:imagedata r:id="rId27" o:title=""/>
          </v:shape>
        </w:pict>
      </w:r>
    </w:p>
    <w:p w14:paraId="201EC9A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82A44B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解：房卡插入槽中后，房间内的</w:t>
      </w:r>
      <w:r>
        <w:rPr>
          <w:rFonts w:ascii="Times New Roman" w:eastAsia="新宋体" w:hAnsi="Times New Roman" w:hint="eastAsia"/>
          <w:color w:val="FF0000"/>
          <w:szCs w:val="21"/>
        </w:rPr>
        <w:t>电灯、电视、空调等用电器通路才能工作，拔出房卡，房间内的电灯、电视、空调等用电器停止工作，说明房卡控制房间内的所有用电器，所以房卡相当于房间内的总开关。</w:t>
      </w:r>
    </w:p>
    <w:p w14:paraId="689AD36E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四．电路的三种状态</w:t>
      </w:r>
    </w:p>
    <w:p w14:paraId="16AE1095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秋•兴化市期末）如图所示是一位同学连接的电路。闭合开关后，下列对各元件状况的判断正确的是（　　）</w:t>
      </w:r>
    </w:p>
    <w:p w14:paraId="2EBEF401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EAB12F4">
          <v:shape id="图片 204" o:spid="_x0000_i1047" type="#_x0000_t75" alt="http://www.zxxk.com" style="width:208pt;height:124.5pt">
            <v:imagedata r:id="rId28" o:title=""/>
          </v:shape>
        </w:pict>
      </w:r>
    </w:p>
    <w:p w14:paraId="6EA395F7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不亮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</w:t>
      </w:r>
      <w:r>
        <w:tab/>
      </w:r>
    </w:p>
    <w:p w14:paraId="14BD0923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．电流表无示数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．电池被烧坏</w:t>
      </w:r>
    </w:p>
    <w:p w14:paraId="3314467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BE08A1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解：观察电路图可知，两灯泡串联接入电路，电流表与灯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并联，造成灯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短路；</w:t>
      </w:r>
    </w:p>
    <w:p w14:paraId="601E710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当开关闭合后，灯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因短路不亮，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有电流通过，电流表有示数，电源没有短路，不会被烧坏；故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AE380ED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五．串、并联电路的概念与辨别</w:t>
      </w:r>
    </w:p>
    <w:p w14:paraId="54D5B3FA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秋•启东市期末）关于生活中的一些电路连接，下列判断不正确的是（　　）</w:t>
      </w:r>
    </w:p>
    <w:p w14:paraId="25665A49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．蝶湖公园的路灯，晚上同时亮，早上同时灭，所以路灯间是串联的</w:t>
      </w:r>
      <w:r>
        <w:tab/>
      </w:r>
    </w:p>
    <w:p w14:paraId="62A25B8A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．教室里的日光灯与控制它的开关是串联的</w:t>
      </w:r>
      <w:r>
        <w:tab/>
      </w:r>
    </w:p>
    <w:p w14:paraId="099E9FBE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．教室墙上的三眼插座和日光灯是并联的</w:t>
      </w:r>
      <w:r>
        <w:tab/>
      </w:r>
    </w:p>
    <w:p w14:paraId="2562F100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．教室外楼道的电灯是由声控开关和光控开关共同控制的，只有在天暗并且有声音时才能亮，所以声控开关、光控开关及灯是串联的</w:t>
      </w:r>
    </w:p>
    <w:p w14:paraId="5FC45095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9545E3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4AE2D2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、路灯晚上同时亮，早上同时灭，但如果一盏灯坏掉，不会影响其它路灯，所以各灯是并联的，故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907299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、教室里的日光灯之间都是并联的，控制灯的开关与灯是串联的，故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2D2E8A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、教室墙上的三眼插座和日光灯，使用时互不影响，所以它们是并联的，故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0336ED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、楼道里的声控开关和光控开关只有同时闭合时，电路才会接通，所以两个开关与灯是串联的，故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02FD55F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秋•姑苏区校级期末）电动自行车共有四个转向灯且均接在同一电路中，在转向时，同侧的前后两个转向灯会同时亮、同时灭，如果这两个转向灯中有一个断路，另一个仍能正常工作。下列说法正确的是（　　）</w:t>
      </w:r>
    </w:p>
    <w:p w14:paraId="161957E2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．四个灯一定并联</w:t>
      </w:r>
      <w:r>
        <w:tab/>
      </w:r>
    </w:p>
    <w:p w14:paraId="654D3FAF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．四个灯一定串联</w:t>
      </w:r>
      <w:r>
        <w:tab/>
      </w:r>
    </w:p>
    <w:p w14:paraId="5F90FA7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．四个灯的电阻一定相等</w:t>
      </w:r>
      <w:r>
        <w:tab/>
      </w:r>
    </w:p>
    <w:p w14:paraId="57E54B32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．通过四个灯的电流一定相等</w:t>
      </w:r>
    </w:p>
    <w:p w14:paraId="12829E3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7FBC69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、由题知，电动自行车转向时，同侧的前后两个转向灯就会同时闪亮、同时熄灭，但其中</w:t>
      </w:r>
      <w:r>
        <w:rPr>
          <w:rFonts w:ascii="Times New Roman" w:eastAsia="新宋体" w:hAnsi="Times New Roman" w:hint="eastAsia"/>
          <w:color w:val="FF0000"/>
          <w:szCs w:val="21"/>
        </w:rPr>
        <w:t>一个损坏时，另一个仍能正常工作，说明这两个转向灯工作时互不影响，所以它们是并联的；所以四个转向灯是并联的，故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50FF8F2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、两灯的规格不一定相同，故电阻不一定相等；并联电路中各支路的电压相等，但由于两灯的电阻不一定相等，所以通过两灯的电流不一定相等，故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7240A15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在参观未成年人法治教育基地时，小强发现，在一处地面上有“沉迷网络”“交友不慎”两个圆形模块。用脚踩其中任何一个模块，与模块连接的电视上就会播放相应的教育短片。下列有关分析正确的是（　　）</w:t>
      </w:r>
    </w:p>
    <w:p w14:paraId="3CA3C0F0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．两个模块相当于电</w:t>
      </w:r>
      <w:r>
        <w:rPr>
          <w:rFonts w:ascii="Times New Roman" w:eastAsia="新宋体" w:hAnsi="Times New Roman" w:hint="eastAsia"/>
          <w:szCs w:val="21"/>
        </w:rPr>
        <w:t>源，彼此串联</w:t>
      </w:r>
      <w:r>
        <w:tab/>
      </w:r>
    </w:p>
    <w:p w14:paraId="712D940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．两个模块相当于电源，彼此并联</w:t>
      </w:r>
      <w:r>
        <w:tab/>
      </w:r>
    </w:p>
    <w:p w14:paraId="7C94860A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．两个模块相当于开关，彼此串联</w:t>
      </w:r>
      <w:r>
        <w:tab/>
      </w:r>
    </w:p>
    <w:p w14:paraId="68E7222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．两个模块相当于开关，彼此并联</w:t>
      </w:r>
    </w:p>
    <w:p w14:paraId="0615D0A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DF2E0D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解：由题意知，脚踩其中任何一个模块，与模块连接的电视上就会播放相应的教育短片，其中两个模块相当于两个开关，与模块相连的电视能够独立工作，所以两个模块是并联的，故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9A7DB0A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秋•亭湖区期末）如图，小华用裸铜导线的一端将两只“</w:t>
      </w:r>
      <w:r>
        <w:rPr>
          <w:rFonts w:ascii="Times New Roman" w:eastAsia="新宋体" w:hAnsi="Times New Roman" w:hint="eastAsia"/>
          <w:szCs w:val="21"/>
        </w:rPr>
        <w:t>3V1W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小灯泡的螺旋捆绑在一起，并让两个灯泡的尾部金属点与电池正极接触，再将裸铜导线的另一端与电池负极接触（电池组电压为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，导线与各处接触良好），那么，下列判断正确的是（　　）</w:t>
      </w:r>
    </w:p>
    <w:p w14:paraId="778AE70C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402F083">
          <v:shape id="图片 205" o:spid="_x0000_i1048" type="#_x0000_t75" alt="http://www.zxxk.com" style="width:84pt;height:37.5pt">
            <v:imagedata r:id="rId29" o:title=""/>
          </v:shape>
        </w:pict>
      </w:r>
    </w:p>
    <w:p w14:paraId="26CE9E1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．两灯都发出昏暗的光，两灯串联</w:t>
      </w:r>
      <w:r>
        <w:tab/>
      </w:r>
    </w:p>
    <w:p w14:paraId="5F938D0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．两灯都不亮，这样连接造成了短路</w:t>
      </w:r>
      <w:r>
        <w:tab/>
      </w:r>
    </w:p>
    <w:p w14:paraId="3A9639FB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．两灯都正常发光，且两灯并联</w:t>
      </w:r>
      <w:r>
        <w:tab/>
      </w:r>
    </w:p>
    <w:p w14:paraId="303B365D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．上面的灯正常发光，下面的灯没有电流通过</w:t>
      </w:r>
    </w:p>
    <w:p w14:paraId="6AA1620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C39A07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解：根据实物图可知，两个灯泡尾部的金属点与电源的正极相连，两个灯泡的螺旋套搭接在一起，电流从电源的正极出来，分成两条路径，分别经过两个灯泡后，电流汇合在一起回到电</w:t>
      </w:r>
      <w:r>
        <w:rPr>
          <w:rFonts w:ascii="Times New Roman" w:eastAsia="新宋体" w:hAnsi="Times New Roman" w:hint="eastAsia"/>
          <w:color w:val="FF0000"/>
          <w:szCs w:val="21"/>
        </w:rPr>
        <w:t>源的负极，所以两个灯泡并联接入电路中；由于电源由两节干电池组成，电源电压为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，所以两个灯泡都能正常发光，故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9CF03B3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秋•兴化市期末）如图所示，闭合开关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后，小灯泡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的亮度比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的亮度大，则（　　）</w:t>
      </w:r>
    </w:p>
    <w:p w14:paraId="75CDC284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FD18B36">
          <v:shape id="图片 206" o:spid="_x0000_i1049" type="#_x0000_t75" alt="http://www.zxxk.com" style="width:113.5pt;height:97pt">
            <v:imagedata r:id="rId30" o:title=""/>
          </v:shape>
        </w:pict>
      </w:r>
    </w:p>
    <w:p w14:paraId="71AC2FA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的连接方式是并联</w:t>
      </w:r>
      <w:r>
        <w:tab/>
      </w:r>
    </w:p>
    <w:p w14:paraId="75ACCA2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．电压表测量的是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两端电压</w:t>
      </w:r>
      <w:r>
        <w:tab/>
      </w:r>
    </w:p>
    <w:p w14:paraId="00D3DB5E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的电流比通过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的大</w:t>
      </w:r>
      <w:r>
        <w:tab/>
      </w:r>
    </w:p>
    <w:p w14:paraId="5A93443E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两端电压比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两端电压大</w:t>
      </w:r>
    </w:p>
    <w:p w14:paraId="5EADE6F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082CBB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44CD8BC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、由电路图可知，闭合开关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两端的电压，故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C787E3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、在串联电路中，各处的电流是相同的，通过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的电流和通过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的电流相同，故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58F599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、小灯泡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的亮度比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的亮度大，这说明小灯泡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的实际功率大，电流相同，根据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可知，小灯泡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两端的电压大，故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776D3D50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姜堰区期末）伟杰同学在观察冰箱时，发现冰箱的灯在开冰箱门时亮，关冰箱门时灭；冰箱的压缩机则在需要制冷时才工作。关于冰箱里的灯和压缩机的连接方式，下列判断正确的是（　　）</w:t>
      </w:r>
    </w:p>
    <w:p w14:paraId="34D61422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．一定是串联</w:t>
      </w:r>
      <w:r>
        <w:tab/>
      </w:r>
    </w:p>
    <w:p w14:paraId="13CF2FC0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．一定是并联</w:t>
      </w:r>
      <w:r>
        <w:tab/>
      </w:r>
    </w:p>
    <w:p w14:paraId="0E679299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．有时是串联，有时是并联</w:t>
      </w:r>
      <w:r>
        <w:tab/>
      </w:r>
    </w:p>
    <w:p w14:paraId="366FB3C0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．不能判断是串联还是并联</w:t>
      </w:r>
    </w:p>
    <w:p w14:paraId="764FA11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7E4E9F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解：由于照明用的灯和冰箱的压缩机互相不影响，所以它们之间是并联的关系；</w:t>
      </w:r>
    </w:p>
    <w:p w14:paraId="53F0A27D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六．串、并联电路的设计与应用</w:t>
      </w:r>
    </w:p>
    <w:p w14:paraId="5196759E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镇江期末）镇江某老小区所加装的电梯实行刷卡乘梯，刷卡成功且无电动车进入电梯时电梯运行，刷卡成功时开关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将闭合，有电动车进入时开关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将断开。则符合上述要求的电路是（　　）</w:t>
      </w:r>
    </w:p>
    <w:p w14:paraId="142B10EF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4D6643E">
          <v:shape id="图片 207" o:spid="_x0000_i1050" type="#_x0000_t75" alt="http://www.zxxk.com" style="width:112.5pt;height:62.5pt">
            <v:imagedata r:id="rId31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FD07F42">
          <v:shape id="图片 208" o:spid="_x0000_i1051" type="#_x0000_t75" alt="http://www.zxxk.com" style="width:106.5pt;height:68.5pt">
            <v:imagedata r:id="rId32" o:title=""/>
          </v:shape>
        </w:pict>
      </w:r>
      <w:r>
        <w:tab/>
      </w:r>
    </w:p>
    <w:p w14:paraId="53354ED4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CAECD90">
          <v:shape id="图片 209" o:spid="_x0000_i1052" type="#_x0000_t75" alt="http://www.zxxk.com" style="width:106.5pt;height:68.5pt">
            <v:imagedata r:id="rId33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910C4D5">
          <v:shape id="图片 210" o:spid="_x0000_i1053" type="#_x0000_t75" alt="http://www.zxxk.com" style="width:106.5pt;height:70pt">
            <v:imagedata r:id="rId34" o:title=""/>
          </v:shape>
        </w:pict>
      </w:r>
    </w:p>
    <w:p w14:paraId="3F1E091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E4F644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解：根据题意知，开关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断开或开关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断开，都能使电动机停止工作，说明两开关相互影响，即两开关串联起来控制电动机。由各选项图知，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符合要求，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不符合要求。</w:t>
      </w:r>
    </w:p>
    <w:p w14:paraId="46C82A4D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江苏期末）小明买了一辆新能源电动车，这辆电动车有三种启动方式：人脸识别（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）、指纹识别（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）、密码识别（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），只要其中一种方式识别成功，则相应开关闭合，电动车启动，下列电路设计符合要求的是（　　）</w:t>
      </w:r>
    </w:p>
    <w:p w14:paraId="080BB2B4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35C1013">
          <v:shape id="图片 211" o:spid="_x0000_i1054" type="#_x0000_t75" alt="http://www.zxxk.com" style="width:94.5pt;height:76.5pt">
            <v:imagedata r:id="rId3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DE16392">
          <v:shape id="图片 212" o:spid="_x0000_i1055" type="#_x0000_t75" alt="http://www.zxxk.com" style="width:93pt;height:77.5pt">
            <v:imagedata r:id="rId36" o:title=""/>
          </v:shape>
        </w:pict>
      </w:r>
      <w:r>
        <w:tab/>
      </w:r>
    </w:p>
    <w:p w14:paraId="43D357FE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AB5BA7E">
          <v:shape id="图片 213" o:spid="_x0000_i1056" type="#_x0000_t75" alt="http://www.zxxk.com" style="width:95.5pt;height:76.5pt">
            <v:imagedata r:id="rId37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8C0678B">
          <v:shape id="图片 214" o:spid="_x0000_i1057" type="#_x0000_t75" alt="http://www.zxxk.com" style="width:95.5pt;height:74.5pt">
            <v:imagedata r:id="rId38" o:title=""/>
          </v:shape>
        </w:pict>
      </w:r>
    </w:p>
    <w:p w14:paraId="1DE37262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9A7DB8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779E10F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由题知，人脸识别（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）、指纹识别（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）、密码识别（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），只要其中一种方式识别成功，则相应开关闭合从而使电动机启动工作，所以三个开关应并联后再与电动机串联在电源上，所以</w:t>
      </w:r>
      <w:r>
        <w:rPr>
          <w:rFonts w:ascii="Times New Roman" w:eastAsia="新宋体" w:hAnsi="Times New Roman" w:hint="eastAsia"/>
          <w:color w:val="FF0000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Cs w:val="21"/>
        </w:rPr>
        <w:t>不符合题意，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符合题意。</w:t>
      </w:r>
    </w:p>
    <w:p w14:paraId="05FE2A7B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秋•仪征市期末）如图所示，</w:t>
      </w:r>
      <w:r>
        <w:rPr>
          <w:rFonts w:ascii="Times New Roman" w:eastAsia="新宋体" w:hAnsi="Times New Roman" w:hint="eastAsia"/>
          <w:szCs w:val="21"/>
        </w:rPr>
        <w:t>旅客进入火车站通过刷脸机，当身份信息和人脸信息都符合时，电动机转动打开闸门，才能进入火车站。小金设计了电路模拟刷脸机，能达到相同效果的电路图是（　　）</w:t>
      </w:r>
    </w:p>
    <w:p w14:paraId="02B05447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850E4F6">
          <v:shape id="图片 215" o:spid="_x0000_i1058" type="#_x0000_t75" alt="http://www.zxxk.com" style="width:132pt;height:109pt">
            <v:imagedata r:id="rId39" o:title=""/>
          </v:shape>
        </w:pict>
      </w:r>
    </w:p>
    <w:p w14:paraId="419DE5FC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26C8450">
          <v:shape id="图片 216" o:spid="_x0000_i1059" type="#_x0000_t75" alt="http://www.zxxk.com" style="width:119.5pt;height:57pt">
            <v:imagedata r:id="rId4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81CCDD4">
          <v:shape id="图片 217" o:spid="_x0000_i1060" type="#_x0000_t75" alt="http://www.zxxk.com" style="width:98.5pt;height:64.5pt">
            <v:imagedata r:id="rId41" o:title=""/>
          </v:shape>
        </w:pict>
      </w:r>
      <w:r>
        <w:tab/>
      </w:r>
    </w:p>
    <w:p w14:paraId="618CC53F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410EC8C">
          <v:shape id="图片 218" o:spid="_x0000_i1061" type="#_x0000_t75" alt="http://www.zxxk.com" style="width:93pt;height:65.5pt">
            <v:imagedata r:id="rId4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84F88FC">
          <v:shape id="图片 219" o:spid="_x0000_i1062" type="#_x0000_t75" alt="http://www.zxxk.com" style="width:95.5pt;height:70.5pt">
            <v:imagedata r:id="rId43" o:title=""/>
          </v:shape>
        </w:pict>
      </w:r>
    </w:p>
    <w:p w14:paraId="7077E46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282B13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解：根据题意知，当身份信息开关和人脸信息开关同时闭合时，电动机才工作，说明两开关相互影响，即两开关、电动机串联，由各选项图知，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2AD65F62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秋•建湖县期末）“红灯停、绿灯行”</w:t>
      </w:r>
      <w:r>
        <w:rPr>
          <w:rFonts w:ascii="Times New Roman" w:eastAsia="新宋体" w:hAnsi="Times New Roman" w:hint="eastAsia"/>
          <w:szCs w:val="21"/>
        </w:rPr>
        <w:t>，十字路口的红、绿交通信号灯是保证安全的重要设施，为实现此控制，可行的电路图是（　　）</w:t>
      </w:r>
    </w:p>
    <w:p w14:paraId="7D15ED7E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E46E206">
          <v:shape id="图片 220" o:spid="_x0000_i1063" type="#_x0000_t75" alt="http://www.zxxk.com" style="width:95.5pt;height:76.5pt">
            <v:imagedata r:id="rId44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059B5AE">
          <v:shape id="图片 221" o:spid="_x0000_i1064" type="#_x0000_t75" alt="http://www.zxxk.com" style="width:79pt;height:82pt">
            <v:imagedata r:id="rId45" o:title=""/>
          </v:shape>
        </w:pict>
      </w:r>
      <w:r>
        <w:tab/>
      </w:r>
    </w:p>
    <w:p w14:paraId="4D44F222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C9BA237">
          <v:shape id="图片 222" o:spid="_x0000_i1065" type="#_x0000_t75" alt="http://www.zxxk.com" style="width:79pt;height:76.5pt">
            <v:imagedata r:id="rId4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9AACED5">
          <v:shape id="图片 223" o:spid="_x0000_i1066" type="#_x0000_t75" alt="http://www.zxxk.com" style="width:79pt;height:82pt">
            <v:imagedata r:id="rId47" o:title=""/>
          </v:shape>
        </w:pict>
      </w:r>
    </w:p>
    <w:p w14:paraId="6909E9D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C5C3DF0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解：十字路口的红、绿交通信号灯必须要求红、绿灯可独立发光；</w:t>
      </w:r>
    </w:p>
    <w:p w14:paraId="39C0E47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由并联电路中各支路独立工作、互不影响可知，要使红、绿灯可独立发光，应采用两灯泡并联的连接方式，且两灯泡各有一个开关控制，只有选项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符合，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不符合要求。</w:t>
      </w:r>
    </w:p>
    <w:p w14:paraId="3808D576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鼓楼区校级期末）石墨烯被认为是一种未来革命性的材料，用石墨烯制成的湿敏电阻的阻值（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）随相对湿度（</w:t>
      </w:r>
      <w:r>
        <w:rPr>
          <w:rFonts w:ascii="Times New Roman" w:eastAsia="新宋体" w:hAnsi="Times New Roman" w:hint="eastAsia"/>
          <w:szCs w:val="21"/>
        </w:rPr>
        <w:t>RH</w:t>
      </w:r>
      <w:r>
        <w:rPr>
          <w:rFonts w:ascii="Times New Roman" w:eastAsia="新宋体" w:hAnsi="Times New Roman" w:hint="eastAsia"/>
          <w:szCs w:val="21"/>
        </w:rPr>
        <w:t>）变化曲线如图甲所示。为了能从外部检测植物含水量的变化，科学家用条状石墨烯制成的湿敏电阻附着在植物的叶片上，并将湿敏电阻接入电路中，要求植物含水量增加时，电表示数变大。如图乙中的电路图符合要求的是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为定值电阻，电源电压恒定）（　　）</w:t>
      </w:r>
    </w:p>
    <w:p w14:paraId="45F1E6DC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8CD735B">
          <v:shape id="图片 224" o:spid="_x0000_i1067" type="#_x0000_t75" alt="http://www.zxxk.com" style="width:208.5pt;height:178pt">
            <v:imagedata r:id="rId48" o:title=""/>
          </v:shape>
        </w:pict>
      </w:r>
    </w:p>
    <w:p w14:paraId="6C325B56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CCF49D2">
          <v:shape id="图片 225" o:spid="_x0000_i1068" type="#_x0000_t75" alt="http://www.zxxk.com" style="width:113.5pt;height:55pt">
            <v:imagedata r:id="rId49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74FB603">
          <v:shape id="图片 226" o:spid="_x0000_i1069" type="#_x0000_t75" alt="http://www.zxxk.com" style="width:112.5pt;height:55pt">
            <v:imagedata r:id="rId50" o:title=""/>
          </v:shape>
        </w:pict>
      </w:r>
      <w:r>
        <w:tab/>
      </w:r>
    </w:p>
    <w:p w14:paraId="62E6F524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80657D3">
          <v:shape id="图片 227" o:spid="_x0000_i1070" type="#_x0000_t75" alt="http://www.zxxk.com" style="width:111pt;height:58pt">
            <v:imagedata r:id="rId51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663FF1C">
          <v:shape id="图片 228" o:spid="_x0000_i1071" type="#_x0000_t75" alt="http://www.zxxk.com" style="width:113.5pt;height:55pt">
            <v:imagedata r:id="rId52" o:title=""/>
          </v:shape>
        </w:pict>
      </w:r>
    </w:p>
    <w:p w14:paraId="51574C8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D1ED652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解：由图可知，随着相对湿度的增大，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的阻值变小；</w:t>
      </w:r>
    </w:p>
    <w:p w14:paraId="4310B90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并联，电流表测通过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的电流，由</w:t>
      </w:r>
      <w:r>
        <w:rPr>
          <w:rFonts w:ascii="Times New Roman" w:eastAsia="新宋体" w:hAnsi="Times New Roman" w:hint="eastAsia"/>
          <w:color w:val="FF0000"/>
          <w:szCs w:val="21"/>
        </w:rPr>
        <w:t>于并联电路各支路互不影响，所以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阻值变化时，电流表的示数不变，故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不符合要求；</w:t>
      </w:r>
    </w:p>
    <w:p w14:paraId="7396B540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两端的电压，植物含水量增大时，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的阻值变小，总电阻变大，根据欧姆定律可知，电路中的电流变大，根据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两端的电压变大，即电压表的示数变大，故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符合要求；</w:t>
      </w:r>
    </w:p>
    <w:p w14:paraId="77B4608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两端的电压，根据植物含水量增大时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变小可知，电路的总电阻变小，由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53EBDA0">
          <v:shape id="图片 229" o:spid="_x0000_i1072" type="#_x0000_t75" style="width:10pt;height:26.5pt">
            <v:imagedata r:id="rId5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可知，电路中的电流变大，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两端的电压也变大，根据串联电路的电压特点可知，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两端的电压会变小，即电压表的示数变小，故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不符合要求；</w:t>
      </w:r>
    </w:p>
    <w:p w14:paraId="5DE89DE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串联，电压表测电源两端的电压，根据电源电压不变可知，植物含水量增大时，电压表的示数不变，故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不符合要求。</w:t>
      </w:r>
    </w:p>
    <w:p w14:paraId="3FFF3017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秋•建邺区期末）学生发明了一款智能头盔，只有戴上头盔扣上卡扣后，头盔上的信号发射器才能发出信号，当电动车上的信号接收器（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）接收到信号，再转动电动车钥匙（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），车才能正常启动，下列电路符合要求的是（　　）</w:t>
      </w:r>
    </w:p>
    <w:p w14:paraId="3BE4B58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2FD5E8B">
          <v:shape id="图片 230" o:spid="_x0000_i1073" type="#_x0000_t75" alt="http://www.zxxk.com" style="width:114pt;height:81pt">
            <v:imagedata r:id="rId54" o:title=""/>
          </v:shape>
        </w:pict>
      </w:r>
      <w:r>
        <w:tab/>
      </w:r>
    </w:p>
    <w:p w14:paraId="5014C758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D20D5E8">
          <v:shape id="图片 231" o:spid="_x0000_i1074" type="#_x0000_t75" alt="http://www.zxxk.com" style="width:127.5pt;height:100pt">
            <v:imagedata r:id="rId55" o:title=""/>
          </v:shape>
        </w:pict>
      </w:r>
      <w:r>
        <w:tab/>
      </w:r>
    </w:p>
    <w:p w14:paraId="483069DD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FBB1633">
          <v:shape id="图片 232" o:spid="_x0000_i1075" type="#_x0000_t75" alt="http://www.zxxk.com" style="width:131.5pt;height:103pt">
            <v:imagedata r:id="rId56" o:title=""/>
          </v:shape>
        </w:pict>
      </w:r>
      <w:r>
        <w:tab/>
      </w:r>
    </w:p>
    <w:p w14:paraId="045A1689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74F721A">
          <v:shape id="图片 233" o:spid="_x0000_i1076" type="#_x0000_t75" alt="http://www.zxxk.com" style="width:130.5pt;height:114pt">
            <v:imagedata r:id="rId57" o:title=""/>
          </v:shape>
        </w:pict>
      </w:r>
    </w:p>
    <w:p w14:paraId="0F1F31A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AC1A49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解：根据题意可知，当电动车上的信号接收器（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）接收到信号，再转动电动车钥匙（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），车才能正常启动，这说明两个开关相互影响，是串联在一起的，一起控制电动机，故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1D53B62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秋•姜堰区期末）有一种智能锁，需要通过“密码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人脸”两次识别成功才能开锁。密码识别成功时仅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发光，照亮人脸进行识别，但不开锁，人脸识别成功后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才会闭合，电动机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工作，开锁成功。下列电路设计符合要求的是（　　）</w:t>
      </w:r>
    </w:p>
    <w:p w14:paraId="5C53ED5A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DD9258A">
          <v:shape id="图片 234" o:spid="_x0000_i1077" type="#_x0000_t75" alt="http://www.zxxk.com" style="width:69pt;height:64.5pt">
            <v:imagedata r:id="rId5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E81EDA9">
          <v:shape id="图片 235" o:spid="_x0000_i1078" type="#_x0000_t75" alt="http://www.zxxk.com" style="width:80.5pt;height:64pt">
            <v:imagedata r:id="rId59" o:title=""/>
          </v:shape>
        </w:pict>
      </w:r>
      <w:r>
        <w:tab/>
      </w:r>
    </w:p>
    <w:p w14:paraId="1AC56BDE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9872DA8">
          <v:shape id="图片 236" o:spid="_x0000_i1079" type="#_x0000_t75" alt="http://www.zxxk.com" style="width:76pt;height:63pt">
            <v:imagedata r:id="rId6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1EF67E3">
          <v:shape id="图片 237" o:spid="_x0000_i1080" type="#_x0000_t75" alt="http://www.zxxk.com" style="width:76pt;height:61.5pt">
            <v:imagedata r:id="rId61" o:title=""/>
          </v:shape>
        </w:pict>
      </w:r>
    </w:p>
    <w:p w14:paraId="22C7D2C8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6EDFFCC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537B175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根据题意知，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发光；灯光照亮人脸完成人脸识别时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闭合，即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同时闭合，电动机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才工作。</w:t>
      </w:r>
    </w:p>
    <w:p w14:paraId="343B437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、由图知，只闭合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时，灯被短路而不发光，同时闭合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时，电源会被短路，不符合题意；</w:t>
      </w:r>
    </w:p>
    <w:p w14:paraId="6098046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、由图知，只闭合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时，电路断路，灯不亮，再闭合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时，电动机就工作，不符合题意；</w:t>
      </w:r>
    </w:p>
    <w:p w14:paraId="42EE750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、由图知，只闭合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发光，再闭合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时，电动机工作，符合题意；</w:t>
      </w:r>
    </w:p>
    <w:p w14:paraId="510D816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、由图知，只闭合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时，灯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不发光，不符合题意。</w:t>
      </w:r>
    </w:p>
    <w:p w14:paraId="0E2A857F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南京期末）有一种专门烤肉串的烤箱，将肉串挂到箱内支架上，关上箱门（相当于闭合开关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），支架在电动机的带动下旋转；再将温控开关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闭合，开始加热；若只闭合开关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，则不能加热。如图中</w:t>
      </w:r>
      <w:r>
        <w:rPr>
          <w:rFonts w:ascii="Times New Roman" w:eastAsia="新宋体" w:hAnsi="Times New Roman"/>
          <w:szCs w:val="21"/>
        </w:rPr>
        <w:pict w14:anchorId="387151D9">
          <v:shape id="图片 238" o:spid="_x0000_i1081" type="#_x0000_t75" alt="http://www.zxxk.com" style="width:21pt;height:22.5pt">
            <v:imagedata r:id="rId62" o:title=""/>
          </v:shape>
        </w:pict>
      </w:r>
      <w:r>
        <w:rPr>
          <w:rFonts w:ascii="Times New Roman" w:eastAsia="新宋体" w:hAnsi="Times New Roman" w:hint="eastAsia"/>
          <w:szCs w:val="21"/>
        </w:rPr>
        <w:t>是电动机，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是加热电阻，其中电路设计合理</w:t>
      </w:r>
      <w:r>
        <w:rPr>
          <w:rFonts w:ascii="Times New Roman" w:eastAsia="新宋体" w:hAnsi="Times New Roman" w:hint="eastAsia"/>
          <w:szCs w:val="21"/>
        </w:rPr>
        <w:lastRenderedPageBreak/>
        <w:t>的是（　　）</w:t>
      </w:r>
    </w:p>
    <w:p w14:paraId="104FFF47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E5DB843">
          <v:shape id="图片 239" o:spid="_x0000_i1082" type="#_x0000_t75" alt="http://www.zxxk.com" style="width:116.5pt;height:81pt">
            <v:imagedata r:id="rId63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C72D8A7">
          <v:shape id="图片 240" o:spid="_x0000_i1083" type="#_x0000_t75" alt="http://www.zxxk.com" style="width:116.5pt;height:91pt">
            <v:imagedata r:id="rId64" o:title=""/>
          </v:shape>
        </w:pict>
      </w:r>
      <w:r>
        <w:tab/>
      </w:r>
    </w:p>
    <w:p w14:paraId="68010BBA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CEE514F">
          <v:shape id="图片 241" o:spid="_x0000_i1084" type="#_x0000_t75" alt="http://www.zxxk.com" style="width:116.5pt;height:91pt">
            <v:imagedata r:id="rId6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DB25150">
          <v:shape id="图片 242" o:spid="_x0000_i1085" type="#_x0000_t75" alt="http://www.zxxk.com" style="width:114pt;height:94.5pt">
            <v:imagedata r:id="rId66" o:title=""/>
          </v:shape>
        </w:pict>
      </w:r>
    </w:p>
    <w:p w14:paraId="0B2BBC9C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7EF5E9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解：经分析可知，电动机和加热电阻并联，开关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位于干路，开关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位于加热电阻支路。</w:t>
      </w:r>
    </w:p>
    <w:p w14:paraId="250C0632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A.</w:t>
      </w:r>
      <w:r>
        <w:rPr>
          <w:rFonts w:ascii="Times New Roman" w:eastAsia="新宋体" w:hAnsi="Times New Roman" w:hint="eastAsia"/>
          <w:color w:val="FF0000"/>
          <w:szCs w:val="21"/>
        </w:rPr>
        <w:t>由电路图可知，温控开关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闭合时，加热电阻工作，故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5956690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B.</w:t>
      </w:r>
      <w:r>
        <w:rPr>
          <w:rFonts w:ascii="Times New Roman" w:eastAsia="新宋体" w:hAnsi="Times New Roman" w:hint="eastAsia"/>
          <w:color w:val="FF0000"/>
          <w:szCs w:val="21"/>
        </w:rPr>
        <w:t>由电路图可知，闭合开关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时电动机工作，再将温控开关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</w:t>
      </w:r>
      <w:r>
        <w:rPr>
          <w:rFonts w:ascii="Times New Roman" w:eastAsia="新宋体" w:hAnsi="Times New Roman" w:hint="eastAsia"/>
          <w:color w:val="FF0000"/>
          <w:szCs w:val="21"/>
        </w:rPr>
        <w:t>后加热电阻工作，只闭合开关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时加热电阻不工作，故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14:paraId="63073815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C.</w:t>
      </w:r>
      <w:r>
        <w:rPr>
          <w:rFonts w:ascii="Times New Roman" w:eastAsia="新宋体" w:hAnsi="Times New Roman" w:hint="eastAsia"/>
          <w:color w:val="FF0000"/>
          <w:szCs w:val="21"/>
        </w:rPr>
        <w:t>由电路图可知，闭合开关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时，加热电阻工作，而电动机不工作，故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6FF6CF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D.</w:t>
      </w:r>
      <w:r>
        <w:rPr>
          <w:rFonts w:ascii="Times New Roman" w:eastAsia="新宋体" w:hAnsi="Times New Roman" w:hint="eastAsia"/>
          <w:color w:val="FF0000"/>
          <w:szCs w:val="21"/>
        </w:rPr>
        <w:t>由电路图可知，闭合开关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时，加热电阻和电动机同时工作，再将温控开关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闭合后只有加热电阻，故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不符合题意。</w:t>
      </w:r>
    </w:p>
    <w:p w14:paraId="30046326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秋•东台市期末）如图所示常用智能手机是通过指纹开关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或密码开关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来解锁的，若其中任一方式解锁失败后，锁定开关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均会断开而暂停手机解锁功能，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将在一段时间后自动闭合而恢复解锁功能，若用灯泡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发光模拟手机解锁成功，则符合要求的模拟电路是（　　）</w:t>
      </w:r>
    </w:p>
    <w:p w14:paraId="335C88B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CE64F98">
          <v:shape id="图片 243" o:spid="_x0000_i1086" type="#_x0000_t75" alt="http://www.zxxk.com" style="width:121pt;height:82.5pt">
            <v:imagedata r:id="rId67" o:title=""/>
          </v:shape>
        </w:pict>
      </w:r>
      <w:r>
        <w:tab/>
      </w:r>
    </w:p>
    <w:p w14:paraId="7FF59B22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A88326A">
          <v:shape id="图片 244" o:spid="_x0000_i1087" type="#_x0000_t75" alt="http://www.zxxk.com" style="width:103pt;height:78pt">
            <v:imagedata r:id="rId68" o:title=""/>
          </v:shape>
        </w:pict>
      </w:r>
      <w:r>
        <w:tab/>
      </w:r>
    </w:p>
    <w:p w14:paraId="0C4D7292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602EF30">
          <v:shape id="图片 245" o:spid="_x0000_i1088" type="#_x0000_t75" alt="http://www.zxxk.com" style="width:121pt;height:69pt">
            <v:imagedata r:id="rId69" o:title=""/>
          </v:shape>
        </w:pict>
      </w:r>
      <w:r>
        <w:tab/>
      </w:r>
    </w:p>
    <w:p w14:paraId="12311166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99EE6BF">
          <v:shape id="图片 246" o:spid="_x0000_i1089" type="#_x0000_t75" alt="http://www.zxxk.com" style="width:103pt;height:100.5pt">
            <v:imagedata r:id="rId70" o:title=""/>
          </v:shape>
        </w:pict>
      </w:r>
    </w:p>
    <w:p w14:paraId="7F753F08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00012F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解：由题意可知，指纹开关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或密码开关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均可以解锁，锁定开关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断开时暂停手机解锁功能，</w:t>
      </w:r>
    </w:p>
    <w:p w14:paraId="2DE4475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则指纹开关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和密码开关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可以独立工作、互不影响即为并联，且锁定开关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位于干路，</w:t>
      </w:r>
    </w:p>
    <w:p w14:paraId="2992155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然后与灯泡、电源组成电路，结合选项电路图可知，选项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符合。</w:t>
      </w:r>
    </w:p>
    <w:p w14:paraId="6448CB85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常州期末）（单选）有一个看不见内部情况的小盒（如图甲），盒上有两只灯泡，由一个开关控制，闭合开关两灯都亮，断开开关两灯都灭；拧下其中任一灯泡，另一灯都亮。图乙中，符合要求的电路图是（　　）</w:t>
      </w:r>
    </w:p>
    <w:p w14:paraId="57B49A43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006ECDB">
          <v:shape id="图片 247" o:spid="_x0000_i1090" type="#_x0000_t75" alt="http://www.zxxk.com" style="width:195pt;height:106.5pt">
            <v:imagedata r:id="rId71" o:title=""/>
          </v:shape>
        </w:pict>
      </w:r>
    </w:p>
    <w:p w14:paraId="468EDA3A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4B93B44">
          <v:shape id="图片 248" o:spid="_x0000_i1091" type="#_x0000_t75" alt="http://www.zxxk.com" style="width:114pt;height:84pt">
            <v:imagedata r:id="rId72" o:title=""/>
          </v:shape>
        </w:pict>
      </w:r>
      <w:r>
        <w:tab/>
      </w:r>
    </w:p>
    <w:p w14:paraId="7156AD66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12371E6">
          <v:shape id="图片 249" o:spid="_x0000_i1092" type="#_x0000_t75" alt="http://www.zxxk.com" style="width:133pt;height:104.5pt">
            <v:imagedata r:id="rId73" o:title=""/>
          </v:shape>
        </w:pict>
      </w:r>
      <w:r>
        <w:tab/>
      </w:r>
    </w:p>
    <w:p w14:paraId="2547031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7D575FE">
          <v:shape id="图片 250" o:spid="_x0000_i1093" type="#_x0000_t75" alt="http://www.zxxk.com" style="width:124pt;height:97.5pt">
            <v:imagedata r:id="rId74" o:title=""/>
          </v:shape>
        </w:pict>
      </w:r>
      <w:r>
        <w:tab/>
      </w:r>
    </w:p>
    <w:p w14:paraId="304E4586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31C91C6">
          <v:shape id="图片 251" o:spid="_x0000_i1094" type="#_x0000_t75" alt="http://www.zxxk.com" style="width:139.5pt;height:99pt">
            <v:imagedata r:id="rId75" o:title=""/>
          </v:shape>
        </w:pict>
      </w:r>
    </w:p>
    <w:p w14:paraId="45CDFA0D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9FE8C6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055E2B4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．由电路图可知，两灯泡串联，拧下其中任一灯泡，电路断路，另一灯都不亮，故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08AF426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．由电路图可知，两灯泡并联，开关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位于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支路，断开开关，灯泡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仍然亮，故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46930358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．由电路图可知，两灯泡并联，开关位于干路，闭合开关两灯都亮，拧下其中任一灯泡，另一灯都亮，故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14:paraId="10F41AF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．由电路图可知，开关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并联后再与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串联，闭合开关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被短路，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不亮，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亮，故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不符合题意。</w:t>
      </w:r>
    </w:p>
    <w:p w14:paraId="7FBB40F4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秋•海门市期末）保密室有两道门，只有当两道门都关上时（关上一道门相当于闭合一个开关），值班室内的指示灯才会发光，表明门都关上了。图中符合要求的电路是（　　）</w:t>
      </w:r>
    </w:p>
    <w:p w14:paraId="4DB7DEEE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A11468E">
          <v:shape id="图片 252" o:spid="_x0000_i1095" type="#_x0000_t75" alt="http://www.zxxk.com" style="width:69pt;height:61pt">
            <v:imagedata r:id="rId7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3CC5F18">
          <v:shape id="图片 253" o:spid="_x0000_i1096" type="#_x0000_t75" alt="http://www.zxxk.com" style="width:73.5pt;height:64pt">
            <v:imagedata r:id="rId77" o:title=""/>
          </v:shape>
        </w:pict>
      </w:r>
      <w:r>
        <w:tab/>
      </w:r>
    </w:p>
    <w:p w14:paraId="21F027E8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2690DAF">
          <v:shape id="图片 254" o:spid="_x0000_i1097" type="#_x0000_t75" alt="http://www.zxxk.com" style="width:73.5pt;height:61pt">
            <v:imagedata r:id="rId7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33ED6FA">
          <v:shape id="图片 255" o:spid="_x0000_i1098" type="#_x0000_t75" alt="http://www.zxxk.com" style="width:73.5pt;height:61pt">
            <v:imagedata r:id="rId79" o:title=""/>
          </v:shape>
        </w:pict>
      </w:r>
    </w:p>
    <w:p w14:paraId="1537A1C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2465FD5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0D7309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、两个开关和灯串联，只有两个开关都闭合时，指示灯才会发光</w:t>
      </w:r>
      <w:r>
        <w:rPr>
          <w:rFonts w:ascii="Times New Roman" w:eastAsia="新宋体" w:hAnsi="Times New Roman" w:hint="eastAsia"/>
          <w:color w:val="FF0000"/>
          <w:szCs w:val="21"/>
        </w:rPr>
        <w:t>，符合要求；</w:t>
      </w:r>
    </w:p>
    <w:p w14:paraId="4A70E6C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、两个开关都闭合时，灯泡和电源都被短路，不符合要求；</w:t>
      </w:r>
    </w:p>
    <w:p w14:paraId="68514D48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、两个开关并联，闭合任何一个开关，指示灯都会发光，不符合要求；</w:t>
      </w:r>
    </w:p>
    <w:p w14:paraId="120EB4D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闭合时，电源被短路，不符合要求。</w:t>
      </w:r>
    </w:p>
    <w:p w14:paraId="593BCB2F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七．电路的基本连接方式</w:t>
      </w:r>
    </w:p>
    <w:p w14:paraId="65EE9D51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秋•亭湖区期末）普通电饭锅具有加热和保温两种工作状态，内部电路由一根电热丝和两只开关组成，开关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受温度控制，当温度低于</w:t>
      </w:r>
      <w:r>
        <w:rPr>
          <w:rFonts w:ascii="Times New Roman" w:eastAsia="新宋体" w:hAnsi="Times New Roman" w:hint="eastAsia"/>
          <w:szCs w:val="21"/>
        </w:rPr>
        <w:t>65</w:t>
      </w:r>
      <w:r>
        <w:rPr>
          <w:rFonts w:ascii="Times New Roman" w:eastAsia="新宋体" w:hAnsi="Times New Roman" w:hint="eastAsia"/>
          <w:szCs w:val="21"/>
        </w:rPr>
        <w:t>℃时自动闭合，高于</w:t>
      </w:r>
      <w:r>
        <w:rPr>
          <w:rFonts w:ascii="Times New Roman" w:eastAsia="新宋体" w:hAnsi="Times New Roman" w:hint="eastAsia"/>
          <w:szCs w:val="21"/>
        </w:rPr>
        <w:t>85</w:t>
      </w:r>
      <w:r>
        <w:rPr>
          <w:rFonts w:ascii="Times New Roman" w:eastAsia="新宋体" w:hAnsi="Times New Roman" w:hint="eastAsia"/>
          <w:szCs w:val="21"/>
        </w:rPr>
        <w:t>℃时自动断开；开关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须手动闭合，按下按钮时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闭合，当温度升高到</w:t>
      </w:r>
      <w:r>
        <w:rPr>
          <w:rFonts w:ascii="Times New Roman" w:eastAsia="新宋体" w:hAnsi="Times New Roman" w:hint="eastAsia"/>
          <w:szCs w:val="21"/>
        </w:rPr>
        <w:t>103</w:t>
      </w:r>
      <w:r>
        <w:rPr>
          <w:rFonts w:ascii="Times New Roman" w:eastAsia="新宋体" w:hAnsi="Times New Roman" w:hint="eastAsia"/>
          <w:szCs w:val="21"/>
        </w:rPr>
        <w:t>℃时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自动断开，此后不能自动闭合。下列判断正确的是（　　）</w:t>
      </w:r>
    </w:p>
    <w:p w14:paraId="0E162510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CCA1DF2">
          <v:shape id="图片 256" o:spid="_x0000_i1099" type="#_x0000_t75" alt="http://www.zxxk.com" style="width:116.5pt;height:91pt">
            <v:imagedata r:id="rId80" o:title=""/>
          </v:shape>
        </w:pict>
      </w:r>
    </w:p>
    <w:p w14:paraId="02989B3A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．用电饭锅烧冷水，按下按钮，水被烧开后，温度保持在</w:t>
      </w:r>
      <w:r>
        <w:rPr>
          <w:rFonts w:ascii="Times New Roman" w:eastAsia="新宋体" w:hAnsi="Times New Roman" w:hint="eastAsia"/>
          <w:szCs w:val="21"/>
        </w:rPr>
        <w:t>65</w:t>
      </w:r>
      <w:r>
        <w:rPr>
          <w:rFonts w:ascii="Times New Roman" w:eastAsia="新宋体" w:hAnsi="Times New Roman" w:hint="eastAsia"/>
          <w:szCs w:val="21"/>
        </w:rPr>
        <w:t>℃～</w:t>
      </w:r>
      <w:r>
        <w:rPr>
          <w:rFonts w:ascii="Times New Roman" w:eastAsia="新宋体" w:hAnsi="Times New Roman" w:hint="eastAsia"/>
          <w:szCs w:val="21"/>
        </w:rPr>
        <w:t>85</w:t>
      </w:r>
      <w:r>
        <w:rPr>
          <w:rFonts w:ascii="Times New Roman" w:eastAsia="新宋体" w:hAnsi="Times New Roman" w:hint="eastAsia"/>
          <w:szCs w:val="21"/>
        </w:rPr>
        <w:t>℃之间</w:t>
      </w:r>
      <w:r>
        <w:tab/>
      </w:r>
    </w:p>
    <w:p w14:paraId="3387AD54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．用电饭锅烧冷水，不按下按钮，水也能被加热</w:t>
      </w:r>
      <w:r>
        <w:tab/>
      </w:r>
    </w:p>
    <w:p w14:paraId="77113E44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．用冷水煮饭，按下按钮后，只有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是闭合的</w:t>
      </w:r>
      <w:r>
        <w:tab/>
      </w:r>
    </w:p>
    <w:p w14:paraId="6B8EA3DF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．用冷水煮饭，按下按钮后，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同时断开</w:t>
      </w:r>
    </w:p>
    <w:p w14:paraId="5A3194E0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2940B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8A5C46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由题意可知，温控开关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与按钮开关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是并联，并且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控制保温电路，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控制加热电路，如图：</w:t>
      </w:r>
    </w:p>
    <w:p w14:paraId="4A6C047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/>
          <w:color w:val="FF0000"/>
          <w:szCs w:val="21"/>
        </w:rPr>
        <w:pict w14:anchorId="00EBA0C3">
          <v:shape id="图片 257" o:spid="_x0000_i1100" type="#_x0000_t75" alt="http://www.zxxk.com" style="width:116.5pt;height:78pt">
            <v:imagedata r:id="rId81" o:title=""/>
          </v:shape>
        </w:pict>
      </w:r>
    </w:p>
    <w:p w14:paraId="2CF46F20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）用电饭锅烧冷水，按下按钮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，水加热被烧开后，温度保持在沸点</w:t>
      </w:r>
      <w:r>
        <w:rPr>
          <w:rFonts w:ascii="Times New Roman" w:eastAsia="新宋体" w:hAnsi="Times New Roman" w:hint="eastAsia"/>
          <w:color w:val="FF0000"/>
          <w:szCs w:val="21"/>
        </w:rPr>
        <w:t>100</w:t>
      </w:r>
      <w:r>
        <w:rPr>
          <w:rFonts w:ascii="Times New Roman" w:eastAsia="新宋体" w:hAnsi="Times New Roman" w:hint="eastAsia"/>
          <w:color w:val="FF0000"/>
          <w:szCs w:val="21"/>
        </w:rPr>
        <w:t>℃，低于</w:t>
      </w:r>
      <w:r>
        <w:rPr>
          <w:rFonts w:ascii="Times New Roman" w:eastAsia="新宋体" w:hAnsi="Times New Roman" w:hint="eastAsia"/>
          <w:color w:val="FF0000"/>
          <w:szCs w:val="21"/>
        </w:rPr>
        <w:t>103</w:t>
      </w:r>
      <w:r>
        <w:rPr>
          <w:rFonts w:ascii="Times New Roman" w:eastAsia="新宋体" w:hAnsi="Times New Roman" w:hint="eastAsia"/>
          <w:color w:val="FF0000"/>
          <w:szCs w:val="21"/>
        </w:rPr>
        <w:t>℃，故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不能自动断开，所以将持续沸腾，故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857D7F2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）用电饭锅烧冷水，不按下按钮，开关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受温度控制，当温度低于</w:t>
      </w:r>
      <w:r>
        <w:rPr>
          <w:rFonts w:ascii="Times New Roman" w:eastAsia="新宋体" w:hAnsi="Times New Roman" w:hint="eastAsia"/>
          <w:color w:val="FF0000"/>
          <w:szCs w:val="21"/>
        </w:rPr>
        <w:t>65</w:t>
      </w:r>
      <w:r>
        <w:rPr>
          <w:rFonts w:ascii="Times New Roman" w:eastAsia="新宋体" w:hAnsi="Times New Roman" w:hint="eastAsia"/>
          <w:color w:val="FF0000"/>
          <w:szCs w:val="21"/>
        </w:rPr>
        <w:t>℃时自动闭合，水也能被加热，故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D043708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）用冷水煮饭，按下按钮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，由于冷水温度低于</w:t>
      </w:r>
      <w:r>
        <w:rPr>
          <w:rFonts w:ascii="Times New Roman" w:eastAsia="新宋体" w:hAnsi="Times New Roman" w:hint="eastAsia"/>
          <w:color w:val="FF0000"/>
          <w:szCs w:val="21"/>
        </w:rPr>
        <w:t>65</w:t>
      </w:r>
      <w:r>
        <w:rPr>
          <w:rFonts w:ascii="Times New Roman" w:eastAsia="新宋体" w:hAnsi="Times New Roman" w:hint="eastAsia"/>
          <w:color w:val="FF0000"/>
          <w:szCs w:val="21"/>
        </w:rPr>
        <w:t>℃，开关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受温度控制，自动闭合，所以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是同时闭合的，故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5BFF8C2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八．串联电路的电流规律</w:t>
      </w:r>
    </w:p>
    <w:p w14:paraId="70B715EC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秋•常州期末）如图所示，是某同学根据实验数据分别绘制的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图像。下列说法中正确的是（　　）</w:t>
      </w:r>
    </w:p>
    <w:p w14:paraId="3AD0EAB5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lastRenderedPageBreak/>
        <w:t>①</w:t>
      </w:r>
      <w:r>
        <w:rPr>
          <w:rFonts w:ascii="Times New Roman" w:eastAsia="新宋体" w:hAnsi="Times New Roman" w:hint="eastAsia"/>
          <w:szCs w:val="21"/>
        </w:rPr>
        <w:t>若两电阻串联，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两端的电压较大</w:t>
      </w:r>
    </w:p>
    <w:p w14:paraId="7BC8F1D9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若两电阻串联，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两端的电压较小</w:t>
      </w:r>
    </w:p>
    <w:p w14:paraId="66F318B3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若两电阻并联</w:t>
      </w:r>
      <w:r>
        <w:rPr>
          <w:rFonts w:ascii="Times New Roman" w:eastAsia="新宋体" w:hAnsi="Times New Roman" w:hint="eastAsia"/>
          <w:szCs w:val="21"/>
        </w:rPr>
        <w:t>，通过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的电流较大</w:t>
      </w:r>
    </w:p>
    <w:p w14:paraId="1707896F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若两电阻并联，通过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的电流较小</w:t>
      </w:r>
    </w:p>
    <w:p w14:paraId="17302B36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A831621">
          <v:shape id="图片 258" o:spid="_x0000_i1101" type="#_x0000_t75" alt="http://www.zxxk.com" style="width:122.5pt;height:114pt">
            <v:imagedata r:id="rId82" o:title=""/>
          </v:shape>
        </w:pict>
      </w:r>
    </w:p>
    <w:p w14:paraId="2DF67FD3" w14:textId="77777777" w:rsidR="00EC435E" w:rsidRDefault="003518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②④</w:t>
      </w:r>
    </w:p>
    <w:p w14:paraId="649286E2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44D8602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）因串联电路中各处的电流相等，</w:t>
      </w:r>
    </w:p>
    <w:p w14:paraId="0D1AE8E0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所以，当两个电阻串联时，通过两个电阻的电流相等，</w:t>
      </w:r>
    </w:p>
    <w:p w14:paraId="5C648D4D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由图象可知，通过两个电阻的电流相等时，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两端的电压较大，故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正确、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不正确；</w:t>
      </w:r>
    </w:p>
    <w:p w14:paraId="188D9818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）因并联电路中各支路两端的电压相等，</w:t>
      </w:r>
    </w:p>
    <w:p w14:paraId="0B109163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所以，当两个电阻并联时，两个电阻两端的电压相等，</w:t>
      </w:r>
    </w:p>
    <w:p w14:paraId="15A62D1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由图象可得，两个电阻两端的电压相等，通过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的电流较大，故</w:t>
      </w: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不正确。</w:t>
      </w:r>
    </w:p>
    <w:p w14:paraId="231C0EE4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沭阳县校级期末）有两个电路元件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，流过元件的电流与其两端电压的关系如图所示。若它们串联时电流为</w:t>
      </w:r>
      <w:r>
        <w:rPr>
          <w:rFonts w:ascii="Times New Roman" w:eastAsia="新宋体" w:hAnsi="Times New Roman" w:hint="eastAsia"/>
          <w:szCs w:val="21"/>
        </w:rPr>
        <w:t>0.2A</w:t>
      </w:r>
      <w:r>
        <w:rPr>
          <w:rFonts w:ascii="Times New Roman" w:eastAsia="新宋体" w:hAnsi="Times New Roman" w:hint="eastAsia"/>
          <w:szCs w:val="21"/>
        </w:rPr>
        <w:t>，并联在另一电路时电压为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，则串联时的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的总电压和并联时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的总电流分别为（　　）</w:t>
      </w:r>
    </w:p>
    <w:p w14:paraId="06740444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1F4E028">
          <v:shape id="图片 259" o:spid="_x0000_i1102" type="#_x0000_t75" alt="http://www.zxxk.com" style="width:160.5pt;height:131.5pt">
            <v:imagedata r:id="rId83" o:title=""/>
          </v:shape>
        </w:pict>
      </w:r>
    </w:p>
    <w:p w14:paraId="2BD46A77" w14:textId="77777777" w:rsidR="00EC435E" w:rsidRDefault="003518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2V 1A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2V 0.5A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3V 1A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3V 0.5A</w:t>
      </w:r>
    </w:p>
    <w:p w14:paraId="0F050ED5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016AC50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）由图象可知，若将它们串联接入某电源两端，电路中的电流刚好为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，因串联电路中各处的电流相等，则通过元件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的电流为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0DD55F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则由图象可知，电路元件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的电压分别为，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638144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则电源总电压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1V+2V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06F24C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并联在电压为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的电源两端时，因并联电路中各支路两端的电压相等，所以，两元件两端的电压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2.5V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2E22A6D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由图象可知，通过两元件的电流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9826C6A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因并联电路中，干路电流等于各支路电流之和，所以干路电流：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0.5A+0.5A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B861B7E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九．电压表的使用</w:t>
      </w:r>
    </w:p>
    <w:p w14:paraId="02D9635B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秋•溧阳市期末）在番茄上相隔一定距离分别插入铜片和锌片，即番茄电池．将铜片、锌片与电压表相连，如图所示．下列说法正确的是（　　）</w:t>
      </w:r>
    </w:p>
    <w:p w14:paraId="68C53E79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A48409C">
          <v:shape id="图片 260" o:spid="_x0000_i1103" type="#_x0000_t75" alt="http://www.zxxk.com" style="width:134.5pt;height:169.5pt">
            <v:imagedata r:id="rId84" o:title=""/>
          </v:shape>
        </w:pict>
      </w:r>
    </w:p>
    <w:p w14:paraId="71FA8C6F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．锌片是番茄电池的正极</w:t>
      </w:r>
      <w:r>
        <w:tab/>
      </w:r>
    </w:p>
    <w:p w14:paraId="33EA856C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．电压表直接接在番茄电池上，会损坏电压表</w:t>
      </w:r>
      <w:r>
        <w:tab/>
      </w:r>
    </w:p>
    <w:p w14:paraId="470D46E4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．番茄电池形成通路后，电流将从锌片流出</w:t>
      </w:r>
      <w:r>
        <w:tab/>
      </w:r>
    </w:p>
    <w:p w14:paraId="63657DAE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．番茄电池可将化学能转化为电能</w:t>
      </w:r>
    </w:p>
    <w:p w14:paraId="479368C8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D27A20F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74811EB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、由图可知，与电压表正接线柱“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Cs w:val="21"/>
        </w:rPr>
        <w:t>相连的为铜片，且图中电压表指针正向偏转，所以铜片为番茄电池的正极，故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88564A0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、由图可知，电压表示数较小，小于电压表的量程，因此将电压表直接接在该番茄电池上，不会损坏电压表，故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071FC8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、铜片为番茄电池的正极，锌片为番茄电池的负极，根据电源外部的电流方向可知，则番茄电池形成通路后，电流从铜片流出、从锌片流入，故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FF0CB6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、番茄电池中储存有化学能，工作时将化学能转化为电能，故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3B8603A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秋•阜宁县期末）取一个橙子，把铜片、铁片插入其中，就制成了一个水果电池。用电压表测量电压如图所示，下列说</w:t>
      </w:r>
      <w:r>
        <w:rPr>
          <w:rFonts w:ascii="Times New Roman" w:eastAsia="新宋体" w:hAnsi="Times New Roman" w:hint="eastAsia"/>
          <w:szCs w:val="21"/>
        </w:rPr>
        <w:t>法正确的是（　　）</w:t>
      </w:r>
    </w:p>
    <w:p w14:paraId="235045D2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0E397F4">
          <v:shape id="图片 261" o:spid="_x0000_i1104" type="#_x0000_t75" alt="http://www.zxxk.com" style="width:123pt;height:142pt">
            <v:imagedata r:id="rId85" o:title=""/>
          </v:shape>
        </w:pict>
      </w:r>
    </w:p>
    <w:p w14:paraId="59935E5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．铁片是水果电池的正极</w:t>
      </w:r>
      <w:r>
        <w:tab/>
      </w:r>
    </w:p>
    <w:p w14:paraId="0596C2F1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．两个相同水果电池串联后可提供更高电压</w:t>
      </w:r>
      <w:r>
        <w:tab/>
      </w:r>
    </w:p>
    <w:p w14:paraId="03C145C9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．该水果电池的电压是</w:t>
      </w:r>
      <w:r>
        <w:rPr>
          <w:rFonts w:ascii="Times New Roman" w:eastAsia="新宋体" w:hAnsi="Times New Roman" w:hint="eastAsia"/>
          <w:szCs w:val="21"/>
        </w:rPr>
        <w:t xml:space="preserve"> 3V</w:t>
      </w:r>
      <w:r>
        <w:tab/>
      </w:r>
    </w:p>
    <w:p w14:paraId="289EE64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．水果电池将内能转化为电能</w:t>
      </w:r>
    </w:p>
    <w:p w14:paraId="72F4AC05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F783C8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32B77CBC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、电压表使用时，电流从电压表的正接线柱流入、负接线柱流出，即电压表的正接线柱与电源的正极相连接，因此铜电极为正极，故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43902C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、两个相同水果电池串联后可提供更高电压，故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A2C54E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、由图知电压表的量程为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，分度值为</w:t>
      </w:r>
      <w:r>
        <w:rPr>
          <w:rFonts w:ascii="Times New Roman" w:eastAsia="新宋体" w:hAnsi="Times New Roman" w:hint="eastAsia"/>
          <w:color w:val="FF0000"/>
          <w:szCs w:val="21"/>
        </w:rPr>
        <w:t>0.1V</w:t>
      </w:r>
      <w:r>
        <w:rPr>
          <w:rFonts w:ascii="Times New Roman" w:eastAsia="新宋体" w:hAnsi="Times New Roman" w:hint="eastAsia"/>
          <w:color w:val="FF0000"/>
          <w:szCs w:val="21"/>
        </w:rPr>
        <w:t>，水果电池的电压为</w:t>
      </w:r>
      <w:r>
        <w:rPr>
          <w:rFonts w:ascii="Times New Roman" w:eastAsia="新宋体" w:hAnsi="Times New Roman" w:hint="eastAsia"/>
          <w:color w:val="FF0000"/>
          <w:szCs w:val="21"/>
        </w:rPr>
        <w:t>0.6V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1C1D5C4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、水果电池工作时，将消耗化学能，产生电能，所以是将化</w:t>
      </w:r>
      <w:r>
        <w:rPr>
          <w:rFonts w:ascii="Times New Roman" w:eastAsia="新宋体" w:hAnsi="Times New Roman" w:hint="eastAsia"/>
          <w:color w:val="FF0000"/>
          <w:szCs w:val="21"/>
        </w:rPr>
        <w:t>学能转化为电能，故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432B4B8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秋•盱眙县期末）如图所示各电路图中，闭合开关后，电压表能测灯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两端电压的是（　　）</w:t>
      </w:r>
    </w:p>
    <w:p w14:paraId="184BBBB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649726F">
          <v:shape id="图片 262" o:spid="_x0000_i1105" type="#_x0000_t75" alt="http://www.zxxk.com" style="width:130.5pt;height:115pt">
            <v:imagedata r:id="rId86" o:title=""/>
          </v:shape>
        </w:pict>
      </w:r>
      <w:r>
        <w:tab/>
      </w:r>
    </w:p>
    <w:p w14:paraId="2C6CBF7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AB803D6">
          <v:shape id="图片 263" o:spid="_x0000_i1106" type="#_x0000_t75" alt="http://www.zxxk.com" style="width:125.5pt;height:111pt">
            <v:imagedata r:id="rId87" o:title=""/>
          </v:shape>
        </w:pict>
      </w:r>
      <w:r>
        <w:tab/>
      </w:r>
    </w:p>
    <w:p w14:paraId="62F9C7E4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077F7B7">
          <v:shape id="图片 264" o:spid="_x0000_i1107" type="#_x0000_t75" alt="http://www.zxxk.com" style="width:92.5pt;height:131.5pt">
            <v:imagedata r:id="rId88" o:title=""/>
          </v:shape>
        </w:pict>
      </w:r>
      <w:r>
        <w:tab/>
      </w:r>
    </w:p>
    <w:p w14:paraId="23764E3F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567128E">
          <v:shape id="图片 265" o:spid="_x0000_i1108" type="#_x0000_t75" alt="http://www.zxxk.com" style="width:130.5pt;height:115pt">
            <v:imagedata r:id="rId89" o:title=""/>
          </v:shape>
        </w:pict>
      </w:r>
    </w:p>
    <w:p w14:paraId="0CA4874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EE57D3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串联，电压表虽在最上面，但是与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并联，测的是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5016E1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并联，测的是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两端电压，故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2E92A4C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串联，电压表与开关并联，测的是开关两端电压，开关闭合，电压表被短路，故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6085317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串联，电压表与电源并联，测的是电源电压，故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8687D03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一十．探究串联电路中的电压规律</w:t>
      </w:r>
    </w:p>
    <w:p w14:paraId="6B90BCE5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秋•仪征市期末）如图所示，关于探究“串联电路中电压的规律”的实验，下列说法不正确的是（　　）</w:t>
      </w:r>
    </w:p>
    <w:p w14:paraId="2AAB911B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E3F9ACB">
          <v:shape id="图片 266" o:spid="_x0000_i1109" type="#_x0000_t75" alt="http://www.zxxk.com" style="width:141pt;height:97pt">
            <v:imagedata r:id="rId90" o:title=""/>
          </v:shape>
        </w:pict>
      </w:r>
    </w:p>
    <w:p w14:paraId="12EA92A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．实验前，应对电压表进行调零</w:t>
      </w:r>
      <w:r>
        <w:tab/>
      </w:r>
    </w:p>
    <w:p w14:paraId="4C08BBFA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．应选用不同规格的灯泡多次实验</w:t>
      </w:r>
      <w:r>
        <w:tab/>
      </w:r>
    </w:p>
    <w:p w14:paraId="06203F3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．测出灯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的电压后，只将电压表的一端从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改接到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，即可测出灯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的电压</w:t>
      </w:r>
      <w:r>
        <w:tab/>
      </w:r>
    </w:p>
    <w:p w14:paraId="1E25C8D8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．实验中若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被短路，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会更亮</w:t>
      </w:r>
    </w:p>
    <w:p w14:paraId="2A96D23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70BA0AE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、连接电路前，在检查实验器材时发现电压表指针没有指在零刻度线上，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则应对电压表进行调零，使指针指在零刻度线上，故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4203A76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、选用不同规格的灯泡做实验，为了使结论更具有普遍性，故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36F6F19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、在测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两端的电压时，电压表所接的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接点不动，只断开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接点，并把接线改接到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接点上，会导致电压表正、负接线柱接反了，无法测出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505EEB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、因灯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短路，电路仍然是导通的，并且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两端的电压增大到接近电源电压，因此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会更亮，故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FA2E99F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一十一．并联电路中的电压规律</w:t>
      </w:r>
    </w:p>
    <w:p w14:paraId="07E95321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是电阻箱，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是定值电阻。闭合开关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，改变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的阻值，两电流表示数与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关系图像如图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所示。则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关系图像正确的是（　　）</w:t>
      </w:r>
    </w:p>
    <w:p w14:paraId="1D26CEB7" w14:textId="77777777" w:rsidR="00EC435E" w:rsidRDefault="003518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92222FC">
          <v:shape id="图片 267" o:spid="_x0000_i1110" type="#_x0000_t75" alt="http://www.zxxk.com" style="width:268pt;height:147pt">
            <v:imagedata r:id="rId91" o:title=""/>
          </v:shape>
        </w:pict>
      </w:r>
    </w:p>
    <w:p w14:paraId="74D4FF0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DA4CABA">
          <v:shape id="图片 268" o:spid="_x0000_i1111" type="#_x0000_t75" alt="http://www.zxxk.com" style="width:122.5pt;height:94.5pt">
            <v:imagedata r:id="rId92" o:title=""/>
          </v:shape>
        </w:pict>
      </w:r>
      <w:r>
        <w:tab/>
      </w:r>
    </w:p>
    <w:p w14:paraId="2A485A07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6022FB7">
          <v:shape id="图片 269" o:spid="_x0000_i1112" type="#_x0000_t75" alt="http://www.zxxk.com" style="width:122.5pt;height:94.5pt">
            <v:imagedata r:id="rId93" o:title=""/>
          </v:shape>
        </w:pict>
      </w:r>
      <w:r>
        <w:tab/>
      </w:r>
    </w:p>
    <w:p w14:paraId="34B29815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CED59EC">
          <v:shape id="图片 270" o:spid="_x0000_i1113" type="#_x0000_t75" alt="http://www.zxxk.com" style="width:122.5pt;height:94.5pt">
            <v:imagedata r:id="rId94" o:title=""/>
          </v:shape>
        </w:pict>
      </w:r>
      <w:r>
        <w:tab/>
      </w:r>
    </w:p>
    <w:p w14:paraId="428139CA" w14:textId="77777777" w:rsidR="00EC435E" w:rsidRDefault="003518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89F6F6E">
          <v:shape id="图片 271" o:spid="_x0000_i1114" type="#_x0000_t75" alt="http://www.zxxk.com" style="width:122.5pt;height:94.5pt">
            <v:imagedata r:id="rId95" o:title=""/>
          </v:shape>
        </w:pict>
      </w:r>
    </w:p>
    <w:p w14:paraId="7292E441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84B84B5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解：由图可知两电阻并联接入电路，电流表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测干路电流，电流表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测通过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的电流，并联电路各支路两端电压相等，</w:t>
      </w:r>
    </w:p>
    <w:p w14:paraId="542EC73B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由图乙可知当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变大时，电流表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示数不变，即干路电流不变，电流表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示数变小，</w:t>
      </w:r>
    </w:p>
    <w:p w14:paraId="219DF41C" w14:textId="77777777" w:rsidR="00EC435E" w:rsidRDefault="00351896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由欧姆定律可知，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，结合图乙可知，故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43AA8933" w14:textId="77777777" w:rsidR="00EC435E" w:rsidRDefault="003518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一十二．电路图设计</w:t>
      </w:r>
    </w:p>
    <w:p w14:paraId="005E37C2" w14:textId="77777777" w:rsidR="00EC435E" w:rsidRDefault="003518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秋•吴江区期末）电动公交车的动力来源于电动机，前、后两门（电路开关）中任意一个门没有关闭好，电动公交车都无法行驶。图中符合要求的电路是（　　）</w:t>
      </w:r>
    </w:p>
    <w:p w14:paraId="398DB2DE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7828761">
          <v:shape id="图片 272" o:spid="_x0000_i1115" type="#_x0000_t75" alt="http://www.zxxk.com" style="width:88.5pt;height:73.5pt">
            <v:imagedata r:id="rId9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5908BD4">
          <v:shape id="图片 273" o:spid="_x0000_i1116" type="#_x0000_t75" alt="http://www.zxxk.com" style="width:88.5pt;height:61.5pt">
            <v:imagedata r:id="rId97" o:title=""/>
          </v:shape>
        </w:pict>
      </w:r>
      <w:r>
        <w:tab/>
      </w:r>
    </w:p>
    <w:p w14:paraId="0C13BAA1" w14:textId="77777777" w:rsidR="00EC435E" w:rsidRDefault="003518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550F398">
          <v:shape id="图片 274" o:spid="_x0000_i1117" type="#_x0000_t75" alt="http://www.zxxk.com" style="width:90pt;height:58.5pt">
            <v:imagedata r:id="rId9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D9DF52B">
          <v:shape id="图片 275" o:spid="_x0000_i1118" type="#_x0000_t75" alt="http://www.zxxk.com" style="width:91pt;height:58.5pt">
            <v:imagedata r:id="rId99" o:title=""/>
          </v:shape>
        </w:pict>
      </w:r>
    </w:p>
    <w:p w14:paraId="6BEB7B64" w14:textId="77777777" w:rsidR="00EC435E" w:rsidRDefault="00351896">
      <w:pPr>
        <w:spacing w:line="360" w:lineRule="auto"/>
        <w:ind w:leftChars="130" w:left="273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4E24389" w14:textId="59F51346" w:rsidR="00EC435E" w:rsidRDefault="00351896" w:rsidP="00351896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因为电动机要由前、后两门（电路开关）关闭同时控制，任意一个门没有关闭好电动机都不能工作，则电动公交车无法行驶，所以前、后两门中的电路开关应串联连接同时控制电动机，符合要求的电路只有选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sectPr w:rsidR="00EC435E">
      <w:headerReference w:type="even" r:id="rId100"/>
      <w:headerReference w:type="default" r:id="rId101"/>
      <w:footerReference w:type="even" r:id="rId102"/>
      <w:footerReference w:type="default" r:id="rId103"/>
      <w:headerReference w:type="first" r:id="rId104"/>
      <w:footerReference w:type="first" r:id="rId105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E5017" w14:textId="77777777" w:rsidR="00000000" w:rsidRDefault="00351896">
      <w:r>
        <w:separator/>
      </w:r>
    </w:p>
  </w:endnote>
  <w:endnote w:type="continuationSeparator" w:id="0">
    <w:p w14:paraId="1F37001F" w14:textId="77777777" w:rsidR="00000000" w:rsidRDefault="0035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19BE9" w14:textId="77777777" w:rsidR="00351896" w:rsidRPr="00351896" w:rsidRDefault="00351896" w:rsidP="0035189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F08B2" w14:textId="69120721" w:rsidR="004151FC" w:rsidRPr="00351896" w:rsidRDefault="004151FC" w:rsidP="0035189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21FA6" w14:textId="77777777" w:rsidR="00351896" w:rsidRDefault="003518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92F40" w14:textId="77777777" w:rsidR="00000000" w:rsidRDefault="00351896">
      <w:r>
        <w:separator/>
      </w:r>
    </w:p>
  </w:footnote>
  <w:footnote w:type="continuationSeparator" w:id="0">
    <w:p w14:paraId="595CDBB8" w14:textId="77777777" w:rsidR="00000000" w:rsidRDefault="00351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A7830" w14:textId="77777777" w:rsidR="00351896" w:rsidRPr="00351896" w:rsidRDefault="00351896" w:rsidP="003518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5AD85" w14:textId="2F4444D9" w:rsidR="004151FC" w:rsidRPr="00351896" w:rsidRDefault="004151FC" w:rsidP="00351896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1FE04" w14:textId="77777777" w:rsidR="00351896" w:rsidRDefault="00351896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EC435E"/>
    <w:rsid w:val="00351896"/>
    <w:rsid w:val="004151FC"/>
    <w:rsid w:val="00C02FC6"/>
    <w:rsid w:val="00EC435E"/>
    <w:rsid w:val="45CB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05075A86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theme" Target="theme/theme1.xm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footer" Target="footer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footer" Target="footer2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header" Target="header3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header" Target="header1.xml"/><Relationship Id="rId105" Type="http://schemas.openxmlformats.org/officeDocument/2006/relationships/footer" Target="footer3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3&#31456;-&#30005;&#36335;&#21021;&#25506;&#65288;&#36873;&#25321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第13章-电路初探（选择题）-【期末题汇编】2022-2023苏科版九年级物理上学期期末复习专题精炼.doc</Template>
  <TotalTime>0</TotalTime>
  <Pages>22</Pages>
  <Words>1745</Words>
  <Characters>9948</Characters>
  <Application>Microsoft Office Word</Application>
  <DocSecurity>0</DocSecurity>
  <Lines>82</Lines>
  <Paragraphs>23</Paragraphs>
  <ScaleCrop>false</ScaleCrop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