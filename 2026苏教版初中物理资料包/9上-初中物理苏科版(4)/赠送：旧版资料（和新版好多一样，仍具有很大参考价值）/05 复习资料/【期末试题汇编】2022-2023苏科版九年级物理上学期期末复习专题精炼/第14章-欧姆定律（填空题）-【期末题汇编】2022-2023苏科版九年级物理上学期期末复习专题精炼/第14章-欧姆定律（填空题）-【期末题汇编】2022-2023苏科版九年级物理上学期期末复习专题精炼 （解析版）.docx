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5492" w14:textId="77777777" w:rsidR="004E1991" w:rsidRDefault="00AD7503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4ED15448" wp14:editId="4F9B25BF">
            <wp:simplePos x="0" y="0"/>
            <wp:positionH relativeFrom="page">
              <wp:posOffset>12077700</wp:posOffset>
            </wp:positionH>
            <wp:positionV relativeFrom="topMargin">
              <wp:posOffset>11836400</wp:posOffset>
            </wp:positionV>
            <wp:extent cx="482600" cy="444500"/>
            <wp:effectExtent l="0" t="0" r="0" b="0"/>
            <wp:wrapNone/>
            <wp:docPr id="100142" name="图片 10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2972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14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欧姆定律（填空题）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63493C2E" w14:textId="77777777" w:rsidR="004E1991" w:rsidRDefault="004E1991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0B969412" w14:textId="77777777" w:rsidR="004E1991" w:rsidRDefault="00AD750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一．影响电阻大小的因素</w:t>
      </w:r>
    </w:p>
    <w:p w14:paraId="2ABB2479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秋•江阴市期末）在物理创新实验课上，小华通过两个实验探究影响电阻大小的因素。</w:t>
      </w:r>
    </w:p>
    <w:p w14:paraId="6872F6B1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E03F7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60" o:spid="_x0000_i1025" type="#_x0000_t75" alt="http://www.zxxk.com" style="width:265.5pt;height:89.5pt">
            <v:imagedata r:id="rId7" o:title=""/>
          </v:shape>
        </w:pict>
      </w:r>
    </w:p>
    <w:p w14:paraId="1D6EE21C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）在如图甲所示的电路中，保持适当的电源电压，在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间接入一根黄瓜，闭合开关，小量程电流表有明显示数。接着用美工刀把黄瓜中间切掉一小块，让黄瓜中间的截面明显变细，此时黄瓜的阻值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变大　</w:t>
      </w:r>
      <w:r>
        <w:rPr>
          <w:rFonts w:ascii="Times New Roman" w:eastAsia="新宋体" w:hAnsi="Times New Roman" w:hint="eastAsia"/>
          <w:szCs w:val="21"/>
        </w:rPr>
        <w:t>，电流表示数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变小　</w:t>
      </w:r>
      <w:r>
        <w:rPr>
          <w:rFonts w:ascii="Times New Roman" w:eastAsia="新宋体" w:hAnsi="Times New Roman" w:hint="eastAsia"/>
          <w:szCs w:val="21"/>
        </w:rPr>
        <w:t>。（均选填“变大”、“不变”或“变小”）</w:t>
      </w:r>
    </w:p>
    <w:p w14:paraId="41E4FEAC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）在如图乙所示的电路中，在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间接入一只敲碎玻璃外壳的白炽灯，闭合开关，对着白炽灯灯丝吹气，灯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变亮，说明白炽灯灯丝电阻大小与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温度　</w:t>
      </w:r>
      <w:r>
        <w:rPr>
          <w:rFonts w:ascii="Times New Roman" w:eastAsia="新宋体" w:hAnsi="Times New Roman" w:hint="eastAsia"/>
          <w:szCs w:val="21"/>
        </w:rPr>
        <w:t>有关。</w:t>
      </w:r>
    </w:p>
    <w:p w14:paraId="090AF6A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）变大；变小；（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）温度。</w:t>
      </w:r>
    </w:p>
    <w:p w14:paraId="04A573A3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）保持适当的电源电压，当在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间接入一条黄瓜时，闭</w:t>
      </w:r>
      <w:r>
        <w:rPr>
          <w:rFonts w:ascii="Times New Roman" w:eastAsia="新宋体" w:hAnsi="Times New Roman" w:hint="eastAsia"/>
          <w:color w:val="FF0000"/>
          <w:szCs w:val="21"/>
        </w:rPr>
        <w:t>合开关，小量程电流表有明显示数，该老师用美工刀把黄瓜中间切掉一块让黄瓜中间的截面明显变细，在材料、长度和温度不变的情况下，黄瓜变细，则黄瓜的电阻变大，电路中的电流变小，即电流表示数变小；</w:t>
      </w:r>
    </w:p>
    <w:p w14:paraId="5A51D73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）在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间接入一只敲碎玻璃外壳的白炽灯时，闭合开关，灯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发光，对着白炽灯灯丝吹气，灯丝的温度降低，灯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变亮，这说明电路中的电流变大了，即白炽灯灯丝电阻变小了，这说明电阻的大小与温度有关。</w:t>
      </w:r>
    </w:p>
    <w:p w14:paraId="10B9DF6D" w14:textId="77777777" w:rsidR="004E1991" w:rsidRDefault="00AD750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二．探究影响导体电阻大小的因素</w:t>
      </w:r>
    </w:p>
    <w:p w14:paraId="45BD23E7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秋•灌南县期末）小明同学在“探究影响导体电阻大小因素”的实验中，提出了如下猜想：</w:t>
      </w:r>
      <w:r>
        <w:rPr>
          <w:rFonts w:ascii="Times New Roman" w:eastAsia="新宋体" w:hAnsi="Times New Roman"/>
          <w:szCs w:val="21"/>
        </w:rPr>
        <w:pict w14:anchorId="492ECE5E">
          <v:shape id="图片 161" o:spid="_x0000_i1026" type="#_x0000_t75" alt="http://www.zxxk.com" style="width:209.5pt;height:105pt">
            <v:imagedata r:id="rId8" o:title=""/>
          </v:shape>
        </w:pict>
      </w:r>
    </w:p>
    <w:p w14:paraId="04171D74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猜想一：导体电阻的大小跟导体长度有关；</w:t>
      </w:r>
    </w:p>
    <w:p w14:paraId="05D19807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猜想二：导体电阻的大小跟导体的横截面积有关；</w:t>
      </w:r>
    </w:p>
    <w:p w14:paraId="54C1F073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猜想三：导体电阻的大小跟导体的材料有关。</w:t>
      </w:r>
    </w:p>
    <w:p w14:paraId="2F32568D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他利用如图所示电路进行探究，实验中分别将多根规格、材料不同的电阻丝两端接入电路</w:t>
      </w:r>
      <w:r>
        <w:rPr>
          <w:rFonts w:ascii="Times New Roman" w:eastAsia="新宋体" w:hAnsi="Times New Roman" w:hint="eastAsia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两点间，请你帮他完成下列内容：</w:t>
      </w:r>
    </w:p>
    <w:p w14:paraId="392F32D8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）实验中通过观察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电流表示数　</w:t>
      </w:r>
      <w:r>
        <w:rPr>
          <w:rFonts w:ascii="Times New Roman" w:eastAsia="新宋体" w:hAnsi="Times New Roman" w:hint="eastAsia"/>
          <w:szCs w:val="21"/>
        </w:rPr>
        <w:t>来比较电阻的大小；</w:t>
      </w:r>
    </w:p>
    <w:p w14:paraId="62BE5737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）为了验证猜想二，小明同学应选用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长度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材料　</w:t>
      </w:r>
      <w:r>
        <w:rPr>
          <w:rFonts w:ascii="Times New Roman" w:eastAsia="新宋体" w:hAnsi="Times New Roman" w:hint="eastAsia"/>
          <w:szCs w:val="21"/>
        </w:rPr>
        <w:t>相同，而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横街面积　</w:t>
      </w:r>
      <w:r>
        <w:rPr>
          <w:rFonts w:ascii="Times New Roman" w:eastAsia="新宋体" w:hAnsi="Times New Roman" w:hint="eastAsia"/>
          <w:szCs w:val="21"/>
        </w:rPr>
        <w:t>不同的电阻丝进行对比实验。</w:t>
      </w:r>
    </w:p>
    <w:p w14:paraId="3B24D583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）电流表示数；（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）长度；材料；横街面积。</w:t>
      </w:r>
    </w:p>
    <w:p w14:paraId="0F1FD81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）在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之间分别接上不同的导体，不同导体电阻不同，对电流的阻碍作用不同，阻碍作用大的，通过的电流小，阻碍作用小的通过的电流大，所以可通过观察电流表示数来比较导体电阻的大小。</w:t>
      </w:r>
    </w:p>
    <w:p w14:paraId="53B18122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）要验证导体的电阻与导体的横截面积有关，应控制导体材料与长度相同而长度不同的导线进行实验。</w:t>
      </w:r>
    </w:p>
    <w:p w14:paraId="5BB3D795" w14:textId="77777777" w:rsidR="004E1991" w:rsidRDefault="00AD750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三．滑动变阻器的使用</w:t>
      </w:r>
    </w:p>
    <w:p w14:paraId="1D624DFE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秋•南京期末）如图甲所示的汽油机每秒钟内燃气对外做功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次，则该汽油机飞轮转速是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1200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r/min</w:t>
      </w:r>
      <w:r>
        <w:rPr>
          <w:rFonts w:ascii="Times New Roman" w:eastAsia="新宋体" w:hAnsi="Times New Roman" w:hint="eastAsia"/>
          <w:szCs w:val="21"/>
        </w:rPr>
        <w:t>。如图乙为某调光灯内部的电位器结构图，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是它的三个接线柱，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分别与弧形阻丝的两端</w:t>
      </w:r>
      <w:r>
        <w:rPr>
          <w:rFonts w:ascii="Times New Roman" w:eastAsia="新宋体" w:hAnsi="Times New Roman" w:hint="eastAsia"/>
          <w:szCs w:val="21"/>
        </w:rPr>
        <w:t>相连，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与金属滑片相连，为实现调光功能，电位器应与灯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串联　</w:t>
      </w:r>
      <w:r>
        <w:rPr>
          <w:rFonts w:ascii="Times New Roman" w:eastAsia="新宋体" w:hAnsi="Times New Roman" w:hint="eastAsia"/>
          <w:szCs w:val="21"/>
        </w:rPr>
        <w:t>（选填“串联”或“并联”）；当将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接线柱接入电路，为使灯变亮，应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逆时针　</w:t>
      </w:r>
      <w:r>
        <w:rPr>
          <w:rFonts w:ascii="Times New Roman" w:eastAsia="新宋体" w:hAnsi="Times New Roman" w:hint="eastAsia"/>
          <w:szCs w:val="21"/>
        </w:rPr>
        <w:t>（选填“顺时针”或“逆时针”）旋动滑片。</w:t>
      </w:r>
    </w:p>
    <w:p w14:paraId="5F56BB19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3AFD580">
          <v:shape id="图片 162" o:spid="_x0000_i1027" type="#_x0000_t75" alt="http://www.zxxk.com" style="width:230.5pt;height:143.5pt">
            <v:imagedata r:id="rId9" o:title=""/>
          </v:shape>
        </w:pict>
      </w:r>
    </w:p>
    <w:p w14:paraId="1D54A64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1200</w:t>
      </w:r>
      <w:r>
        <w:rPr>
          <w:rFonts w:ascii="Times New Roman" w:eastAsia="新宋体" w:hAnsi="Times New Roman" w:hint="eastAsia"/>
          <w:color w:val="FF0000"/>
          <w:szCs w:val="21"/>
        </w:rPr>
        <w:t>；串联；逆时针。</w:t>
      </w:r>
    </w:p>
    <w:p w14:paraId="537B660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400606E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）汽油机每秒内对外做功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次，因为一个工作循环飞轮转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圈，完成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个冲程，做功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次，所以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内，飞轮转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圈，</w:t>
      </w:r>
      <w:r>
        <w:rPr>
          <w:rFonts w:ascii="Times New Roman" w:eastAsia="新宋体" w:hAnsi="Times New Roman" w:hint="eastAsia"/>
          <w:color w:val="FF0000"/>
          <w:szCs w:val="21"/>
        </w:rPr>
        <w:t>1min</w:t>
      </w:r>
      <w:r>
        <w:rPr>
          <w:rFonts w:ascii="Times New Roman" w:eastAsia="新宋体" w:hAnsi="Times New Roman" w:hint="eastAsia"/>
          <w:color w:val="FF0000"/>
          <w:szCs w:val="21"/>
        </w:rPr>
        <w:t>飞轮转动的圈数为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圈＝</w:t>
      </w:r>
      <w:r>
        <w:rPr>
          <w:rFonts w:ascii="Times New Roman" w:eastAsia="新宋体" w:hAnsi="Times New Roman" w:hint="eastAsia"/>
          <w:color w:val="FF0000"/>
          <w:szCs w:val="21"/>
        </w:rPr>
        <w:t>1200</w:t>
      </w:r>
      <w:r>
        <w:rPr>
          <w:rFonts w:ascii="Times New Roman" w:eastAsia="新宋体" w:hAnsi="Times New Roman" w:hint="eastAsia"/>
          <w:color w:val="FF0000"/>
          <w:szCs w:val="21"/>
        </w:rPr>
        <w:t>圈；</w:t>
      </w:r>
    </w:p>
    <w:p w14:paraId="4243255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）电位器串联在电路中能改变电路中电流的大小，所以图中电位器应与灯泡串联；</w:t>
      </w:r>
    </w:p>
    <w:p w14:paraId="24FBF2D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当将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接线柱接入电路，滑片左边的电阻丝接入电路，为使灯变亮，逆时针转动旋钮时，电位器接入电路的电阻变小，电路中电流变大，灯泡变亮。</w:t>
      </w:r>
    </w:p>
    <w:p w14:paraId="709EF398" w14:textId="77777777" w:rsidR="004E1991" w:rsidRDefault="00AD750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四．欧姆定律的应用</w:t>
      </w:r>
    </w:p>
    <w:p w14:paraId="1CF40CDA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秋•海州区期末）一盏车床照明灯正常工作时，它两端电压是</w:t>
      </w:r>
      <w:r>
        <w:rPr>
          <w:rFonts w:ascii="Times New Roman" w:eastAsia="新宋体" w:hAnsi="Times New Roman" w:hint="eastAsia"/>
          <w:szCs w:val="21"/>
        </w:rPr>
        <w:t>36V</w:t>
      </w:r>
      <w:r>
        <w:rPr>
          <w:rFonts w:ascii="Times New Roman" w:eastAsia="新宋体" w:hAnsi="Times New Roman" w:hint="eastAsia"/>
          <w:szCs w:val="21"/>
        </w:rPr>
        <w:t>，通过它的电流是</w:t>
      </w:r>
      <w:r>
        <w:rPr>
          <w:rFonts w:ascii="Times New Roman" w:eastAsia="新宋体" w:hAnsi="Times New Roman" w:hint="eastAsia"/>
          <w:szCs w:val="21"/>
        </w:rPr>
        <w:t>1A</w:t>
      </w:r>
      <w:r>
        <w:rPr>
          <w:rFonts w:ascii="Times New Roman" w:eastAsia="新宋体" w:hAnsi="Times New Roman" w:hint="eastAsia"/>
          <w:szCs w:val="21"/>
        </w:rPr>
        <w:t>，则照明灯正常工作时</w:t>
      </w:r>
      <w:r>
        <w:rPr>
          <w:rFonts w:ascii="Times New Roman" w:eastAsia="新宋体" w:hAnsi="Times New Roman" w:hint="eastAsia"/>
          <w:szCs w:val="21"/>
        </w:rPr>
        <w:t>，灯丝电阻是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；现要将它接入电压为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的家庭电路中正常使用，应该给它串联一个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184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的电阻。</w:t>
      </w:r>
    </w:p>
    <w:p w14:paraId="599DB9C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36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184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2ECABB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解；一盏车床照明灯正常工作时，它两端电压是</w:t>
      </w:r>
      <w:r>
        <w:rPr>
          <w:rFonts w:ascii="Times New Roman" w:eastAsia="新宋体" w:hAnsi="Times New Roman" w:hint="eastAsia"/>
          <w:color w:val="FF0000"/>
          <w:szCs w:val="21"/>
        </w:rPr>
        <w:t>36V</w:t>
      </w:r>
      <w:r>
        <w:rPr>
          <w:rFonts w:ascii="Times New Roman" w:eastAsia="新宋体" w:hAnsi="Times New Roman" w:hint="eastAsia"/>
          <w:color w:val="FF0000"/>
          <w:szCs w:val="21"/>
        </w:rPr>
        <w:t>，通过它的电流是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，则照明灯正常工作时，灯丝电阻是：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2B9E51D0">
          <v:shape id="图片 163" o:spid="_x0000_i1028" type="#_x0000_t75" style="width:16.5pt;height:31pt">
            <v:imagedata r:id="rId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3B568E2">
          <v:shape id="图片 164" o:spid="_x0000_i1029" type="#_x0000_t75" style="width:22pt;height:26.5pt">
            <v:imagedata r:id="rId1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36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C84233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串联电路总电压等于各部分电压之和，则串联电阻需要分担的电压为：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36V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184V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4487E8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串联电路各处电流相等，关键欧姆定律可得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1859B84">
          <v:shape id="图片 165" o:spid="_x0000_i1030" type="#_x0000_t75" style="width:16.5pt;height:31pt">
            <v:imagedata r:id="rId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DABE2B5">
          <v:shape id="图片 166" o:spid="_x0000_i1031" type="#_x0000_t75" style="width:28pt;height:26.5pt">
            <v:imagedata r:id="rId1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C2AD0B1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秋•丹阳市期末）规格为“</w:t>
      </w:r>
      <w:r>
        <w:rPr>
          <w:rFonts w:ascii="Times New Roman" w:eastAsia="新宋体" w:hAnsi="Times New Roman" w:hint="eastAsia"/>
          <w:szCs w:val="21"/>
        </w:rPr>
        <w:t>2.5V 0.25A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的小灯泡正常工作时的电阻是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。现将它接到电压是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的电源上，为使它正常工作，需要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串　</w:t>
      </w:r>
      <w:r>
        <w:rPr>
          <w:rFonts w:ascii="Times New Roman" w:eastAsia="新宋体" w:hAnsi="Times New Roman" w:hint="eastAsia"/>
          <w:szCs w:val="21"/>
        </w:rPr>
        <w:t>联一个阻值为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的电阻。</w:t>
      </w:r>
    </w:p>
    <w:p w14:paraId="5194F35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；串；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A49013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解：根据欧姆定律可得灯泡正常工作时的电阻：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562505BB">
          <v:shape id="图片 167" o:spid="_x0000_i1032" type="#_x0000_t75" style="width:16.5pt;height:31pt">
            <v:imagedata r:id="rId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559B7D0">
          <v:shape id="图片 168" o:spid="_x0000_i1033" type="#_x0000_t75" style="width:34pt;height:26.5pt">
            <v:imagedata r:id="rId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DBF767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由串联电路的分压特点可知，要使灯泡接在</w:t>
      </w:r>
      <w:r>
        <w:rPr>
          <w:rFonts w:ascii="Times New Roman" w:eastAsia="新宋体" w:hAnsi="Times New Roman" w:hint="eastAsia"/>
          <w:color w:val="FF0000"/>
          <w:szCs w:val="21"/>
        </w:rPr>
        <w:t>4.5V</w:t>
      </w:r>
      <w:r>
        <w:rPr>
          <w:rFonts w:ascii="Times New Roman" w:eastAsia="新宋体" w:hAnsi="Times New Roman" w:hint="eastAsia"/>
          <w:color w:val="FF0000"/>
          <w:szCs w:val="21"/>
        </w:rPr>
        <w:t>的电源上正常工作，应串联一个电阻分压，</w:t>
      </w:r>
    </w:p>
    <w:p w14:paraId="752F850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因串联电路中总电压等于各分电压之和，</w:t>
      </w:r>
    </w:p>
    <w:p w14:paraId="3B0F04F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所以，串联电阻两端的电压：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4.5V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A3DF37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因串联电路中各处的电流相等，所以电路中的电流：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5B1C22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则串联电阻的阻值：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DEDA172">
          <v:shape id="图片 169" o:spid="_x0000_i1034" type="#_x0000_t75" style="width:16.5pt;height:31pt">
            <v:imagedata r:id="rId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057680E">
          <v:shape id="图片 170" o:spid="_x0000_i1035" type="#_x0000_t75" style="width:34pt;height:26.5pt">
            <v:imagedata r:id="rId1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F71DBD5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秋•丹阳市期末）如图是小明自制的电子秤电路（不考虑弹簧的电阻，且弹簧形变量与外力成正比），已知电源电压恒为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的规格为“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”，电子秤的测量范围是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30kg</w:t>
      </w:r>
      <w:r>
        <w:rPr>
          <w:rFonts w:ascii="Times New Roman" w:eastAsia="新宋体" w:hAnsi="Times New Roman" w:hint="eastAsia"/>
          <w:szCs w:val="21"/>
        </w:rPr>
        <w:t>；当电子秤达到最大测量值时，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的金属滑片在最下端，改装成电子秤的电表正好满偏，则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，轻质托盘上物体的质量为</w:t>
      </w:r>
      <w:r>
        <w:rPr>
          <w:rFonts w:ascii="Times New Roman" w:eastAsia="新宋体" w:hAnsi="Times New Roman" w:hint="eastAsia"/>
          <w:szCs w:val="21"/>
        </w:rPr>
        <w:t>10kg</w:t>
      </w:r>
      <w:r>
        <w:rPr>
          <w:rFonts w:ascii="Times New Roman" w:eastAsia="新宋体" w:hAnsi="Times New Roman" w:hint="eastAsia"/>
          <w:szCs w:val="21"/>
        </w:rPr>
        <w:t>时，该电表示数为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1.5V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，电子秤刻度板上质量的刻度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左疏右密　</w:t>
      </w:r>
      <w:r>
        <w:rPr>
          <w:rFonts w:ascii="Times New Roman" w:eastAsia="新宋体" w:hAnsi="Times New Roman" w:hint="eastAsia"/>
          <w:szCs w:val="21"/>
        </w:rPr>
        <w:t>（“均匀分布”、“左疏右密”或“右疏左密”）。</w:t>
      </w:r>
    </w:p>
    <w:p w14:paraId="5E0B64C7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43FD288">
          <v:shape id="图片 171" o:spid="_x0000_i1036" type="#_x0000_t75" alt="http://www.zxxk.com" style="width:147pt;height:85pt">
            <v:imagedata r:id="rId16" o:title=""/>
          </v:shape>
        </w:pict>
      </w:r>
    </w:p>
    <w:p w14:paraId="7625FD6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</w:t>
      </w: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答案】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；左疏右密。</w:t>
      </w:r>
    </w:p>
    <w:p w14:paraId="2A786EA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解：由图知滑动变阻器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串联，电压表测量滑动变阻器电压，当不放被测物时滑动变阻器滑片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端，此时滑动变阻器接入电阻为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，那么电压表示数为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93ADDA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滑动变阻器最大阻值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，电子秤的测量范围是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30kg</w:t>
      </w:r>
      <w:r>
        <w:rPr>
          <w:rFonts w:ascii="Times New Roman" w:eastAsia="新宋体" w:hAnsi="Times New Roman" w:hint="eastAsia"/>
          <w:color w:val="FF0000"/>
          <w:szCs w:val="21"/>
        </w:rPr>
        <w:t>，当电子秤达到最大测量值时，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的金属滑片在最下端，</w:t>
      </w:r>
    </w:p>
    <w:p w14:paraId="125644B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此时滑动变阻器接入电路的电阻最大，由串联分压原理可知电压表的示数达到最大，由欧姆定律可知此时通过电路的电流最小，</w:t>
      </w:r>
    </w:p>
    <w:p w14:paraId="1296A2F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此时改装成电子秤的电表正好满偏，所以电压表示数可表示被测物体的质量，电源电压为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，所以电压表选择小量程接入电路，</w:t>
      </w:r>
    </w:p>
    <w:p w14:paraId="37F6444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串联电路总电压等于各部分电压之和，串联电路各处电流相等，根据欧姆定律可得；</w:t>
      </w:r>
      <w:r>
        <w:rPr>
          <w:color w:val="FF0000"/>
          <w:position w:val="-30"/>
        </w:rPr>
        <w:pict w14:anchorId="6F7C5F07">
          <v:shape id="图片 172" o:spid="_x0000_i1037" type="#_x0000_t75" style="width:16.5pt;height:34.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1569585">
          <v:shape id="图片 173" o:spid="_x0000_i1038" type="#_x0000_t75" style="width:30pt;height:34.5pt">
            <v:imagedata r:id="rId1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r>
        <w:rPr>
          <w:color w:val="FF0000"/>
          <w:position w:val="-22"/>
        </w:rPr>
        <w:pict w14:anchorId="41B2BA1A">
          <v:shape id="图片 174" o:spid="_x0000_i1039" type="#_x0000_t75" style="width:28pt;height:26.5pt">
            <v:imagedata r:id="rId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09A466D">
          <v:shape id="图片 175" o:spid="_x0000_i1040" type="#_x0000_t75" style="width:34pt;height:31pt">
            <v:imagedata r:id="rId2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DA554BD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电子秤的测量范围是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30kg</w:t>
      </w:r>
      <w:r>
        <w:rPr>
          <w:rFonts w:ascii="Times New Roman" w:eastAsia="新宋体" w:hAnsi="Times New Roman" w:hint="eastAsia"/>
          <w:color w:val="FF0000"/>
          <w:szCs w:val="21"/>
        </w:rPr>
        <w:t>，当被测物的质量为</w:t>
      </w:r>
      <w:r>
        <w:rPr>
          <w:rFonts w:ascii="Times New Roman" w:eastAsia="新宋体" w:hAnsi="Times New Roman" w:hint="eastAsia"/>
          <w:color w:val="FF0000"/>
          <w:szCs w:val="21"/>
        </w:rPr>
        <w:t>10kg</w:t>
      </w:r>
      <w:r>
        <w:rPr>
          <w:rFonts w:ascii="Times New Roman" w:eastAsia="新宋体" w:hAnsi="Times New Roman" w:hint="eastAsia"/>
          <w:color w:val="FF0000"/>
          <w:szCs w:val="21"/>
        </w:rPr>
        <w:t>时，滑动变阻器接入电阻为最大电阻的</w:t>
      </w:r>
      <w:r>
        <w:rPr>
          <w:color w:val="FF0000"/>
          <w:position w:val="-22"/>
        </w:rPr>
        <w:pict w14:anchorId="398C61F2">
          <v:shape id="图片 176" o:spid="_x0000_i1041" type="#_x0000_t75" style="width:10pt;height:26.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，此时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9964A0B">
          <v:shape id="图片 177" o:spid="_x0000_i1042" type="#_x0000_t75" style="width:16pt;height:26.5pt">
            <v:imagedata r:id="rId22" o:title="菁优网-jyeoo"/>
          </v:shape>
        </w:pic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AB0E2C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此时串联电路中的电流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5A37816">
          <v:shape id="图片 178" o:spid="_x0000_i1043" type="#_x0000_t75" style="width:47.5pt;height:31pt">
            <v:imagedata r:id="rId2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46"/>
        </w:rPr>
        <w:pict w14:anchorId="1B42DA02">
          <v:shape id="图片 179" o:spid="_x0000_i1044" type="#_x0000_t75" style="width:61.5pt;height:40.5pt">
            <v:imagedata r:id="rId2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0.225A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EF8B98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滑动变阻器此时两端的电压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0.225A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22"/>
        </w:rPr>
        <w:pict w14:anchorId="6EB2357F">
          <v:shape id="图片 180" o:spid="_x0000_i1045" type="#_x0000_t75" style="width:16pt;height:26.5pt">
            <v:imagedata r:id="rId22" o:title="菁优网-jyeoo"/>
          </v:shape>
        </w:pic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，所以电压表的示数为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6F2EDC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比较质量和电压的变化可知电子秤刻度板上质量的刻度不均匀，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10kg</w:t>
      </w:r>
      <w:r>
        <w:rPr>
          <w:rFonts w:ascii="Times New Roman" w:eastAsia="新宋体" w:hAnsi="Times New Roman" w:hint="eastAsia"/>
          <w:color w:val="FF0000"/>
          <w:szCs w:val="21"/>
        </w:rPr>
        <w:t>对应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30kg</w:t>
      </w:r>
      <w:r>
        <w:rPr>
          <w:rFonts w:ascii="Times New Roman" w:eastAsia="新宋体" w:hAnsi="Times New Roman" w:hint="eastAsia"/>
          <w:color w:val="FF0000"/>
          <w:szCs w:val="21"/>
        </w:rPr>
        <w:t>对应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，故电子秤刻度板上质量的刻度左疏右密。</w:t>
      </w:r>
    </w:p>
    <w:p w14:paraId="5097BA16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秋•灌南县期末）某导体两端的电压为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时，通过它的电流是</w:t>
      </w:r>
      <w:r>
        <w:rPr>
          <w:rFonts w:ascii="Times New Roman" w:eastAsia="新宋体" w:hAnsi="Times New Roman" w:hint="eastAsia"/>
          <w:szCs w:val="21"/>
        </w:rPr>
        <w:t>0.5A</w:t>
      </w:r>
      <w:r>
        <w:rPr>
          <w:rFonts w:ascii="Times New Roman" w:eastAsia="新宋体" w:hAnsi="Times New Roman" w:hint="eastAsia"/>
          <w:szCs w:val="21"/>
        </w:rPr>
        <w:t>，该导体的电阻是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，如果将导体两端的电压增大到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时，通过导体的电流为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，如果导体两端的电压突然变为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，此时导体的电阻是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7CAC7F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9653C3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5BB40DF">
          <v:shape id="图片 181" o:spid="_x0000_i1046" type="#_x0000_t75" style="width:10pt;height:26.5pt">
            <v:imagedata r:id="rId2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可得导体的电阻：</w:t>
      </w:r>
    </w:p>
    <w:p w14:paraId="6BC5129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BB48F0B">
          <v:shape id="图片 182" o:spid="_x0000_i1047" type="#_x0000_t75" style="width:10pt;height:26.5pt">
            <v:imagedata r:id="rId2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8E05F48">
          <v:shape id="图片 183" o:spid="_x0000_i1048" type="#_x0000_t75" style="width:28pt;height:26.5pt">
            <v:imagedata r:id="rId2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267965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因电阻是导体本身的一种性质，与导体两</w:t>
      </w:r>
      <w:r>
        <w:rPr>
          <w:rFonts w:ascii="Times New Roman" w:eastAsia="新宋体" w:hAnsi="Times New Roman" w:hint="eastAsia"/>
          <w:color w:val="FF0000"/>
          <w:szCs w:val="21"/>
        </w:rPr>
        <w:t>端的电压和通过的电流无关，</w:t>
      </w:r>
    </w:p>
    <w:p w14:paraId="5AFFF70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所以，将导体两端的电压增大到</w:t>
      </w:r>
      <w:r>
        <w:rPr>
          <w:rFonts w:ascii="Times New Roman" w:eastAsia="新宋体" w:hAnsi="Times New Roman" w:hint="eastAsia"/>
          <w:color w:val="FF0000"/>
          <w:szCs w:val="21"/>
        </w:rPr>
        <w:t>12V</w:t>
      </w:r>
      <w:r>
        <w:rPr>
          <w:rFonts w:ascii="Times New Roman" w:eastAsia="新宋体" w:hAnsi="Times New Roman" w:hint="eastAsia"/>
          <w:color w:val="FF0000"/>
          <w:szCs w:val="21"/>
        </w:rPr>
        <w:t>时或导体两端电压突然变为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时，导体的电阻仍为</w:t>
      </w:r>
      <w:r>
        <w:rPr>
          <w:rFonts w:ascii="Times New Roman" w:eastAsia="新宋体" w:hAnsi="Times New Roman" w:hint="eastAsia"/>
          <w:color w:val="FF0000"/>
          <w:szCs w:val="21"/>
        </w:rPr>
        <w:t>12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不变，</w:t>
      </w:r>
    </w:p>
    <w:p w14:paraId="28B3A1F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将导体两端的电压增大到</w:t>
      </w:r>
      <w:r>
        <w:rPr>
          <w:rFonts w:ascii="Times New Roman" w:eastAsia="新宋体" w:hAnsi="Times New Roman" w:hint="eastAsia"/>
          <w:color w:val="FF0000"/>
          <w:szCs w:val="21"/>
        </w:rPr>
        <w:t>12V</w:t>
      </w:r>
      <w:r>
        <w:rPr>
          <w:rFonts w:ascii="Times New Roman" w:eastAsia="新宋体" w:hAnsi="Times New Roman" w:hint="eastAsia"/>
          <w:color w:val="FF0000"/>
          <w:szCs w:val="21"/>
        </w:rPr>
        <w:t>时，通过导体的电流：</w:t>
      </w:r>
    </w:p>
    <w:p w14:paraId="0E58EE2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I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color w:val="FF0000"/>
          <w:position w:val="-22"/>
        </w:rPr>
        <w:pict w14:anchorId="72B40F2A">
          <v:shape id="图片 184" o:spid="_x0000_i1049" type="#_x0000_t75" style="width:22pt;height:26.5pt">
            <v:imagedata r:id="rId2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0B6BF70">
          <v:shape id="图片 185" o:spid="_x0000_i1050" type="#_x0000_t75" style="width:28pt;height:26.5pt">
            <v:imagedata r:id="rId2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4B4FFD9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镇江期末）图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是温度报警电路，电压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恒为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，虚线框内一只为热敏电阻，另一只为电阻箱，其中热敏电阻的阻值随温度变化的关系图线如图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所示。报警电路要求：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输出电压随温度升高而增大；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当输出电压≥</w:t>
      </w:r>
      <w:r>
        <w:rPr>
          <w:rFonts w:ascii="Times New Roman" w:eastAsia="新宋体" w:hAnsi="Times New Roman" w:hint="eastAsia"/>
          <w:szCs w:val="21"/>
        </w:rPr>
        <w:t>8V</w:t>
      </w:r>
      <w:r>
        <w:rPr>
          <w:rFonts w:ascii="Times New Roman" w:eastAsia="新宋体" w:hAnsi="Times New Roman" w:hint="eastAsia"/>
          <w:szCs w:val="21"/>
        </w:rPr>
        <w:t>时，便触发报警器（未画出）报警。图中热敏电阻应接在框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”）内；要求环境温度为</w:t>
      </w: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℃时开始报警，则电阻箱应调至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；若保持电阻箱阻值为上述值不变，仅将两电阻位置对调，则环境温度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下降　</w:t>
      </w:r>
      <w:r>
        <w:rPr>
          <w:rFonts w:ascii="Times New Roman" w:eastAsia="新宋体" w:hAnsi="Times New Roman" w:hint="eastAsia"/>
          <w:szCs w:val="21"/>
        </w:rPr>
        <w:t>（选填“上升”、“下降”）至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℃时开始报警。</w:t>
      </w:r>
    </w:p>
    <w:p w14:paraId="2EC7EBB8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DDAE4DB">
          <v:shape id="图片 186" o:spid="_x0000_i1051" type="#_x0000_t75" alt="http://www.zxxk.com" style="width:316pt;height:155.5pt">
            <v:imagedata r:id="rId30" o:title=""/>
          </v:shape>
        </w:pict>
      </w:r>
    </w:p>
    <w:p w14:paraId="46AABB0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0.8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18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ED6A6F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）热敏电阻和电阻箱串联在电源上，当环境温度是</w:t>
      </w:r>
      <w:r>
        <w:rPr>
          <w:rFonts w:ascii="Times New Roman" w:eastAsia="新宋体" w:hAnsi="Times New Roman" w:hint="eastAsia"/>
          <w:color w:val="FF0000"/>
          <w:szCs w:val="21"/>
        </w:rPr>
        <w:t>38</w:t>
      </w:r>
      <w:r>
        <w:rPr>
          <w:rFonts w:ascii="Times New Roman" w:eastAsia="新宋体" w:hAnsi="Times New Roman" w:hint="eastAsia"/>
          <w:color w:val="FF0000"/>
          <w:szCs w:val="21"/>
        </w:rPr>
        <w:t>℃时，热敏电阻的阻值是</w:t>
      </w:r>
      <w:r>
        <w:rPr>
          <w:rFonts w:ascii="Times New Roman" w:eastAsia="新宋体" w:hAnsi="Times New Roman" w:hint="eastAsia"/>
          <w:color w:val="FF0000"/>
          <w:szCs w:val="21"/>
        </w:rPr>
        <w:t>0.4k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，此时输出电压为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，当环境温度超过</w:t>
      </w:r>
      <w:r>
        <w:rPr>
          <w:rFonts w:ascii="Times New Roman" w:eastAsia="新宋体" w:hAnsi="Times New Roman" w:hint="eastAsia"/>
          <w:color w:val="FF0000"/>
          <w:szCs w:val="21"/>
        </w:rPr>
        <w:t>38</w:t>
      </w:r>
      <w:r>
        <w:rPr>
          <w:rFonts w:ascii="Times New Roman" w:eastAsia="新宋体" w:hAnsi="Times New Roman" w:hint="eastAsia"/>
          <w:color w:val="FF0000"/>
          <w:szCs w:val="21"/>
        </w:rPr>
        <w:t>℃时，热敏电阻的阻值变小，输出电压超过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，说明环境温度从</w:t>
      </w:r>
      <w:r>
        <w:rPr>
          <w:rFonts w:ascii="Times New Roman" w:eastAsia="新宋体" w:hAnsi="Times New Roman" w:hint="eastAsia"/>
          <w:color w:val="FF0000"/>
          <w:szCs w:val="21"/>
        </w:rPr>
        <w:t>38</w:t>
      </w:r>
      <w:r>
        <w:rPr>
          <w:rFonts w:ascii="Times New Roman" w:eastAsia="新宋体" w:hAnsi="Times New Roman" w:hint="eastAsia"/>
          <w:color w:val="FF0000"/>
          <w:szCs w:val="21"/>
        </w:rPr>
        <w:t>℃升高时，热敏电阻阻值变小，热敏电阻两端的电压变小，电阻箱两端的电压变大，即输出电压变大，故热敏电阻接在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位置，电阻箱接在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位置；</w:t>
      </w:r>
    </w:p>
    <w:p w14:paraId="2BCFD88D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）当热敏电阻接在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位置，电阻箱接在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位置，环境温度是</w:t>
      </w:r>
      <w:r>
        <w:rPr>
          <w:rFonts w:ascii="Times New Roman" w:eastAsia="新宋体" w:hAnsi="Times New Roman" w:hint="eastAsia"/>
          <w:color w:val="FF0000"/>
          <w:szCs w:val="21"/>
        </w:rPr>
        <w:t>38</w:t>
      </w:r>
      <w:r>
        <w:rPr>
          <w:rFonts w:ascii="Times New Roman" w:eastAsia="新宋体" w:hAnsi="Times New Roman" w:hint="eastAsia"/>
          <w:color w:val="FF0000"/>
          <w:szCs w:val="21"/>
        </w:rPr>
        <w:t>℃，热敏电阻是</w:t>
      </w:r>
      <w:r>
        <w:rPr>
          <w:rFonts w:ascii="Times New Roman" w:eastAsia="新宋体" w:hAnsi="Times New Roman" w:hint="eastAsia"/>
          <w:color w:val="FF0000"/>
          <w:szCs w:val="21"/>
        </w:rPr>
        <w:t>0.4k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，此时电阻箱两端的电压是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FB3610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因为串联电路总电压等于各串联导体两端电压之和，所以热敏电阻两端的</w:t>
      </w:r>
      <w:r>
        <w:rPr>
          <w:rFonts w:ascii="Times New Roman" w:eastAsia="新宋体" w:hAnsi="Times New Roman" w:hint="eastAsia"/>
          <w:color w:val="FF0000"/>
          <w:szCs w:val="21"/>
        </w:rPr>
        <w:t>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定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F9D3DA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根据串联电路电流相等可得，电路中的电流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18A961A">
          <v:shape id="图片 187" o:spid="_x0000_i1052" type="#_x0000_t75" style="width:21pt;height:35.5pt">
            <v:imagedata r:id="rId3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CAD4214">
          <v:shape id="图片 188" o:spid="_x0000_i1053" type="#_x0000_t75" style="width:21pt;height:35.5pt">
            <v:imagedata r:id="rId3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，即：</w:t>
      </w:r>
      <w:r>
        <w:rPr>
          <w:color w:val="FF0000"/>
          <w:position w:val="-22"/>
        </w:rPr>
        <w:pict w14:anchorId="2DCCE2EA">
          <v:shape id="图片 189" o:spid="_x0000_i1054" type="#_x0000_t75" style="width:34pt;height:26.5pt">
            <v:imagedata r:id="rId3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82A0932">
          <v:shape id="图片 190" o:spid="_x0000_i1055" type="#_x0000_t75" style="width:21pt;height:31pt">
            <v:imagedata r:id="rId3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E5304C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则电阻箱的阻值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定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0.8k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1EB7A0B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当热敏电阻和电阻箱的位置互换，电阻箱的阻值是</w:t>
      </w:r>
      <w:r>
        <w:rPr>
          <w:rFonts w:ascii="Times New Roman" w:eastAsia="新宋体" w:hAnsi="Times New Roman" w:hint="eastAsia"/>
          <w:color w:val="FF0000"/>
          <w:szCs w:val="21"/>
        </w:rPr>
        <w:t>0.8k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，输出电压为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，即热敏电阻两端的电压是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1B5EED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根据串联电路电压特点得，电阻箱两端的电压</w:t>
      </w:r>
      <w:r>
        <w:rPr>
          <w:rFonts w:ascii="Times New Roman" w:eastAsia="新宋体" w:hAnsi="Times New Roman" w:hint="eastAsia"/>
          <w:color w:val="FF0000"/>
          <w:szCs w:val="21"/>
        </w:rPr>
        <w:t>U'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定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U'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B983E5D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根据串联电路电流相等可得，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color w:val="FF0000"/>
          <w:position w:val="-30"/>
        </w:rPr>
        <w:pict w14:anchorId="6FAF8300">
          <v:shape id="图片 191" o:spid="_x0000_i1056" type="#_x0000_t75" style="width:34.5pt;height:35.5pt">
            <v:imagedata r:id="rId3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B418DE9">
          <v:shape id="图片 192" o:spid="_x0000_i1057" type="#_x0000_t75" style="width:34.5pt;height:35.5pt">
            <v:imagedata r:id="rId3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，即：</w:t>
      </w:r>
      <w:r>
        <w:rPr>
          <w:color w:val="FF0000"/>
          <w:position w:val="-30"/>
        </w:rPr>
        <w:pict w14:anchorId="5CEE07AC">
          <v:shape id="图片 193" o:spid="_x0000_i1058" type="#_x0000_t75" style="width:34.5pt;height:31pt">
            <v:imagedata r:id="rId3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2A93E22">
          <v:shape id="图片 194" o:spid="_x0000_i1059" type="#_x0000_t75" style="width:34pt;height:26.5pt">
            <v:imagedata r:id="rId3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A9D5F9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则热敏电阻的阻值</w:t>
      </w:r>
      <w:r>
        <w:rPr>
          <w:rFonts w:ascii="Times New Roman" w:eastAsia="新宋体" w:hAnsi="Times New Roman" w:hint="eastAsia"/>
          <w:color w:val="FF0000"/>
          <w:szCs w:val="21"/>
        </w:rPr>
        <w:t>R'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1.6k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268C34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由表格数据知，当热敏电阻的阻值是</w:t>
      </w:r>
      <w:r>
        <w:rPr>
          <w:rFonts w:ascii="Times New Roman" w:eastAsia="新宋体" w:hAnsi="Times New Roman" w:hint="eastAsia"/>
          <w:color w:val="FF0000"/>
          <w:szCs w:val="21"/>
        </w:rPr>
        <w:t>1.6k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时，环境温度是</w:t>
      </w:r>
      <w:r>
        <w:rPr>
          <w:rFonts w:ascii="Times New Roman" w:eastAsia="新宋体" w:hAnsi="Times New Roman" w:hint="eastAsia"/>
          <w:color w:val="FF0000"/>
          <w:szCs w:val="21"/>
        </w:rPr>
        <w:t>18</w:t>
      </w:r>
      <w:r>
        <w:rPr>
          <w:rFonts w:ascii="Times New Roman" w:eastAsia="新宋体" w:hAnsi="Times New Roman" w:hint="eastAsia"/>
          <w:color w:val="FF0000"/>
          <w:szCs w:val="21"/>
        </w:rPr>
        <w:t>℃，即环境温度下降至</w:t>
      </w:r>
      <w:r>
        <w:rPr>
          <w:rFonts w:ascii="Times New Roman" w:eastAsia="新宋体" w:hAnsi="Times New Roman" w:hint="eastAsia"/>
          <w:color w:val="FF0000"/>
          <w:szCs w:val="21"/>
        </w:rPr>
        <w:t>18</w:t>
      </w:r>
      <w:r>
        <w:rPr>
          <w:rFonts w:ascii="Times New Roman" w:eastAsia="新宋体" w:hAnsi="Times New Roman" w:hint="eastAsia"/>
          <w:color w:val="FF0000"/>
          <w:szCs w:val="21"/>
        </w:rPr>
        <w:t>℃时开始报警。</w:t>
      </w:r>
    </w:p>
    <w:p w14:paraId="08174C4A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秋•镇江期末）小灯泡正常发光时两端的电压为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，通过它的电流为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，该小灯泡正常发光时的电阻为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。现将其接入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的电路中，为使该小灯泡能正常发光，应该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串　</w:t>
      </w:r>
      <w:r>
        <w:rPr>
          <w:rFonts w:ascii="Times New Roman" w:eastAsia="新宋体" w:hAnsi="Times New Roman" w:hint="eastAsia"/>
          <w:szCs w:val="21"/>
        </w:rPr>
        <w:t>联一个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的电阻。</w:t>
      </w:r>
    </w:p>
    <w:p w14:paraId="00D664CB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；串；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E562C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解：该小灯泡正常发光时的电阻为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1C1605E">
          <v:shape id="图片 195" o:spid="_x0000_i1060" type="#_x0000_t75" style="width:16.5pt;height:34.5pt">
            <v:imagedata r:id="rId3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29AAA9A">
          <v:shape id="图片 196" o:spid="_x0000_i1061" type="#_x0000_t75" style="width:28pt;height:26.5pt">
            <v:imagedata r:id="rId4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A0C43B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根据串联电路电压规律可知将其接入</w:t>
      </w:r>
      <w:r>
        <w:rPr>
          <w:rFonts w:ascii="Times New Roman" w:eastAsia="新宋体" w:hAnsi="Times New Roman" w:hint="eastAsia"/>
          <w:color w:val="FF0000"/>
          <w:szCs w:val="21"/>
        </w:rPr>
        <w:t>12V</w:t>
      </w:r>
      <w:r>
        <w:rPr>
          <w:rFonts w:ascii="Times New Roman" w:eastAsia="新宋体" w:hAnsi="Times New Roman" w:hint="eastAsia"/>
          <w:color w:val="FF0000"/>
          <w:szCs w:val="21"/>
        </w:rPr>
        <w:t>的电路中，为使该小灯泡能正常发光，应该串联一个电阻分压，此时电阻两端的电压：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38EC1CF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串联电路各处电流相等，所以串联的电阻的阻值：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28F8F1D">
          <v:shape id="图片 197" o:spid="_x0000_i1062" type="#_x0000_t75" style="width:16.5pt;height:34.5pt">
            <v:imagedata r:id="rId4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8723C13">
          <v:shape id="图片 198" o:spid="_x0000_i1063" type="#_x0000_t75" style="width:28pt;height:26.5pt">
            <v:imagedata r:id="rId4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6AE057B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秋•镇江期末）如图所示电路中，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，滑动变阻器规格“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”。滑片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在最左端时，电流表示数为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，则电源电压为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。将滑片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移至最右端时，电流表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D150D16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1779E5E">
          <v:shape id="图片 199" o:spid="_x0000_i1064" type="#_x0000_t75" alt="http://www.zxxk.com" style="width:120pt;height:99pt">
            <v:imagedata r:id="rId42" o:title=""/>
          </v:shape>
        </w:pict>
      </w:r>
    </w:p>
    <w:p w14:paraId="4BA3D0D2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68EDB3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）由图可知：滑片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在最左端时，电路为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的基本电路，</w:t>
      </w:r>
    </w:p>
    <w:p w14:paraId="117D699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由欧姆定律得：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34767D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）将滑动变阻器的滑片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移至最右端时，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串联连入电路，电流表测量电路中的电流，</w:t>
      </w:r>
    </w:p>
    <w:p w14:paraId="35679B9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则总电阻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+40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2C8CCB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电路中的电流：</w:t>
      </w:r>
    </w:p>
    <w:p w14:paraId="4C617E2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5031A1E">
          <v:shape id="图片 200" o:spid="_x0000_i1065" type="#_x0000_t75" style="width:21pt;height:31pt">
            <v:imagedata r:id="rId4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30DE3EA">
          <v:shape id="图片 201" o:spid="_x0000_i1066" type="#_x0000_t75" style="width:28pt;height:26.5pt">
            <v:imagedata r:id="rId4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331DF42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滑动变阻器两端的电压为：</w:t>
      </w:r>
    </w:p>
    <w:p w14:paraId="3B4EC43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，即电压表的示数为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7C93DC7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是滑动变阻器，滑片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做成可以绕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点转动的杠杆，另一端通过可以自由转动的轻杆和浮标相连，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9V</w:t>
      </w:r>
      <w:r>
        <w:rPr>
          <w:rFonts w:ascii="Times New Roman" w:eastAsia="新宋体" w:hAnsi="Times New Roman" w:hint="eastAsia"/>
          <w:szCs w:val="21"/>
        </w:rPr>
        <w:t>。若油面上升，油量表示数将变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大　</w:t>
      </w:r>
      <w:r>
        <w:rPr>
          <w:rFonts w:ascii="Times New Roman" w:eastAsia="新宋体" w:hAnsi="Times New Roman" w:hint="eastAsia"/>
          <w:szCs w:val="21"/>
        </w:rPr>
        <w:t>。若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接入电路的阻值为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时油量表指针指在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，此时电路中的电流为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。若不慎调大了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的阻值，则油量表示数将偏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E53DB0D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6ED6659">
          <v:shape id="图片 202" o:spid="_x0000_i1067" type="#_x0000_t75" alt="http://www.zxxk.com" style="width:150pt;height:89.5pt">
            <v:imagedata r:id="rId45" o:title=""/>
          </v:shape>
        </w:pict>
      </w:r>
    </w:p>
    <w:p w14:paraId="520760C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大；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；小。</w:t>
      </w:r>
    </w:p>
    <w:p w14:paraId="0019ABF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）由电路图可知，闭合开关，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串联，电压表测量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滑片与上端之间电阻两端的电压，当油箱中的油面上升时，滑片向下移动，电路中的总电阻变大，根据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C7C0BBE">
          <v:shape id="图片 203" o:spid="_x0000_i1068" type="#_x0000_t75" style="width:10pt;height:26.5pt">
            <v:imagedata r:id="rId4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可知电路的电流变小，根据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两端的电压变小，电压表的示数变大，即油量表示数变大；</w:t>
      </w:r>
    </w:p>
    <w:p w14:paraId="73E5B54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）当电压表示数为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，电路中的电流：</w:t>
      </w:r>
    </w:p>
    <w:p w14:paraId="4E68739B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DDB66B2">
          <v:shape id="图片 204" o:spid="_x0000_i1069" type="#_x0000_t75" style="width:16.5pt;height:34.5pt">
            <v:imagedata r:id="rId4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4FF7902">
          <v:shape id="图片 205" o:spid="_x0000_i1070" type="#_x0000_t75" style="width:28pt;height:26.5pt">
            <v:imagedata r:id="rId4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827F0E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7D1F9FF">
          <v:shape id="图片 206" o:spid="_x0000_i1071" type="#_x0000_t75" style="width:10pt;height:26.5pt">
            <v:imagedata r:id="rId4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可得电路中的总电阻：</w:t>
      </w:r>
    </w:p>
    <w:p w14:paraId="4F50ACF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D709549">
          <v:shape id="图片 207" o:spid="_x0000_i1072" type="#_x0000_t75" style="width:10pt;height:26.5pt">
            <v:imagedata r:id="rId5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31BEFB4">
          <v:shape id="图片 208" o:spid="_x0000_i1073" type="#_x0000_t75" style="width:28pt;height:26.5pt">
            <v:imagedata r:id="rId5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508A00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因为串联电路中总电阻等于各部分电阻之和，</w:t>
      </w:r>
    </w:p>
    <w:p w14:paraId="16EF0E2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所以电阻箱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阻值为：</w:t>
      </w:r>
    </w:p>
    <w:p w14:paraId="6BFE7BB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CDD8A0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）若不慎调大了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的阻值，电路的总电阻变大，根据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1C7B297">
          <v:shape id="图片 209" o:spid="_x0000_i1074" type="#_x0000_t75" style="width:10pt;height:26.5pt">
            <v:imagedata r:id="rId4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可知电路的电流变小，在与电压表并联部分的电阻不变时，根据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知电压表的示数变小，即油量表示数将偏小。</w:t>
      </w:r>
    </w:p>
    <w:p w14:paraId="7A05FBBF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两端加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电压时，通过的电流为</w:t>
      </w:r>
      <w:r>
        <w:rPr>
          <w:rFonts w:ascii="Times New Roman" w:eastAsia="新宋体" w:hAnsi="Times New Roman" w:hint="eastAsia"/>
          <w:szCs w:val="21"/>
        </w:rPr>
        <w:t>0.45A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，如图所示电路，电源电压保持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并联，电流表示数为</w:t>
      </w:r>
      <w:r>
        <w:rPr>
          <w:rFonts w:ascii="Times New Roman" w:eastAsia="新宋体" w:hAnsi="Times New Roman" w:hint="eastAsia"/>
          <w:szCs w:val="21"/>
        </w:rPr>
        <w:t>0.50A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15</w:t>
      </w:r>
      <w:r>
        <w:rPr>
          <w:rFonts w:ascii="Cambria Math" w:eastAsia="Cambria Math" w:hAnsi="Cambria Math"/>
          <w:szCs w:val="21"/>
          <w:u w:val="single"/>
        </w:rPr>
        <w:t>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；用阻值为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替换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接入电路，电流表示数变为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0.30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297C539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51B41C5">
          <v:shape id="图片 210" o:spid="_x0000_i1075" type="#_x0000_t75" alt="http://www.zxxk.com" style="width:136.5pt;height:97.5pt">
            <v:imagedata r:id="rId52" o:title=""/>
          </v:shape>
        </w:pict>
      </w:r>
    </w:p>
    <w:p w14:paraId="2375F8D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0.30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FD847D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1B6E03B">
          <v:shape id="图片 211" o:spid="_x0000_i1076" type="#_x0000_t75" style="width:10pt;height:26.5pt">
            <v:imagedata r:id="rId4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</w:p>
    <w:p w14:paraId="2748E6FD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FC52414">
          <v:shape id="图片 212" o:spid="_x0000_i1077" type="#_x0000_t75" style="width:16.5pt;height:34.5pt">
            <v:imagedata r:id="rId5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905FBA3">
          <v:shape id="图片 213" o:spid="_x0000_i1078" type="#_x0000_t75" style="width:34pt;height:26.5pt">
            <v:imagedata r:id="rId5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2D2305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）由电路图可知，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并联，电流表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测干路电流，</w:t>
      </w:r>
    </w:p>
    <w:p w14:paraId="4494FE1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根据并联电路的电压特点可知两电阻两端的电压大小等于电源电压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</w:p>
    <w:p w14:paraId="22E5016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的电流：</w:t>
      </w:r>
    </w:p>
    <w:p w14:paraId="467319EB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5939D77">
          <v:shape id="图片 214" o:spid="_x0000_i1079" type="#_x0000_t75" style="width:16.5pt;height:31pt">
            <v:imagedata r:id="rId5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B0CC4CF">
          <v:shape id="图片 215" o:spid="_x0000_i1080" type="#_x0000_t75" style="width:28pt;height:26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0.30A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8B615E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由并联电路的电流特点可知，</w:t>
      </w:r>
    </w:p>
    <w:p w14:paraId="0C72137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通过定值电阻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的电流：</w:t>
      </w:r>
    </w:p>
    <w:p w14:paraId="0F623F1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0.50A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0.30A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0.20A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71BDE7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3E7064C">
          <v:shape id="图片 216" o:spid="_x0000_i1081" type="#_x0000_t75" style="width:10pt;height:26.5pt">
            <v:imagedata r:id="rId5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</w:p>
    <w:p w14:paraId="1331D45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0E98E4B">
          <v:shape id="图片 217" o:spid="_x0000_i1082" type="#_x0000_t75" style="width:16.5pt;height:31pt">
            <v:imagedata r:id="rId5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B049051">
          <v:shape id="图片 218" o:spid="_x0000_i1083" type="#_x0000_t75" style="width:34pt;height:26.5pt">
            <v:imagedata r:id="rId5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9AC036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）用阻值为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替换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接入电路，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并联，</w:t>
      </w:r>
    </w:p>
    <w:p w14:paraId="570B01D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由并联电路的特点可知，此时通过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的电流没有发生变化，</w:t>
      </w:r>
    </w:p>
    <w:p w14:paraId="5C52B8A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的电流：</w:t>
      </w:r>
    </w:p>
    <w:p w14:paraId="6C838C5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9212854">
          <v:shape id="图片 219" o:spid="_x0000_i1084" type="#_x0000_t75" style="width:16.5pt;height:31pt">
            <v:imagedata r:id="rId6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814E6A3">
          <v:shape id="图片 220" o:spid="_x0000_i1085" type="#_x0000_t75" style="width:28pt;height:26.5pt">
            <v:imagedata r:id="rId6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0.10A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DAB574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由并联电路的电流特点可知，干路电流：</w:t>
      </w:r>
    </w:p>
    <w:p w14:paraId="0140BDE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0.20A+0.10A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0.30A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BC2F33B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即此时电流表的示数为</w:t>
      </w:r>
      <w:r>
        <w:rPr>
          <w:rFonts w:ascii="Times New Roman" w:eastAsia="新宋体" w:hAnsi="Times New Roman" w:hint="eastAsia"/>
          <w:color w:val="FF0000"/>
          <w:szCs w:val="21"/>
        </w:rPr>
        <w:t>0.30A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0F9F8DF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秋•盱眙县期末）如图所示，电源电压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且保持不变，开关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闭合后，电压表示数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的电压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中电阻较大的是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L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，通过灯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的电流之比为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0CD7192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44E0BB51">
          <v:shape id="图片 221" o:spid="_x0000_i1086" type="#_x0000_t75" alt="http://www.zxxk.com" style="width:85pt;height:78pt">
            <v:imagedata r:id="rId62" o:title=""/>
          </v:shape>
        </w:pict>
      </w:r>
    </w:p>
    <w:p w14:paraId="248AB52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85434BD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解：由图可知，当开关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闭合后，电压表测的是灯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两端的电压，所以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两端电压为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17830D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由于两灯串联，根据串联电路电压规律得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AF79862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因两灯串联，故通过灯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的电流相等，通过灯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的电流之比为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79D9203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C7EE82E">
          <v:shape id="图片 222" o:spid="_x0000_i1087" type="#_x0000_t75" style="width:10pt;height:26.5pt">
            <v:imagedata r:id="rId6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中电阻较大的是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2F74F96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秋•海陵区期末）如图甲所示，电源电压保持不变，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均为定值电阻，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为滑动变阻器，闭合开关，将滑动变阻器滑片由一端移到某一位置的过程中，两电压表示数随电流表示数变化的图像如图乙所示，则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</w:t>
      </w:r>
      <w:r>
        <w:rPr>
          <w:rFonts w:ascii="Cambria Math" w:eastAsia="Cambria Math" w:hAnsi="Cambria Math"/>
          <w:szCs w:val="21"/>
          <w:u w:val="single"/>
        </w:rPr>
        <w:t>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，图中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点应标的电压值是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，电源电压是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4B506CE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B9E1576">
          <v:shape id="图片 223" o:spid="_x0000_i1088" type="#_x0000_t75" alt="http://www.zxxk.com" style="width:323.5pt;height:152.5pt">
            <v:imagedata r:id="rId64" o:title=""/>
          </v:shape>
        </w:pict>
      </w:r>
    </w:p>
    <w:p w14:paraId="5FD2FA7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DF2A7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解：由电路图可知，闭合开关，定值电阻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串联接入电路，电压表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测滑动变阻器两端的电压，电压表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测定值电阻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与滑动变阻器两端的总电压，电流表测量电路电流；</w:t>
      </w:r>
    </w:p>
    <w:p w14:paraId="7B6C76B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由乙图可知通过电路的最小电流为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，此时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5.4V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B13046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因串联电路总电压等于各分电压之和，所以定值电阻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5.4V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2.4V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39CA6A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由欧姆定律可得，定值电阻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AAA274E">
          <v:shape id="图片 224" o:spid="_x0000_i1089" type="#_x0000_t75" style="width:16.5pt;height:34.5pt">
            <v:imagedata r:id="rId6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CB2DA91">
          <v:shape id="图片 225" o:spid="_x0000_i1090" type="#_x0000_t75" style="width:28pt;height:26.5pt">
            <v:imagedata r:id="rId6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BB145B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因串联电路各处电流相等，则定值电阻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的阻值可表示为：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477B07D">
          <v:shape id="图片 226" o:spid="_x0000_i1091" type="#_x0000_t75" style="width:30pt;height:34.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EBA6DA5">
          <v:shape id="图片 227" o:spid="_x0000_i1092" type="#_x0000_t75" style="width:40pt;height:26.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﹣﹣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﹣﹣﹣﹣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ACBF4B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由乙图可知当通过电路的电流为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V2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V1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1V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D77E0A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AF24E2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根据串联电路电压规律可知：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V2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V1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Cs w:val="21"/>
        </w:rPr>
        <w:t>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1V+4V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5V</w:t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CACB55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的阻值可表示为：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10D42A8">
          <v:shape id="图片 228" o:spid="_x0000_i1093" type="#_x0000_t75" style="width:43.5pt;height:34.5pt">
            <v:imagedata r:id="rId6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4C32090">
          <v:shape id="图片 229" o:spid="_x0000_i1094" type="#_x0000_t75" style="width:28pt;height:26.5pt">
            <v:imagedata r:id="rId7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﹣﹣﹣﹣﹣﹣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8B6750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</w:t>
      </w:r>
      <w:r>
        <w:rPr>
          <w:rFonts w:ascii="Times New Roman" w:eastAsia="Calibri" w:hAnsi="Times New Roman" w:hint="eastAsia"/>
          <w:color w:val="FF0000"/>
          <w:szCs w:val="21"/>
        </w:rPr>
        <w:t>①②</w:t>
      </w:r>
      <w:r>
        <w:rPr>
          <w:rFonts w:ascii="Times New Roman" w:eastAsia="新宋体" w:hAnsi="Times New Roman" w:hint="eastAsia"/>
          <w:color w:val="FF0000"/>
          <w:szCs w:val="21"/>
        </w:rPr>
        <w:t>可得：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AB5131E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吴江区期末）如图是小明设计的风力测定仪，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是转动轴，金属杆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下面连接着一块受风板，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是电阻片，它跟金属杆组合在一起的作用相当于一个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滑动变阻器　</w:t>
      </w:r>
      <w:r>
        <w:rPr>
          <w:rFonts w:ascii="Times New Roman" w:eastAsia="新宋体" w:hAnsi="Times New Roman" w:hint="eastAsia"/>
          <w:szCs w:val="21"/>
        </w:rPr>
        <w:t>。该风力测定仪工作时，风力越大，灯泡的亮度越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亮　</w:t>
      </w:r>
      <w:r>
        <w:rPr>
          <w:rFonts w:ascii="Times New Roman" w:eastAsia="新宋体" w:hAnsi="Times New Roman" w:hint="eastAsia"/>
          <w:szCs w:val="21"/>
        </w:rPr>
        <w:t>。小明发现，在风力变化不大时，仅凭灯泡的亮度难以准确显示风力大小，要克服这个缺点，可以在电路中串联一个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　</w:t>
      </w:r>
      <w:r>
        <w:rPr>
          <w:rFonts w:ascii="Times New Roman" w:eastAsia="新宋体" w:hAnsi="Times New Roman" w:hint="eastAsia"/>
          <w:szCs w:val="21"/>
        </w:rPr>
        <w:t>表。</w:t>
      </w:r>
    </w:p>
    <w:p w14:paraId="6FAB43DB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CC525FA">
          <v:shape id="图片 230" o:spid="_x0000_i1095" type="#_x0000_t75" alt="http://www.zxxk.com" style="width:100.5pt;height:88.5pt">
            <v:imagedata r:id="rId71" o:title=""/>
          </v:shape>
        </w:pict>
      </w:r>
    </w:p>
    <w:p w14:paraId="1857203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滑动变阻器；亮；电流。</w:t>
      </w:r>
    </w:p>
    <w:p w14:paraId="617BE15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68803D5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）由图知，无风时</w:t>
      </w:r>
      <w:r>
        <w:rPr>
          <w:rFonts w:ascii="Times New Roman" w:eastAsia="新宋体" w:hAnsi="Times New Roman" w:hint="eastAsia"/>
          <w:color w:val="FF0000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Cs w:val="21"/>
        </w:rPr>
        <w:t>是竖直的，连入电路的电阻是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段；有风时，</w:t>
      </w:r>
      <w:r>
        <w:rPr>
          <w:rFonts w:ascii="Times New Roman" w:eastAsia="新宋体" w:hAnsi="Times New Roman" w:hint="eastAsia"/>
          <w:color w:val="FF0000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Cs w:val="21"/>
        </w:rPr>
        <w:t>杆偏转一定的角度，连入电路的电阻变为</w:t>
      </w:r>
      <w:r>
        <w:rPr>
          <w:rFonts w:ascii="Times New Roman" w:eastAsia="新宋体" w:hAnsi="Times New Roman" w:hint="eastAsia"/>
          <w:color w:val="FF0000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Cs w:val="21"/>
        </w:rPr>
        <w:t>段，连入电路的电阻随风力的大小而</w:t>
      </w:r>
      <w:r>
        <w:rPr>
          <w:rFonts w:ascii="Times New Roman" w:eastAsia="新宋体" w:hAnsi="Times New Roman" w:hint="eastAsia"/>
          <w:color w:val="FF0000"/>
          <w:szCs w:val="21"/>
        </w:rPr>
        <w:t>改变，所以金属杆</w:t>
      </w:r>
      <w:r>
        <w:rPr>
          <w:rFonts w:ascii="Times New Roman" w:eastAsia="新宋体" w:hAnsi="Times New Roman" w:hint="eastAsia"/>
          <w:color w:val="FF0000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Cs w:val="21"/>
        </w:rPr>
        <w:t>与弧形电阻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组合在一起相当于一个滑动变阻器；</w:t>
      </w:r>
    </w:p>
    <w:p w14:paraId="1ABD123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）风越大，</w:t>
      </w:r>
      <w:r>
        <w:rPr>
          <w:rFonts w:ascii="Times New Roman" w:eastAsia="新宋体" w:hAnsi="Times New Roman" w:hint="eastAsia"/>
          <w:color w:val="FF0000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Cs w:val="21"/>
        </w:rPr>
        <w:t>杆偏转的角度越大，</w:t>
      </w:r>
      <w:r>
        <w:rPr>
          <w:rFonts w:ascii="Times New Roman" w:eastAsia="新宋体" w:hAnsi="Times New Roman" w:hint="eastAsia"/>
          <w:color w:val="FF0000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Cs w:val="21"/>
        </w:rPr>
        <w:t>段接入电路的电阻越小，则总电阻变小，电源电压不变，由欧姆定律可知电路中的电流变大，灯泡越亮；</w:t>
      </w:r>
    </w:p>
    <w:p w14:paraId="626F730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）仅凭灯泡的亮度难以准确显示风力大小，要克服这个缺点，可以在电路中串联一个电流表。</w:t>
      </w:r>
    </w:p>
    <w:p w14:paraId="689CF191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秋•鼓楼区校级期末）小明家买了一辆崭新的汽车，通过观察，小明发现汽车上用到了很多电学知识：</w:t>
      </w:r>
    </w:p>
    <w:p w14:paraId="67EC2496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）检修汽车同侧前后两个转向灯时，司机会拨动方向盘旁边的横杆，并观察转向灯的发光情况，司机所拨动的这根横杆相当于</w:t>
      </w:r>
      <w:r>
        <w:rPr>
          <w:rFonts w:ascii="Times New Roman" w:eastAsia="新宋体" w:hAnsi="Times New Roman" w:hint="eastAsia"/>
          <w:szCs w:val="21"/>
        </w:rPr>
        <w:t>电路中的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开关　</w:t>
      </w:r>
      <w:r>
        <w:rPr>
          <w:rFonts w:ascii="Times New Roman" w:eastAsia="新宋体" w:hAnsi="Times New Roman" w:hint="eastAsia"/>
          <w:szCs w:val="21"/>
        </w:rPr>
        <w:t>；若拨动横杆后发现有一个转向灯不亮，说明这两灯是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并联　</w:t>
      </w:r>
      <w:r>
        <w:rPr>
          <w:rFonts w:ascii="Times New Roman" w:eastAsia="新宋体" w:hAnsi="Times New Roman" w:hint="eastAsia"/>
          <w:szCs w:val="21"/>
        </w:rPr>
        <w:t>（选填“串联”或“并联”）。</w:t>
      </w:r>
    </w:p>
    <w:p w14:paraId="69447152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）如图是该车自动测定汽车油箱内油面高度的装置原理图，图中的油量表实质是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电流表　</w:t>
      </w:r>
      <w:r>
        <w:rPr>
          <w:rFonts w:ascii="Times New Roman" w:eastAsia="新宋体" w:hAnsi="Times New Roman" w:hint="eastAsia"/>
          <w:szCs w:val="21"/>
        </w:rPr>
        <w:t>改装而成的（选填“电压表”或“电流表”），定值电阻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的作用是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保护电路　</w:t>
      </w:r>
      <w:r>
        <w:rPr>
          <w:rFonts w:ascii="Times New Roman" w:eastAsia="新宋体" w:hAnsi="Times New Roman" w:hint="eastAsia"/>
          <w:szCs w:val="21"/>
        </w:rPr>
        <w:t>，在加油的过程中，油量表的示数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变大　</w:t>
      </w:r>
      <w:r>
        <w:rPr>
          <w:rFonts w:ascii="Times New Roman" w:eastAsia="新宋体" w:hAnsi="Times New Roman" w:hint="eastAsia"/>
          <w:szCs w:val="21"/>
        </w:rPr>
        <w:t>。（选填“变大”、“变小”或“不</w:t>
      </w:r>
      <w:r>
        <w:rPr>
          <w:rFonts w:ascii="Times New Roman" w:eastAsia="新宋体" w:hAnsi="Times New Roman" w:hint="eastAsia"/>
          <w:szCs w:val="21"/>
        </w:rPr>
        <w:lastRenderedPageBreak/>
        <w:t>变”）</w:t>
      </w:r>
    </w:p>
    <w:p w14:paraId="01BC4709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24ED6B8">
          <v:shape id="图片 231" o:spid="_x0000_i1096" type="#_x0000_t75" alt="http://www.zxxk.com" style="width:156pt;height:99pt">
            <v:imagedata r:id="rId72" o:title=""/>
          </v:shape>
        </w:pict>
      </w:r>
    </w:p>
    <w:p w14:paraId="2EFDDB7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）开关；并联；（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）电流表；保护电路；变大。</w:t>
      </w:r>
    </w:p>
    <w:p w14:paraId="5BDA459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5FACBA6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）拨动方向盘旁边的横杆，汽车同侧的前后两个转向灯会同时闪亮、同时熄灭，若一个转向灯坏了，另一个仍能发光，则这两灯是并联；</w:t>
      </w:r>
    </w:p>
    <w:p w14:paraId="0076CCC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司机拨动这根横杆，转向灯才会工作，所以这根横杆起到了开关的作用，即司机所拨动的这根横杆相当于电路中的开关；</w:t>
      </w:r>
    </w:p>
    <w:p w14:paraId="689A5783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）由电路图可知，油量表串联在电路中，实际是一电流表；定值电阻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的作用是可以防止电路中的电流过大而烧坏仪表，保护电路；</w:t>
      </w:r>
    </w:p>
    <w:p w14:paraId="041C346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在加油时，浮子位置升高，在杠杆作用下，滑动变阻器连入电路的阻值变小，根据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58FFDB9">
          <v:shape id="图片 232" o:spid="_x0000_i1097" type="#_x0000_t75" style="width:10pt;height:26.5pt">
            <v:imagedata r:id="rId7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可知，在电源电压不变时，使电路中的电流变大，电流表示数变大，即油量表示数变大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913235E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秋•鼓楼区期末）如图（甲）所示的电路中，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为滑动变阻器，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为定值电阻，电源电压恒定不变，在滑片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滑动过程中，电压表与电流表的示数变化如图（乙）所示，根据图像信息，滑动变阻器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的最大阻值是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，电源电压为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E409FB7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0059AD8">
          <v:shape id="图片 233" o:spid="_x0000_i1098" type="#_x0000_t75" alt="http://www.zxxk.com" style="width:272.5pt;height:107.5pt">
            <v:imagedata r:id="rId74" o:title=""/>
          </v:shape>
        </w:pict>
      </w:r>
    </w:p>
    <w:p w14:paraId="103C362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35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0F55332" w14:textId="77777777" w:rsidR="004E1991" w:rsidRDefault="00AD7503">
      <w:pPr>
        <w:tabs>
          <w:tab w:val="left" w:pos="238"/>
        </w:tabs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0E85A2BF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由电路图可知，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两端的电压，电流表测电路中的电流；</w:t>
      </w:r>
    </w:p>
    <w:p w14:paraId="37C13D5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滑动变阻器接入电路的电阻最大时，电路中的电流最小，由乙图可知，电路中的最小电流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，变阻器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B5B4F82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2121507">
          <v:shape id="图片 234" o:spid="_x0000_i1099" type="#_x0000_t75" style="width:10pt;height:26.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可得，滑动变阻器的最大阻值：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ABD8F19">
          <v:shape id="图片 235" o:spid="_x0000_i1100" type="#_x0000_t75" style="width:31pt;height:35.5pt">
            <v:imagedata r:id="rId7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5279EF5">
          <v:shape id="图片 236" o:spid="_x0000_i1101" type="#_x0000_t75" style="width:28pt;height:26.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905EF5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因串联电路两端电压等于各部分电压之和，所以由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C09CD8E">
          <v:shape id="图片 237" o:spid="_x0000_i1102" type="#_x0000_t75" style="width:10pt;height:26.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可知，电源电压：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7V+0.2A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﹣﹣﹣﹣﹣﹣﹣﹣﹣﹣﹣﹣﹣﹣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3BBB08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当滑动变阻器接入电路的电阻最小时，电路电流最大，由乙图可知，此时电路电流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1.6A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26FEF4D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则电源电压：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1.6A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﹣﹣﹣﹣﹣﹣﹣﹣﹣﹣﹣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</w:p>
    <w:p w14:paraId="2B3C490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</w:t>
      </w:r>
      <w:r>
        <w:rPr>
          <w:rFonts w:ascii="Times New Roman" w:eastAsia="Calibri" w:hAnsi="Times New Roman" w:hint="eastAsia"/>
          <w:color w:val="FF0000"/>
          <w:szCs w:val="21"/>
        </w:rPr>
        <w:t>①②</w:t>
      </w:r>
      <w:r>
        <w:rPr>
          <w:rFonts w:ascii="Times New Roman" w:eastAsia="新宋体" w:hAnsi="Times New Roman" w:hint="eastAsia"/>
          <w:color w:val="FF0000"/>
          <w:szCs w:val="21"/>
        </w:rPr>
        <w:t>可得：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2CA1BCF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秋•高邮市期末）如图是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两电阻的电压与电流关系图象，由图可知，电阻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，若将两电阻并联后接在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电源两端，干路电流为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0.9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E99A99E" w14:textId="77777777" w:rsidR="004E1991" w:rsidRDefault="004E1991">
      <w:pPr>
        <w:spacing w:line="360" w:lineRule="auto"/>
        <w:ind w:leftChars="130" w:left="273"/>
      </w:pPr>
    </w:p>
    <w:p w14:paraId="480CEEEF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F1FB565">
          <v:shape id="图片 238" o:spid="_x0000_i1103" type="#_x0000_t75" alt="http://www.zxxk.com" style="width:104.5pt;height:100.5pt">
            <v:imagedata r:id="rId78" o:title=""/>
          </v:shape>
        </w:pict>
      </w:r>
    </w:p>
    <w:p w14:paraId="33372D2D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0.9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6CCF5D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5FFFC81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）由图象可知，当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</w:p>
    <w:p w14:paraId="72AC00C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E7EEAB5">
          <v:shape id="图片 239" o:spid="_x0000_i1104" type="#_x0000_t75" style="width:10pt;height:26.5pt">
            <v:imagedata r:id="rId7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65FF2E3E">
          <v:shape id="图片 240" o:spid="_x0000_i1105" type="#_x0000_t75" style="width:16.5pt;height:31pt">
            <v:imagedata r:id="rId8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99DF08B">
          <v:shape id="图片 241" o:spid="_x0000_i1106" type="#_x0000_t75" style="width:28pt;height:26.5pt">
            <v:imagedata r:id="rId8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B21CD2E">
          <v:shape id="图片 242" o:spid="_x0000_i1107" type="#_x0000_t75" style="width:16.5pt;height:31pt">
            <v:imagedata r:id="rId8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AC91888">
          <v:shape id="图片 243" o:spid="_x0000_i1108" type="#_x0000_t75" style="width:28pt;height:26.5pt">
            <v:imagedata r:id="rId8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BA6DE1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）将两电阻并联后接在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电源两端，则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BA3AFE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由图象可知，此时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1A07262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由并联电路的电流特点可得，干路电流：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0.3A+0.6A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0.9A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350F34A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秋•沭阳县校级期末）如图所示的电路中，电源电压保持不变，当开关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断开，甲、乙为电流表时，两表示数之比是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都闭合，甲、乙两表为电压表时，甲、乙两表示数之比为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39247FC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FBEE36F">
          <v:shape id="图片 244" o:spid="_x0000_i1109" type="#_x0000_t75" alt="http://www.zxxk.com" style="width:137.5pt;height:99pt">
            <v:imagedata r:id="rId84" o:title=""/>
          </v:shape>
        </w:pict>
      </w:r>
    </w:p>
    <w:p w14:paraId="1DE049D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07CA46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08BBD63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断开，甲、乙为电流表时，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并联，甲电流表测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支路的电流，乙电流表测干路电流；</w:t>
      </w:r>
    </w:p>
    <w:p w14:paraId="2915CACF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因并联电路中干路电流等于各支路电流之和，所以通过两电阻的电流之比：</w:t>
      </w:r>
      <w:r>
        <w:rPr>
          <w:color w:val="FF0000"/>
          <w:position w:val="-30"/>
        </w:rPr>
        <w:pict w14:anchorId="592804D8">
          <v:shape id="图片 245" o:spid="_x0000_i1110" type="#_x0000_t75" style="width:16.5pt;height:34.5pt">
            <v:imagedata r:id="rId8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F4EC57B">
          <v:shape id="图片 246" o:spid="_x0000_i1111" type="#_x0000_t75" style="width:47.5pt;height:35.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BFAF8EB">
          <v:shape id="图片 247" o:spid="_x0000_i1112" type="#_x0000_t75" style="width:22pt;height:26.5pt">
            <v:imagedata r:id="rId8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62C2551">
          <v:shape id="图片 248" o:spid="_x0000_i1113" type="#_x0000_t75" style="width:10pt;height:26.5pt">
            <v:imagedata r:id="rId8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4121DF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因并联电路中各支路两端的电压相等，所以，由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6A05505">
          <v:shape id="图片 249" o:spid="_x0000_i1114" type="#_x0000_t75" style="width:10pt;height:26.5pt">
            <v:imagedata r:id="rId8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可得，两电阻的阻值之比：</w:t>
      </w:r>
      <w:r>
        <w:rPr>
          <w:color w:val="FF0000"/>
          <w:position w:val="-30"/>
        </w:rPr>
        <w:pict w14:anchorId="4FEA43F5">
          <v:shape id="图片 250" o:spid="_x0000_i1115" type="#_x0000_t75" style="width:16.5pt;height:34.5pt">
            <v:imagedata r:id="rId9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54"/>
        </w:rPr>
        <w:pict w14:anchorId="693DEF1C">
          <v:shape id="图片 251" o:spid="_x0000_i1116" type="#_x0000_t75" style="width:19pt;height:63pt">
            <v:imagedata r:id="rId9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80AEE9A">
          <v:shape id="图片 252" o:spid="_x0000_i1117" type="#_x0000_t75" style="width:16.5pt;height:34.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6702CDD">
          <v:shape id="图片 253" o:spid="_x0000_i1118" type="#_x0000_t75" style="width:10pt;height:26.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614AAD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闭合，甲、乙两表为电压表时，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串联，甲电压表测电源的电压，乙电压表测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两端的电压，</w:t>
      </w:r>
    </w:p>
    <w:p w14:paraId="61EA6AE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因串联电路中各处的电流相等，所以两电阻两端的电压之比：</w:t>
      </w:r>
      <w:r>
        <w:rPr>
          <w:color w:val="FF0000"/>
          <w:position w:val="-30"/>
        </w:rPr>
        <w:pict w14:anchorId="3875E67D">
          <v:shape id="图片 254" o:spid="_x0000_i1119" type="#_x0000_t75" style="width:16.5pt;height:34.5pt">
            <v:imagedata r:id="rId9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E1818D6">
          <v:shape id="图片 255" o:spid="_x0000_i1120" type="#_x0000_t75" style="width:24pt;height:34.5pt">
            <v:imagedata r:id="rId9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D7D91E7">
          <v:shape id="图片 256" o:spid="_x0000_i1121" type="#_x0000_t75" style="width:16.5pt;height:34.5pt">
            <v:imagedata r:id="rId9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552FB52">
          <v:shape id="图片 257" o:spid="_x0000_i1122" type="#_x0000_t75" style="width:10pt;height:26.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913B1E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因串联电路中总电压等于各分电压之和，所以两电压表的示数之比：</w:t>
      </w:r>
      <w:r>
        <w:rPr>
          <w:color w:val="FF0000"/>
          <w:position w:val="-30"/>
        </w:rPr>
        <w:pict w14:anchorId="0B805FAB">
          <v:shape id="图片 258" o:spid="_x0000_i1123" type="#_x0000_t75" style="width:21pt;height:35.5pt">
            <v:imagedata r:id="rId9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6E2E5BB">
          <v:shape id="图片 259" o:spid="_x0000_i1124" type="#_x0000_t75" style="width:37.5pt;height:34.5pt">
            <v:imagedata r:id="rId9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9942321">
          <v:shape id="图片 260" o:spid="_x0000_i1125" type="#_x0000_t75" style="width:22pt;height:26.5pt">
            <v:imagedata r:id="rId9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3148DEB">
          <v:shape id="图片 261" o:spid="_x0000_i1126" type="#_x0000_t75" style="width:10pt;height:26.5pt">
            <v:imagedata r:id="rId9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39CB52D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秋•阜宁县期末）如图是汽车油量表的工作原理图，其中的油量表是用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　</w:t>
      </w:r>
      <w:r>
        <w:rPr>
          <w:rFonts w:ascii="Times New Roman" w:eastAsia="新宋体" w:hAnsi="Times New Roman" w:hint="eastAsia"/>
          <w:szCs w:val="21"/>
        </w:rPr>
        <w:t>表改装的，当油箱中的油面下降时，变阻器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接入电路的阻值变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大　</w:t>
      </w:r>
      <w:r>
        <w:rPr>
          <w:rFonts w:ascii="Times New Roman" w:eastAsia="新宋体" w:hAnsi="Times New Roman" w:hint="eastAsia"/>
          <w:szCs w:val="21"/>
        </w:rPr>
        <w:t>，油量表的示数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变小　</w:t>
      </w:r>
      <w:r>
        <w:rPr>
          <w:rFonts w:ascii="Times New Roman" w:eastAsia="新宋体" w:hAnsi="Times New Roman" w:hint="eastAsia"/>
          <w:szCs w:val="21"/>
        </w:rPr>
        <w:t>（选填变大、变小、不变），定值电阻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在电路中的作用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保护电路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DDF3320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6953D8C">
          <v:shape id="图片 262" o:spid="_x0000_i1127" type="#_x0000_t75" alt="http://www.zxxk.com" style="width:150pt;height:119.5pt">
            <v:imagedata r:id="rId100" o:title=""/>
          </v:shape>
        </w:pict>
      </w:r>
    </w:p>
    <w:p w14:paraId="66B919C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电流；大；变小；保护电路。</w:t>
      </w:r>
    </w:p>
    <w:p w14:paraId="661FE31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）图中油量表串联在电路中，是由电流表改装而成的；</w:t>
      </w:r>
    </w:p>
    <w:p w14:paraId="7058528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）由电路图可知，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串联，电流表测电路中的电流，</w:t>
      </w:r>
    </w:p>
    <w:p w14:paraId="07630F7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当油箱中的油面下降时，浮标下移，在杠杆的作用下滑片上移，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接入电路中电阻丝的长度变长，其阻值变大，电路的总电阻变大，</w:t>
      </w:r>
    </w:p>
    <w:p w14:paraId="7E54020B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6670126">
          <v:shape id="图片 263" o:spid="_x0000_i1128" type="#_x0000_t75" style="width:10pt;height:26.5pt">
            <v:imagedata r:id="rId10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可知，电路中的电流变小，即油量表的示数变小；</w:t>
      </w:r>
    </w:p>
    <w:p w14:paraId="77DF4F5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）由电路图可知，电路中如果没有定值电阻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，则当滑动变阻器滑片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滑到下端时，电路会短路，会损坏油量表与电源，</w:t>
      </w:r>
    </w:p>
    <w:p w14:paraId="4CF39372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由此可见，定值电阻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的作用是：保护电路，避免短路。</w:t>
      </w:r>
    </w:p>
    <w:p w14:paraId="376C6A56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秋•建湖县期末）如图是家用燃气报警器的简化原理图。电源电压保持不变，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为定值电阻，气敏电阻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的阻值随燃气的浓度增大而减小，</w:t>
      </w:r>
      <w:r>
        <w:rPr>
          <w:rFonts w:ascii="Times New Roman" w:eastAsia="新宋体" w:hAnsi="Times New Roman" w:hint="eastAsia"/>
          <w:szCs w:val="21"/>
        </w:rPr>
        <w:t>当有燃气泄漏时，电流表的示数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增大　</w:t>
      </w:r>
      <w:r>
        <w:rPr>
          <w:rFonts w:ascii="Times New Roman" w:eastAsia="新宋体" w:hAnsi="Times New Roman" w:hint="eastAsia"/>
          <w:szCs w:val="21"/>
        </w:rPr>
        <w:t>（增大减小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不变，下空同），电压表示数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减小　</w:t>
      </w:r>
      <w:r>
        <w:rPr>
          <w:rFonts w:ascii="Times New Roman" w:eastAsia="新宋体" w:hAnsi="Times New Roman" w:hint="eastAsia"/>
          <w:szCs w:val="21"/>
        </w:rPr>
        <w:t>：若电压表示数变化到某一数值时报警器开始报警，要使报警器在燃气浓度更低的情况下报警，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应选用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更大　</w:t>
      </w:r>
      <w:r>
        <w:rPr>
          <w:rFonts w:ascii="Times New Roman" w:eastAsia="新宋体" w:hAnsi="Times New Roman" w:hint="eastAsia"/>
          <w:szCs w:val="21"/>
        </w:rPr>
        <w:t>（更大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更小）阻值的电阻。</w:t>
      </w:r>
    </w:p>
    <w:p w14:paraId="55382AA0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8A3C7C0">
          <v:shape id="图片 264" o:spid="_x0000_i1129" type="#_x0000_t75" alt="http://www.zxxk.com" style="width:111pt;height:75pt">
            <v:imagedata r:id="rId102" o:title=""/>
          </v:shape>
        </w:pict>
      </w:r>
    </w:p>
    <w:p w14:paraId="66C81D9B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增大；减小；更大。</w:t>
      </w:r>
    </w:p>
    <w:p w14:paraId="2624A93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677C57A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由电路图可知，气敏电阻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两端的电压，电流表测电路中的电流。</w:t>
      </w:r>
    </w:p>
    <w:p w14:paraId="283B961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）因气敏电阻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的阻值随浓度的增大而减小，</w:t>
      </w:r>
    </w:p>
    <w:p w14:paraId="10FA6DF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所以，当有燃气泄漏时，燃气的浓度增大，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的阻值减小，电路中的总电阻减小，</w:t>
      </w:r>
    </w:p>
    <w:p w14:paraId="725A572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E32EC62">
          <v:shape id="图片 265" o:spid="_x0000_i1130" type="#_x0000_t75" style="width:10pt;height:26.5pt">
            <v:imagedata r:id="rId10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可知，电路中的电流增大，即电流表的示数增大；</w:t>
      </w:r>
    </w:p>
    <w:p w14:paraId="0ECD6D2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电路中的电流增大，由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两端电压增大，</w:t>
      </w:r>
    </w:p>
    <w:p w14:paraId="79E019E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因串联电路中总电压等于各分电压之和，</w:t>
      </w:r>
    </w:p>
    <w:p w14:paraId="254E6C0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所以，气敏电阻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两端的电压减小，即电压表示数减小；</w:t>
      </w:r>
    </w:p>
    <w:p w14:paraId="4C9298D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）可知，当电压表示数减小至某一数值时报警器开始报警；</w:t>
      </w:r>
    </w:p>
    <w:p w14:paraId="2EFD48B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由题知，燃气浓度越低，气敏电阻的阻值越大，气敏电阻分压越多，即电压表示数越大；要使电压表示数减小至报警的数值，由串联分压的规律可知，需要使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分得的电压增大，需要将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的阻值</w:t>
      </w:r>
      <w:r>
        <w:rPr>
          <w:rFonts w:ascii="Times New Roman" w:eastAsia="新宋体" w:hAnsi="Times New Roman" w:hint="eastAsia"/>
          <w:color w:val="FF0000"/>
          <w:szCs w:val="21"/>
        </w:rPr>
        <w:t>增大，所以，要使报警器在燃气浓度更低的情况下报警，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应选用更大阻值的电阻。</w:t>
      </w:r>
    </w:p>
    <w:p w14:paraId="45DB7690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秋•常州期末）如图所示是一种测定油箱内油量的装置。其中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是滑动变阻器的电阻片，滑动变阻器的滑片跟滑杆连接，滑杆可以绕固定轴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转动，另一端固定着一个浮子。油箱中的油量减少时，滑动变阻器滑片向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上　</w:t>
      </w:r>
      <w:r>
        <w:rPr>
          <w:rFonts w:ascii="Times New Roman" w:eastAsia="新宋体" w:hAnsi="Times New Roman" w:hint="eastAsia"/>
          <w:szCs w:val="21"/>
        </w:rPr>
        <w:t>（选填“上”或“下”）移动，电流表的示数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变小　</w:t>
      </w:r>
      <w:r>
        <w:rPr>
          <w:rFonts w:ascii="Times New Roman" w:eastAsia="新宋体" w:hAnsi="Times New Roman" w:hint="eastAsia"/>
          <w:szCs w:val="21"/>
        </w:rPr>
        <w:t>（选填“变大”“变小”或“不变”）。</w:t>
      </w:r>
    </w:p>
    <w:p w14:paraId="0F60433D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2A3716D">
          <v:shape id="图片 266" o:spid="_x0000_i1131" type="#_x0000_t75" alt="http://www.zxxk.com" style="width:151pt;height:106pt">
            <v:imagedata r:id="rId104" o:title=""/>
          </v:shape>
        </w:pict>
      </w:r>
    </w:p>
    <w:p w14:paraId="7B00353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上；变小。</w:t>
      </w:r>
    </w:p>
    <w:p w14:paraId="5206E98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6E38E86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由电路图可知，定值电阻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串联，电流表测电路中的电流，</w:t>
      </w:r>
    </w:p>
    <w:p w14:paraId="1837CE5F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油箱中的油量减少时，浮标下</w:t>
      </w:r>
      <w:r>
        <w:rPr>
          <w:rFonts w:ascii="Times New Roman" w:eastAsia="新宋体" w:hAnsi="Times New Roman" w:hint="eastAsia"/>
          <w:color w:val="FF0000"/>
          <w:szCs w:val="21"/>
        </w:rPr>
        <w:t>移，在杠杆的作用下滑片上移，变阻器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接入电路中的电阻变大，电路中的总电阻变大，由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34325F5">
          <v:shape id="图片 267" o:spid="_x0000_i1132" type="#_x0000_t75" style="width:10pt;height:26.5pt">
            <v:imagedata r:id="rId10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可知，电路中的电流变小，即电流表的示数变小。</w:t>
      </w:r>
    </w:p>
    <w:p w14:paraId="2FF4D32D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秋•兴化市期末）如图是小明自制的一种测定油箱内油面高度的装置。油量表是由量程为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的电流表改装而成的，滑动变阻器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的最大阻值为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，从油量表指针所指的刻度，就可以知道油箱内油面的高度。已知电源电压为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，当油箱内油面高度最高时，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的金属滑片在最下端，油量表指针满偏；当油箱内没有油时，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全部接入电路，油量表的读数最小。则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，油量表的最小读数是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；当油箱内油面的高度降为最高油面一半时，滑片正好在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的中点，此时油量表的读数是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，据此推理油量表的刻度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不均匀　</w:t>
      </w:r>
      <w:r>
        <w:rPr>
          <w:rFonts w:ascii="Times New Roman" w:eastAsia="新宋体" w:hAnsi="Times New Roman" w:hint="eastAsia"/>
          <w:szCs w:val="21"/>
        </w:rPr>
        <w:t>（“均匀”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“不均匀”）。</w:t>
      </w:r>
    </w:p>
    <w:p w14:paraId="5E5635D2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52140D29">
          <v:shape id="图片 268" o:spid="_x0000_i1133" type="#_x0000_t75" alt="http://www.zxxk.com" style="width:148.5pt;height:109pt">
            <v:imagedata r:id="rId105" o:title=""/>
          </v:shape>
        </w:pict>
      </w:r>
    </w:p>
    <w:p w14:paraId="2C5B964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；不均匀。</w:t>
      </w:r>
    </w:p>
    <w:p w14:paraId="50A0E53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4786CE3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）当油面最高时，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的金属片在最下端，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接入电路的阻值为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，此时电路中的电流为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的阻值为：</w:t>
      </w:r>
      <w:r>
        <w:rPr>
          <w:color w:val="FF0000"/>
          <w:position w:val="-22"/>
        </w:rPr>
        <w:pict w14:anchorId="6649B09D">
          <v:shape id="图片 269" o:spid="_x0000_i1134" type="#_x0000_t75" style="width:98.5pt;height:26.5pt">
            <v:imagedata r:id="rId10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9A10BC3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）当油面最低时，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串联，且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接入电路的阻值最大为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，电路中的最小电流即油量表的最小读数为：</w:t>
      </w:r>
      <w:r>
        <w:rPr>
          <w:color w:val="FF0000"/>
          <w:position w:val="-30"/>
        </w:rPr>
        <w:pict w14:anchorId="34096541">
          <v:shape id="图片 270" o:spid="_x0000_i1135" type="#_x0000_t75" style="width:193.5pt;height:31pt">
            <v:imagedata r:id="rId10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24D0923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）当油面为最高油面一半时，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串联，且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接入电路的阻值为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，电路中的电流为：</w:t>
      </w:r>
    </w:p>
    <w:p w14:paraId="706460A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color w:val="FF0000"/>
          <w:position w:val="-30"/>
        </w:rPr>
        <w:pict w14:anchorId="677E4FDE">
          <v:shape id="图片 271" o:spid="_x0000_i1136" type="#_x0000_t75" style="width:60pt;height:31pt">
            <v:imagedata r:id="rId10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3CAEF02">
          <v:shape id="图片 272" o:spid="_x0000_i1137" type="#_x0000_t75" style="width:43pt;height:31pt">
            <v:imagedata r:id="rId10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B400721">
          <v:shape id="图片 273" o:spid="_x0000_i1138" type="#_x0000_t75" style="width:58pt;height:26.5pt">
            <v:imagedata r:id="rId1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5DBBCF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）由题意和以上解答可知，当油箱内油面最高时油量表的示数最大为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，当油箱内油面的高度为最高油面一半时油量表的示数为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，当油箱内油面最低时油量表的示数最小为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，即油的体积均匀减小时电流表的示数不是均匀减小的，所以油量表的刻度不均匀。</w:t>
      </w:r>
    </w:p>
    <w:p w14:paraId="69ECCCF5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秋•仪征市期末）如图所示的电路中，电源电压保持不变，当开关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都闭合时，电流表的示数为</w:t>
      </w:r>
      <w:r>
        <w:rPr>
          <w:rFonts w:ascii="Times New Roman" w:eastAsia="新宋体" w:hAnsi="Times New Roman" w:hint="eastAsia"/>
          <w:szCs w:val="21"/>
        </w:rPr>
        <w:t>0.5A</w:t>
      </w:r>
      <w:r>
        <w:rPr>
          <w:rFonts w:ascii="Times New Roman" w:eastAsia="新宋体" w:hAnsi="Times New Roman" w:hint="eastAsia"/>
          <w:szCs w:val="21"/>
        </w:rPr>
        <w:t>，电压表的示数为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；将电压表、电流表的位置互换，当开关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断开，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闭合，电流表示数为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．</w:t>
      </w:r>
    </w:p>
    <w:p w14:paraId="3C7FB78F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25E49F0">
          <v:shape id="图片 274" o:spid="_x0000_i1139" type="#_x0000_t75" alt="http://www.zxxk.com" style="width:112pt;height:82pt">
            <v:imagedata r:id="rId111" o:title=""/>
          </v:shape>
        </w:pict>
      </w:r>
    </w:p>
    <w:p w14:paraId="0AB1B9A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F2BE0D5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315D28D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）由电路图知，当开关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都闭合时，两电阻并联，电压表测电源的电压，电流表测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支路的电流，</w:t>
      </w:r>
    </w:p>
    <w:p w14:paraId="5DF3A0CE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则电源的电压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66CF898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由并联电路特点和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6476AEF">
          <v:shape id="图片 275" o:spid="_x0000_i1140" type="#_x0000_t75" style="width:10pt;height:26.5pt">
            <v:imagedata r:id="rId1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可得：</w:t>
      </w:r>
    </w:p>
    <w:p w14:paraId="7D89BF6C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CDE1849">
          <v:shape id="图片 276" o:spid="_x0000_i1141" type="#_x0000_t75" style="width:16.5pt;height:31pt">
            <v:imagedata r:id="rId11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F566A9C">
          <v:shape id="图片 277" o:spid="_x0000_i1142" type="#_x0000_t75" style="width:28pt;height:26.5pt">
            <v:imagedata r:id="rId1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8819B2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）将电压表、电流表的位置互换，当开关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断开、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闭合，两电阻串联，电压表测电源的电压，电流表测电路中的电流，</w:t>
      </w:r>
    </w:p>
    <w:p w14:paraId="0F29157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此时电路中的总电阻：</w:t>
      </w:r>
    </w:p>
    <w:p w14:paraId="3628120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1449E18">
          <v:shape id="图片 278" o:spid="_x0000_i1143" type="#_x0000_t75" style="width:10pt;height:26.5pt">
            <v:imagedata r:id="rId11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071B3C5">
          <v:shape id="图片 279" o:spid="_x0000_i1144" type="#_x0000_t75" style="width:28pt;height:26.5pt">
            <v:imagedata r:id="rId11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A475933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因为串联电路中总电阻等于各分电阻之和，</w:t>
      </w:r>
    </w:p>
    <w:p w14:paraId="5E35D32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1F1EF35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邗江区期末）在如图所示的电路中，电源电压为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后，电压表的示数为</w:t>
      </w:r>
      <w:r>
        <w:rPr>
          <w:rFonts w:ascii="Times New Roman" w:eastAsia="新宋体" w:hAnsi="Times New Roman" w:hint="eastAsia"/>
          <w:szCs w:val="21"/>
        </w:rPr>
        <w:t>4V</w:t>
      </w:r>
      <w:r>
        <w:rPr>
          <w:rFonts w:ascii="Times New Roman" w:eastAsia="新宋体" w:hAnsi="Times New Roman" w:hint="eastAsia"/>
          <w:szCs w:val="21"/>
        </w:rPr>
        <w:t>，则电流表的示数为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．若同时闭合开关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，则电流表的示数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变大　</w:t>
      </w:r>
      <w:r>
        <w:rPr>
          <w:rFonts w:ascii="Times New Roman" w:eastAsia="新宋体" w:hAnsi="Times New Roman" w:hint="eastAsia"/>
          <w:szCs w:val="21"/>
        </w:rPr>
        <w:t>，电压表的示数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变大　</w:t>
      </w:r>
      <w:r>
        <w:rPr>
          <w:rFonts w:ascii="Times New Roman" w:eastAsia="新宋体" w:hAnsi="Times New Roman" w:hint="eastAsia"/>
          <w:szCs w:val="21"/>
        </w:rPr>
        <w:t>（均选填“变大”、“变小”或“不变”）。</w:t>
      </w:r>
    </w:p>
    <w:p w14:paraId="4972AA02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50A571F">
          <v:shape id="图片 280" o:spid="_x0000_i1145" type="#_x0000_t75" alt="http://www.zxxk.com" style="width:154pt;height:118.5pt">
            <v:imagedata r:id="rId117" o:title=""/>
          </v:shape>
        </w:pict>
      </w:r>
    </w:p>
    <w:p w14:paraId="4EF0DBD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；变大；变大。</w:t>
      </w:r>
    </w:p>
    <w:p w14:paraId="092E2A5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解：由图示电路图可知，只闭合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，两电阻串联，电压表测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两端电压，电流表测电路电流，</w:t>
      </w:r>
    </w:p>
    <w:p w14:paraId="4B1AE24F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电路电流：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8BD1B4C">
          <v:shape id="图片 281" o:spid="_x0000_i1146" type="#_x0000_t75" style="width:16.5pt;height:34.5pt">
            <v:imagedata r:id="rId11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9CD270C">
          <v:shape id="图片 282" o:spid="_x0000_i1147" type="#_x0000_t75" style="width:22pt;height:26.5pt">
            <v:imagedata r:id="rId1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168CBF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E5FDB89">
          <v:shape id="图片 283" o:spid="_x0000_i1148" type="#_x0000_t75" style="width:10pt;height:26.5pt">
            <v:imagedata r:id="rId12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E76115A">
          <v:shape id="图片 284" o:spid="_x0000_i1149" type="#_x0000_t75" style="width:16.5pt;height:31pt">
            <v:imagedata r:id="rId12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528489D4">
          <v:shape id="图片 285" o:spid="_x0000_i1150" type="#_x0000_t75" style="width:30pt;height:31pt">
            <v:imagedata r:id="rId12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1A86594">
          <v:shape id="图片 286" o:spid="_x0000_i1151" type="#_x0000_t75" style="width:34pt;height:26.5pt">
            <v:imagedata r:id="rId12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C657F5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哟哟图示电路图可知，两开关都闭合时，电阻被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短路，只有电阻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接入电路，</w:t>
      </w:r>
    </w:p>
    <w:p w14:paraId="2CD3512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电压表测电源电压，电压表示数变大，电源电压不变，电路总电阻减小，</w:t>
      </w:r>
    </w:p>
    <w:p w14:paraId="41DCF42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由欧姆定律可知，电路电流变大，电流表示数变大。</w:t>
      </w:r>
    </w:p>
    <w:p w14:paraId="548F2B5F" w14:textId="77777777" w:rsidR="004E1991" w:rsidRDefault="00AD750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五．电路的动态分析</w:t>
      </w:r>
    </w:p>
    <w:p w14:paraId="137FC5FD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秋•南京期末）在如图所示的电路中，电源电压保持不变。当电键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由闭合到断开时，电流表的示数将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变小　</w:t>
      </w:r>
      <w:r>
        <w:rPr>
          <w:rFonts w:ascii="Times New Roman" w:eastAsia="新宋体" w:hAnsi="Times New Roman" w:hint="eastAsia"/>
          <w:szCs w:val="21"/>
        </w:rPr>
        <w:t>，电压表与电流表示数的比值将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不变　</w:t>
      </w:r>
      <w:r>
        <w:rPr>
          <w:rFonts w:ascii="Times New Roman" w:eastAsia="新宋体" w:hAnsi="Times New Roman" w:hint="eastAsia"/>
          <w:szCs w:val="21"/>
        </w:rPr>
        <w:t>。（两空均选填“变大”“变小”“不变”或“无法确定”）</w:t>
      </w:r>
    </w:p>
    <w:p w14:paraId="27DB32A9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44DB741">
          <v:shape id="图片 287" o:spid="_x0000_i1152" type="#_x0000_t75" alt="http://www.zxxk.com" style="width:115.5pt;height:78pt">
            <v:imagedata r:id="rId124" o:title=""/>
          </v:shape>
        </w:pict>
      </w:r>
    </w:p>
    <w:p w14:paraId="1F33364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变小；不变。</w:t>
      </w:r>
    </w:p>
    <w:p w14:paraId="0AB5A360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解：由电路图可知，当电键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闭合时，电路为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的简单电路，电压</w:t>
      </w:r>
      <w:r>
        <w:rPr>
          <w:rFonts w:ascii="Times New Roman" w:eastAsia="新宋体" w:hAnsi="Times New Roman" w:hint="eastAsia"/>
          <w:color w:val="FF0000"/>
          <w:szCs w:val="21"/>
        </w:rPr>
        <w:t>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两端的电压，电流表测电路中的电流；</w:t>
      </w:r>
    </w:p>
    <w:p w14:paraId="7549571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当电键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断开时，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两端的电压，电流表测电路中的电流，</w:t>
      </w:r>
    </w:p>
    <w:p w14:paraId="199EF68F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因串联电路中总电阻等于各分电阻之和，</w:t>
      </w:r>
    </w:p>
    <w:p w14:paraId="02658054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所以，当电键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由闭合到断开时，电路中的总电阻变大，</w:t>
      </w:r>
    </w:p>
    <w:p w14:paraId="0AF8C8B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47C264E">
          <v:shape id="图片 288" o:spid="_x0000_i1153" type="#_x0000_t75" style="width:10pt;height:26.5pt">
            <v:imagedata r:id="rId12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可知，电路中的电流变小，即电流表的示数变小，</w:t>
      </w:r>
    </w:p>
    <w:p w14:paraId="05390926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9D67B8B">
          <v:shape id="图片 289" o:spid="_x0000_i1154" type="#_x0000_t75" style="width:10pt;height:26.5pt">
            <v:imagedata r:id="rId12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可知，电压表与电流表示数的比值等于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的阻值，</w:t>
      </w:r>
    </w:p>
    <w:p w14:paraId="7820BA27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则电压表与电流表示数的比值不变。</w:t>
      </w:r>
    </w:p>
    <w:p w14:paraId="1A92666E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淮安区期末）如图所示是某同学设计的压力计电路原理图，当闭合开关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板受到向下的压力增大时，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接入电路的阻值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增大　</w:t>
      </w:r>
      <w:r>
        <w:rPr>
          <w:rFonts w:ascii="Times New Roman" w:eastAsia="新宋体" w:hAnsi="Times New Roman" w:hint="eastAsia"/>
          <w:szCs w:val="21"/>
        </w:rPr>
        <w:t>（填“增大”或“减小”），为实现压力增大，电表示数增大，应把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　</w:t>
      </w:r>
      <w:r>
        <w:rPr>
          <w:rFonts w:ascii="Times New Roman" w:eastAsia="新宋体" w:hAnsi="Times New Roman" w:hint="eastAsia"/>
          <w:szCs w:val="21"/>
        </w:rPr>
        <w:t>表改装为压力计。</w:t>
      </w:r>
    </w:p>
    <w:p w14:paraId="7D704B12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44E4AFB">
          <v:shape id="图片 290" o:spid="_x0000_i1155" type="#_x0000_t75" alt="http://www.zxxk.com" style="width:137.5pt;height:87pt">
            <v:imagedata r:id="rId127" o:title=""/>
          </v:shape>
        </w:pict>
      </w:r>
    </w:p>
    <w:p w14:paraId="57FCEBD2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增大；电压。</w:t>
      </w:r>
    </w:p>
    <w:p w14:paraId="1CEFC1EA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解：由电路图可知，定值电阻与滑动变阻器串联接入电路，电流表测电路电流，当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板上压力增大时，滑动变阻器滑片向下移动，滑动变阻器接入电路的阻值变大，滑动变阻器分压变大，电压表示数变大，电路总电阻变大，电路电流变小，电流表示数变小，因此为使压力增大时，压力计的示数增大，应把电</w:t>
      </w:r>
      <w:r>
        <w:rPr>
          <w:rFonts w:ascii="Times New Roman" w:eastAsia="新宋体" w:hAnsi="Times New Roman" w:hint="eastAsia"/>
          <w:color w:val="FF0000"/>
          <w:szCs w:val="21"/>
        </w:rPr>
        <w:t>压表改装为压力计。</w:t>
      </w:r>
    </w:p>
    <w:p w14:paraId="34EEF3B1" w14:textId="77777777" w:rsidR="004E1991" w:rsidRDefault="00AD7503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六．电流表、电压表在判断电路故障中的应用</w:t>
      </w:r>
    </w:p>
    <w:p w14:paraId="4E07A44B" w14:textId="77777777" w:rsidR="004E1991" w:rsidRDefault="00AD7503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秋•盱眙县期末）如图所示，闭合开关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，发现电灯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均不亮，电流表示数为零，说明电路存在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断路　</w:t>
      </w:r>
      <w:r>
        <w:rPr>
          <w:rFonts w:ascii="Times New Roman" w:eastAsia="新宋体" w:hAnsi="Times New Roman" w:hint="eastAsia"/>
          <w:szCs w:val="21"/>
        </w:rPr>
        <w:t>故障，用电压表进行检测，发现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间电压为零，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间电压均为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，则电路的故障是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ab</w:t>
      </w:r>
      <w:r>
        <w:rPr>
          <w:rFonts w:ascii="Times New Roman" w:eastAsia="新宋体" w:hAnsi="Times New Roman" w:hint="eastAsia"/>
          <w:szCs w:val="21"/>
          <w:u w:val="single"/>
        </w:rPr>
        <w:t xml:space="preserve">间有断路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636A6AB" w14:textId="77777777" w:rsidR="004E1991" w:rsidRDefault="00AD750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A9F3D99">
          <v:shape id="图片 291" o:spid="_x0000_i1156" type="#_x0000_t75" alt="http://www.zxxk.com" style="width:84pt;height:64pt">
            <v:imagedata r:id="rId128" o:title=""/>
          </v:shape>
        </w:pict>
      </w:r>
    </w:p>
    <w:p w14:paraId="49A4A44B" w14:textId="77777777" w:rsidR="004E1991" w:rsidRDefault="00AD7503">
      <w:pPr>
        <w:spacing w:line="360" w:lineRule="auto"/>
        <w:ind w:leftChars="130" w:left="273"/>
        <w:rPr>
          <w:color w:val="FF0000"/>
          <w:lang w:eastAsia="zh-CN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断路；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间有断路。</w:t>
      </w:r>
    </w:p>
    <w:p w14:paraId="4C3FB799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，发现电灯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均不亮，电流表示数为零，说明电路存在断路；</w:t>
      </w:r>
    </w:p>
    <w:p w14:paraId="43734711" w14:textId="77777777" w:rsidR="004E1991" w:rsidRDefault="00AD7503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用电压表进行检测时，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间电压为零，说明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以外的位置发生了断路；</w:t>
      </w:r>
    </w:p>
    <w:p w14:paraId="42FF14E4" w14:textId="4A282F67" w:rsidR="004E1991" w:rsidRDefault="00AD7503" w:rsidP="00AD7503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间电压为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，说明电流表和开关完好；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间电压为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，说明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间有断路。</w:t>
      </w:r>
    </w:p>
    <w:sectPr w:rsidR="004E1991">
      <w:headerReference w:type="even" r:id="rId129"/>
      <w:headerReference w:type="default" r:id="rId130"/>
      <w:footerReference w:type="even" r:id="rId131"/>
      <w:footerReference w:type="default" r:id="rId132"/>
      <w:headerReference w:type="first" r:id="rId133"/>
      <w:footerReference w:type="first" r:id="rId13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ABB86" w14:textId="77777777" w:rsidR="00000000" w:rsidRDefault="00AD7503">
      <w:r>
        <w:separator/>
      </w:r>
    </w:p>
  </w:endnote>
  <w:endnote w:type="continuationSeparator" w:id="0">
    <w:p w14:paraId="635EF64F" w14:textId="77777777" w:rsidR="00000000" w:rsidRDefault="00AD7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E86C0" w14:textId="77777777" w:rsidR="00AD7503" w:rsidRPr="00AD7503" w:rsidRDefault="00AD7503" w:rsidP="00AD750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FC9C6" w14:textId="52A2656E" w:rsidR="004151FC" w:rsidRPr="00AD7503" w:rsidRDefault="004151FC" w:rsidP="00AD750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08F09" w14:textId="77777777" w:rsidR="00AD7503" w:rsidRDefault="00AD750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DFE81" w14:textId="77777777" w:rsidR="00000000" w:rsidRDefault="00AD7503">
      <w:r>
        <w:separator/>
      </w:r>
    </w:p>
  </w:footnote>
  <w:footnote w:type="continuationSeparator" w:id="0">
    <w:p w14:paraId="7E27DF8A" w14:textId="77777777" w:rsidR="00000000" w:rsidRDefault="00AD7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30C11" w14:textId="77777777" w:rsidR="00AD7503" w:rsidRPr="00AD7503" w:rsidRDefault="00AD7503" w:rsidP="00AD750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3250" w14:textId="3F419949" w:rsidR="004151FC" w:rsidRPr="00AD7503" w:rsidRDefault="004151FC" w:rsidP="00AD750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8B0F5" w14:textId="77777777" w:rsidR="00AD7503" w:rsidRDefault="00AD7503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4E1991"/>
    <w:rsid w:val="004151FC"/>
    <w:rsid w:val="004E1991"/>
    <w:rsid w:val="00AD7503"/>
    <w:rsid w:val="00C02FC6"/>
    <w:rsid w:val="496C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10D929BE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footer" Target="footer3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header" Target="header1.xm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header" Target="header2.xml"/><Relationship Id="rId135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footer" Target="footer1.xml"/><Relationship Id="rId136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footer" Target="footer2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4&#31456;-&#27431;&#22982;&#23450;&#24459;&#65288;&#22635;&#31354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第14章-欧姆定律（填空题）-【期末题汇编】2022-2023苏科版九年级物理上学期期末复习专题精炼.doc</Template>
  <TotalTime>0</TotalTime>
  <Pages>19</Pages>
  <Words>1777</Words>
  <Characters>10132</Characters>
  <Application>Microsoft Office Word</Application>
  <DocSecurity>0</DocSecurity>
  <Lines>84</Lines>
  <Paragraphs>23</Paragraphs>
  <ScaleCrop>false</ScaleCrop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