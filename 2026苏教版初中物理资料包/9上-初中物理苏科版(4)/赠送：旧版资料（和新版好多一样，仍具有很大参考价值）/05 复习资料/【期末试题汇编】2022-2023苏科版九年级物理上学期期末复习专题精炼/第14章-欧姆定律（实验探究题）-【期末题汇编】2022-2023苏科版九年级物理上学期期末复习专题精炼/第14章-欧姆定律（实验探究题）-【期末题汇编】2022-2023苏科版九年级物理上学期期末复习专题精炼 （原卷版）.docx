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BC5FD" w14:textId="77777777" w:rsidR="00DC4F00" w:rsidRDefault="00906457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13CC84B" wp14:editId="33DCA60F">
            <wp:simplePos x="0" y="0"/>
            <wp:positionH relativeFrom="page">
              <wp:posOffset>12369800</wp:posOffset>
            </wp:positionH>
            <wp:positionV relativeFrom="topMargin">
              <wp:posOffset>10871200</wp:posOffset>
            </wp:positionV>
            <wp:extent cx="342900" cy="4953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188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14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欧姆定律（实验题）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75E73414" w14:textId="77777777" w:rsidR="00DC4F00" w:rsidRDefault="00DC4F00">
      <w:pPr>
        <w:spacing w:line="360" w:lineRule="auto"/>
        <w:jc w:val="left"/>
        <w:rPr>
          <w:rFonts w:ascii="Times New Roman" w:eastAsia="新宋体" w:hAnsi="Times New Roman"/>
          <w:b/>
          <w:sz w:val="30"/>
          <w:szCs w:val="30"/>
        </w:rPr>
      </w:pPr>
    </w:p>
    <w:p w14:paraId="41C5D3CF" w14:textId="77777777" w:rsidR="00DC4F00" w:rsidRDefault="00906457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一．影响电阻大小的因素</w:t>
      </w:r>
    </w:p>
    <w:p w14:paraId="5D5B7F71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秋•盱眙县期末）在探究“电阻的大小与哪些因素有关”</w:t>
      </w:r>
      <w:r>
        <w:rPr>
          <w:rFonts w:ascii="Times New Roman" w:eastAsia="新宋体" w:hAnsi="Times New Roman" w:hint="eastAsia"/>
          <w:szCs w:val="21"/>
        </w:rPr>
        <w:t>的实验中，采用如图甲所示的实验装置，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是镍铬合金制成的三根导线，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长度相同但粗细（横截面积）不同，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粗细相同而长短不同，导线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由锰铜合金制成，长短、粗细与导线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相同</w:t>
      </w:r>
      <w:r>
        <w:rPr>
          <w:rFonts w:ascii="Times New Roman" w:eastAsia="新宋体" w:hAnsi="Times New Roman" w:hint="eastAsia"/>
          <w:szCs w:val="21"/>
        </w:rPr>
        <w:t>.</w:t>
      </w:r>
    </w:p>
    <w:p w14:paraId="1A350AB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）实验中电流表的示数越大，对应的导线电阻越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，此处运用到的物理研究方法是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，此实验还需用到的研究方法是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FE7C65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）将导线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接入电路，闭合开关，电流表示数如图乙所示，此时电流为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9B117F3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）依次将导线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替换导线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接入电路，电流表对应的示数如表所示：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966"/>
        <w:gridCol w:w="1262"/>
        <w:gridCol w:w="1286"/>
        <w:gridCol w:w="1286"/>
        <w:gridCol w:w="1286"/>
      </w:tblGrid>
      <w:tr w:rsidR="00DC4F00" w14:paraId="526824F6" w14:textId="77777777">
        <w:tc>
          <w:tcPr>
            <w:tcW w:w="3180" w:type="dxa"/>
          </w:tcPr>
          <w:p w14:paraId="19F0BA6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导线代号</w:t>
            </w:r>
          </w:p>
        </w:tc>
        <w:tc>
          <w:tcPr>
            <w:tcW w:w="1350" w:type="dxa"/>
          </w:tcPr>
          <w:p w14:paraId="432B649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a</w:t>
            </w:r>
          </w:p>
        </w:tc>
        <w:tc>
          <w:tcPr>
            <w:tcW w:w="1350" w:type="dxa"/>
          </w:tcPr>
          <w:p w14:paraId="72BE117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b</w:t>
            </w:r>
          </w:p>
        </w:tc>
        <w:tc>
          <w:tcPr>
            <w:tcW w:w="1350" w:type="dxa"/>
          </w:tcPr>
          <w:p w14:paraId="00B23AE3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c</w:t>
            </w:r>
          </w:p>
        </w:tc>
        <w:tc>
          <w:tcPr>
            <w:tcW w:w="1350" w:type="dxa"/>
          </w:tcPr>
          <w:p w14:paraId="5089D2C8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d</w:t>
            </w:r>
          </w:p>
        </w:tc>
      </w:tr>
      <w:tr w:rsidR="00DC4F00" w14:paraId="1F3639CC" w14:textId="77777777">
        <w:tc>
          <w:tcPr>
            <w:tcW w:w="3180" w:type="dxa"/>
          </w:tcPr>
          <w:p w14:paraId="005EE2A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电流表的示数</w:t>
            </w:r>
          </w:p>
        </w:tc>
        <w:tc>
          <w:tcPr>
            <w:tcW w:w="1350" w:type="dxa"/>
          </w:tcPr>
          <w:p w14:paraId="532A397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  <w:tc>
          <w:tcPr>
            <w:tcW w:w="1350" w:type="dxa"/>
          </w:tcPr>
          <w:p w14:paraId="15EAB24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1.3A</w:t>
            </w:r>
          </w:p>
        </w:tc>
        <w:tc>
          <w:tcPr>
            <w:tcW w:w="1350" w:type="dxa"/>
          </w:tcPr>
          <w:p w14:paraId="67C5B97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2.2A</w:t>
            </w:r>
          </w:p>
        </w:tc>
        <w:tc>
          <w:tcPr>
            <w:tcW w:w="1350" w:type="dxa"/>
          </w:tcPr>
          <w:p w14:paraId="2769C1A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2.7A</w:t>
            </w:r>
          </w:p>
        </w:tc>
      </w:tr>
    </w:tbl>
    <w:p w14:paraId="7E5407B2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选导线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比较是为了探究导线电阻的大小与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的关系。</w:t>
      </w:r>
    </w:p>
    <w:p w14:paraId="78B82787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由实验数据可知：导线电阻的大小与材料有关，用相同材料制成的导线长度越长，横截面积越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，电阻越大。</w:t>
      </w:r>
    </w:p>
    <w:p w14:paraId="4BD16D9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32DB6B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305.5pt;height:166pt;mso-wrap-style:square;mso-position-horizontal-relative:page;mso-position-vertical-relative:page">
            <v:imagedata r:id="rId7" o:title=""/>
          </v:shape>
        </w:pict>
      </w:r>
    </w:p>
    <w:p w14:paraId="3C6603F6" w14:textId="77777777" w:rsidR="00DC4F00" w:rsidRDefault="00906457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二．探究电流与电压、电阻的关系</w:t>
      </w:r>
    </w:p>
    <w:p w14:paraId="30B2C07F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秋•丹阳市期末）小华同学利用如图甲所示电路图探究“通过导体的电流与电阻的关系”。已知电源电压为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，电流表量程是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，电压表的量程是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48F9097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26C5ABAB">
          <v:shape id="图片 2" o:spid="_x0000_i1026" type="#_x0000_t75" alt="http://www.zxxk.com" style="width:385pt;height:175pt;mso-wrap-style:square;mso-position-horizontal-relative:page;mso-position-vertical-relative:page">
            <v:imagedata r:id="rId8" o:title=""/>
          </v:shape>
        </w:pict>
      </w:r>
    </w:p>
    <w:p w14:paraId="22AAE37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）连接电路时，开关应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，实验开始时，图甲中滑动变阻器的滑片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应位于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端；</w:t>
      </w:r>
    </w:p>
    <w:p w14:paraId="10E6558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）实验时，若电压表示数突然变大，电流表示数突然变小，则导线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可能断路；（选填“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”）</w:t>
      </w:r>
    </w:p>
    <w:p w14:paraId="6F6C067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）在探究电流与电阻的关系时，小华同学在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范围内改变电阻箱的阻值，通过调节滑动变阻器的滑片，使电压表示数保持不变，记录下电阻箱的阻值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与对应的电流表示数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，并绘制了与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倒数之间的关系图线如图乙图线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E3FF432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本次实验中，根据图线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可知，电压表示数保持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不变；</w:t>
      </w:r>
    </w:p>
    <w:p w14:paraId="1687DF3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根据图线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可知，为了保持上述电压表的示数不变，实验中滑动变阻器接入电路中的阻值最大为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58BB5B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实验结论：在电压一定时，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BC650A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）小明完成相同实验绘制的图线如图乙图线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所示，与图线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比较，图线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斜率更大（图线更陡）的原因是：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210A1D5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秋•高邮市期末）小明“探究电流与电压的关系”，设计的实验电路图如图甲所示，已知电源电压为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，的阻值为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，小明有三个规格分别为“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”和“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”的滑动变阻器，完成下列题目：</w:t>
      </w:r>
    </w:p>
    <w:p w14:paraId="631D44B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0857834F">
          <v:shape id="图片 3" o:spid="_x0000_i1027" type="#_x0000_t75" alt="http://www.zxxk.com" style="width:421.5pt;height:135pt;mso-wrap-style:square;mso-position-horizontal-relative:page;mso-position-vertical-relative:page">
            <v:imagedata r:id="rId9" o:title=""/>
          </v:shape>
        </w:pict>
      </w:r>
    </w:p>
    <w:p w14:paraId="74E10BB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）闭合开关，调节滑动变阻器滑片，使电压表示数为某一定值，此时电流表示数如图乙所示，为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88C893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）小明准备测出</w:t>
      </w:r>
      <w:r>
        <w:rPr>
          <w:rFonts w:ascii="Times New Roman" w:eastAsia="新宋体" w:hAnsi="Times New Roman" w:hint="eastAsia"/>
          <w:szCs w:val="21"/>
        </w:rPr>
        <w:t>0.5V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1.0V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1.5V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2.0V</w:t>
      </w:r>
      <w:r>
        <w:rPr>
          <w:rFonts w:ascii="Times New Roman" w:eastAsia="新宋体" w:hAnsi="Times New Roman" w:hint="eastAsia"/>
          <w:szCs w:val="21"/>
        </w:rPr>
        <w:t>下的电流，得出结论。为了完成实验，应该选用规格为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的滑动变阻器，小明记录数据如表，由于粗心，忘记将第三组电压表示数填入</w:t>
      </w:r>
      <w:r>
        <w:rPr>
          <w:rFonts w:ascii="Times New Roman" w:eastAsia="新宋体" w:hAnsi="Times New Roman" w:hint="eastAsia"/>
          <w:szCs w:val="21"/>
        </w:rPr>
        <w:t>表格，这里的电压值应该为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22"/>
        <w:gridCol w:w="1616"/>
        <w:gridCol w:w="1616"/>
        <w:gridCol w:w="1616"/>
        <w:gridCol w:w="1616"/>
      </w:tblGrid>
      <w:tr w:rsidR="00DC4F00" w14:paraId="7C2FA626" w14:textId="77777777">
        <w:tc>
          <w:tcPr>
            <w:tcW w:w="1710" w:type="dxa"/>
          </w:tcPr>
          <w:p w14:paraId="42799D8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U/V</w:t>
            </w:r>
          </w:p>
        </w:tc>
        <w:tc>
          <w:tcPr>
            <w:tcW w:w="1710" w:type="dxa"/>
          </w:tcPr>
          <w:p w14:paraId="4E9D696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0.5</w:t>
            </w:r>
          </w:p>
        </w:tc>
        <w:tc>
          <w:tcPr>
            <w:tcW w:w="1710" w:type="dxa"/>
          </w:tcPr>
          <w:p w14:paraId="07E1B66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  <w:tc>
          <w:tcPr>
            <w:tcW w:w="1710" w:type="dxa"/>
          </w:tcPr>
          <w:p w14:paraId="791FCF1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  <w:tc>
          <w:tcPr>
            <w:tcW w:w="1710" w:type="dxa"/>
          </w:tcPr>
          <w:p w14:paraId="54592D6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</w:tr>
      <w:tr w:rsidR="00DC4F00" w14:paraId="72151767" w14:textId="77777777">
        <w:tc>
          <w:tcPr>
            <w:tcW w:w="1710" w:type="dxa"/>
          </w:tcPr>
          <w:p w14:paraId="4B0608E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41912F2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710" w:type="dxa"/>
          </w:tcPr>
          <w:p w14:paraId="79CB012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710" w:type="dxa"/>
          </w:tcPr>
          <w:p w14:paraId="7BF8E78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710" w:type="dxa"/>
          </w:tcPr>
          <w:p w14:paraId="16D7DBB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0.4</w:t>
            </w:r>
          </w:p>
        </w:tc>
      </w:tr>
    </w:tbl>
    <w:p w14:paraId="2E2FCA6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）从以上表格中的数据可以得出：在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一定的情况下，通过导体的电流与导体两端的电压成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A7467D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）小明又想测量某未知电阻</w:t>
      </w:r>
      <w:r>
        <w:rPr>
          <w:rFonts w:ascii="Times New Roman" w:eastAsia="新宋体" w:hAnsi="Times New Roman" w:hint="eastAsia"/>
          <w:szCs w:val="21"/>
        </w:rPr>
        <w:t>Rx</w:t>
      </w:r>
      <w:r>
        <w:rPr>
          <w:rFonts w:ascii="Times New Roman" w:eastAsia="新宋体" w:hAnsi="Times New Roman" w:hint="eastAsia"/>
          <w:szCs w:val="21"/>
        </w:rPr>
        <w:t>的阻值，设计了如图丙所示的电路（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为已知阻值的定值电阻），并设计了如下实验步骤，请帮助他把缺少的步骤补全，并写出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的表达式。实验步骤：</w:t>
      </w:r>
    </w:p>
    <w:p w14:paraId="5EBFC90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．按照设计的电路图连接电路。</w:t>
      </w:r>
    </w:p>
    <w:p w14:paraId="7E90783E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断开时，读出电流表的示数，记为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761ED25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2D3596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表达式：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（用已知物理量和测量出的物理量符号表示）。</w:t>
      </w:r>
    </w:p>
    <w:p w14:paraId="111A2176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秋•海州区期末）在“探究电流与电阻关系”的实验中，实验器材有：电源（电压恒为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）电流表、电压表、滑动变阻器和开关各一个，阻值为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的定值电阻五个，导线若干。</w:t>
      </w:r>
    </w:p>
    <w:p w14:paraId="32825933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20552C6B">
          <v:shape id="图片 4" o:spid="_x0000_i1028" type="#_x0000_t75" alt="http://www.zxxk.com" style="width:312pt;height:157.5pt;mso-wrap-style:square;mso-position-horizontal-relative:page;mso-position-vertical-relative:page">
            <v:imagedata r:id="rId10" o:title=""/>
          </v:shape>
        </w:pict>
      </w:r>
    </w:p>
    <w:p w14:paraId="4DA4CF3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）请用笔画线代替导线将图甲所示实验电路连接完整；</w:t>
      </w:r>
    </w:p>
    <w:p w14:paraId="46AF75E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，小明用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的电阻替换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的电阻后，接下来闭合开关后应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，再观察与记录电流表的示数；</w:t>
      </w:r>
    </w:p>
    <w:p w14:paraId="544C27B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）图乙是根据实验数据画出的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图像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其中阴影面积对应的物理量是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89B914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）根据图像，所得实验结论是：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3216B25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秋•溧阳市期末）在“探究电流和电阻关系”实验中，提供器材有电源（恒为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），定值电阻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），滑动变阻器</w:t>
      </w:r>
      <w:r>
        <w:rPr>
          <w:rFonts w:ascii="Times New Roman" w:eastAsia="新宋体" w:hAnsi="Times New Roman" w:hint="eastAsia"/>
          <w:szCs w:val="21"/>
        </w:rPr>
        <w:t>R'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”、电压表（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15V</w:t>
      </w:r>
      <w:r>
        <w:rPr>
          <w:rFonts w:ascii="Times New Roman" w:eastAsia="新宋体" w:hAnsi="Times New Roman" w:hint="eastAsia"/>
          <w:szCs w:val="21"/>
        </w:rPr>
        <w:t>）、电流表（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）、开关、导线若干。小明设计了如图甲所示的电路进行实验。</w:t>
      </w:r>
    </w:p>
    <w:p w14:paraId="44184B2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7E95B99E">
          <v:shape id="图片 5" o:spid="_x0000_i1029" type="#_x0000_t75" alt="http://www.zxxk.com" style="width:407.5pt;height:123pt;mso-wrap-style:square;mso-position-horizontal-relative:page;mso-position-vertical-relative:page">
            <v:imagedata r:id="rId11" o:title=""/>
          </v:shape>
        </w:pict>
      </w:r>
    </w:p>
    <w:p w14:paraId="7308C3E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）电路连接完毕，闭合开关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，发现电流表有示数、电压表无示数，若电路故障只出现在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′上，则电路故障是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2515F5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）排除电路故障后，将滑动变阻器的滑片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右）端，闭合开关，调节滑片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，使电压表的示数为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，此时电流表示数如图乙所示，为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</w:t>
      </w:r>
    </w:p>
    <w:p w14:paraId="76C3A3B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）保持滑片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位置不变，断开开关，用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，再闭合开关</w:t>
      </w:r>
      <w:r>
        <w:rPr>
          <w:rFonts w:ascii="Times New Roman" w:eastAsia="新宋体" w:hAnsi="Times New Roman" w:hint="eastAsia"/>
          <w:szCs w:val="21"/>
        </w:rPr>
        <w:t>，发现电压表示数变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小），应向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右）移动滑片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才能满足实验要求；</w:t>
      </w:r>
    </w:p>
    <w:p w14:paraId="4A6D4B4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）分别用定值电阻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依次替换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，重复实验，并绘制出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图像如图丙所示，由图像可得出的结论是：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DEE80F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）为完成该实验探究，滑动变阻器连入电路的最小阻值为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1D591B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）以现有的实验器材实验，定值电阻两端的预设电压可取的最小值为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942FB9C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秋•灌南县期末）小明用如图所示电路“探究通过导体的电流与电阻的关系”</w:t>
      </w:r>
      <w:r>
        <w:rPr>
          <w:rFonts w:ascii="Times New Roman" w:eastAsia="新宋体" w:hAnsi="Times New Roman" w:hint="eastAsia"/>
          <w:szCs w:val="21"/>
        </w:rPr>
        <w:t>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，滑动变阻器规格为“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2A</w:t>
      </w:r>
      <w:r>
        <w:rPr>
          <w:rFonts w:ascii="Times New Roman" w:eastAsia="新宋体" w:hAnsi="Times New Roman" w:hint="eastAsia"/>
          <w:szCs w:val="21"/>
        </w:rPr>
        <w:t>”，有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的定值电阻各一个。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825"/>
        <w:gridCol w:w="1290"/>
        <w:gridCol w:w="1560"/>
      </w:tblGrid>
      <w:tr w:rsidR="00DC4F00" w14:paraId="41D6A8BE" w14:textId="77777777">
        <w:tc>
          <w:tcPr>
            <w:tcW w:w="825" w:type="dxa"/>
          </w:tcPr>
          <w:p w14:paraId="39BB4E03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序号</w:t>
            </w:r>
          </w:p>
        </w:tc>
        <w:tc>
          <w:tcPr>
            <w:tcW w:w="1290" w:type="dxa"/>
          </w:tcPr>
          <w:p w14:paraId="61ACA7B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560" w:type="dxa"/>
          </w:tcPr>
          <w:p w14:paraId="37AB4DD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</w:tr>
      <w:tr w:rsidR="00DC4F00" w14:paraId="0CE65B60" w14:textId="77777777">
        <w:tc>
          <w:tcPr>
            <w:tcW w:w="825" w:type="dxa"/>
          </w:tcPr>
          <w:p w14:paraId="6314673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290" w:type="dxa"/>
          </w:tcPr>
          <w:p w14:paraId="20C8EC9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560" w:type="dxa"/>
          </w:tcPr>
          <w:p w14:paraId="572A4D5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0.40</w:t>
            </w:r>
          </w:p>
        </w:tc>
      </w:tr>
      <w:tr w:rsidR="00DC4F00" w14:paraId="774328B7" w14:textId="77777777">
        <w:tc>
          <w:tcPr>
            <w:tcW w:w="825" w:type="dxa"/>
          </w:tcPr>
          <w:p w14:paraId="7C4C380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290" w:type="dxa"/>
          </w:tcPr>
          <w:p w14:paraId="130D7F2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560" w:type="dxa"/>
          </w:tcPr>
          <w:p w14:paraId="07D4516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</w:tr>
      <w:tr w:rsidR="00DC4F00" w14:paraId="5BA1E270" w14:textId="77777777">
        <w:tc>
          <w:tcPr>
            <w:tcW w:w="825" w:type="dxa"/>
          </w:tcPr>
          <w:p w14:paraId="667DE7F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290" w:type="dxa"/>
          </w:tcPr>
          <w:p w14:paraId="0738054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1560" w:type="dxa"/>
          </w:tcPr>
          <w:p w14:paraId="0B306BB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0.14</w:t>
            </w:r>
          </w:p>
        </w:tc>
      </w:tr>
      <w:tr w:rsidR="00DC4F00" w14:paraId="21F60BF0" w14:textId="77777777">
        <w:tc>
          <w:tcPr>
            <w:tcW w:w="825" w:type="dxa"/>
          </w:tcPr>
          <w:p w14:paraId="6C78C60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290" w:type="dxa"/>
          </w:tcPr>
          <w:p w14:paraId="7052684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  <w:tc>
          <w:tcPr>
            <w:tcW w:w="1560" w:type="dxa"/>
          </w:tcPr>
          <w:p w14:paraId="2477C61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0.08</w:t>
            </w:r>
          </w:p>
        </w:tc>
      </w:tr>
    </w:tbl>
    <w:p w14:paraId="7734AB8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）在连接电路的过程中，开关必须处于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状态。</w:t>
      </w:r>
    </w:p>
    <w:p w14:paraId="3AA58D32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的电阻接入电路，闭合开关，移动滑片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发现电压表有示数，电流表始终无示数，其原因可能是定值电阻</w:t>
      </w:r>
      <w:r>
        <w:rPr>
          <w:rFonts w:ascii="Times New Roman" w:eastAsia="新宋体" w:hAnsi="Times New Roman" w:hint="eastAsia"/>
          <w:szCs w:val="21"/>
        </w:rPr>
        <w:t xml:space="preserve">R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（选填“断路”或“短路”）。</w:t>
      </w:r>
    </w:p>
    <w:p w14:paraId="7C269CB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）实验中，若保持电压表的示数为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不变，将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的电阻换成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后，应将滑动变阻器的滑片向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端移动（选填“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”）。</w:t>
      </w:r>
    </w:p>
    <w:p w14:paraId="705610D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）小明将实验数据记录在乙图的表格中，根据数据分析得到的结论是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0D1AAC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50FEDDCE">
          <v:shape id="图片 6" o:spid="_x0000_i1030" type="#_x0000_t75" alt="http://www.zxxk.com" style="width:198pt;height:130.5pt;mso-wrap-style:square;mso-position-horizontal-relative:page;mso-position-vertical-relative:page">
            <v:imagedata r:id="rId12" o:title=""/>
          </v:shape>
        </w:pict>
      </w:r>
    </w:p>
    <w:p w14:paraId="76907811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秋•鼓楼区校级期末）小明在探究“电流与电阻的关系”时，可供使用的实验器材有：电源（电压恒为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）、电流表、电压表、滑动变阻器、开关各一个，阻值不同的定值电阻四个（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），导线若干。</w:t>
      </w:r>
    </w:p>
    <w:p w14:paraId="1F5B08B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5C9007F8">
          <v:shape id="图片 7" o:spid="_x0000_i1031" type="#_x0000_t75" alt="http://www.zxxk.com" style="width:463pt;height:164.5pt;mso-wrap-style:square;mso-position-horizontal-relative:page;mso-position-vertical-relative:page">
            <v:imagedata r:id="rId13" o:title=""/>
          </v:shape>
        </w:pict>
      </w:r>
    </w:p>
    <w:p w14:paraId="026ABEC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）如图所示，当闭合开关试触时，若发现电流表指针摆动出现了图乙所</w:t>
      </w:r>
      <w:r>
        <w:rPr>
          <w:rFonts w:ascii="Times New Roman" w:eastAsia="新宋体" w:hAnsi="Times New Roman" w:hint="eastAsia"/>
          <w:szCs w:val="21"/>
        </w:rPr>
        <w:t>示情况，存在的问题是：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425D81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）小明先将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的电阻接入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间，闭合开关后，移动滑片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使电压表示数为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，记录相应的电流值；然后将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的电阻接入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间，闭合开关后，滑片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应向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”）端移动，直至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，再记下相应的电流值。</w:t>
      </w:r>
    </w:p>
    <w:p w14:paraId="4AE0F275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）但小明在换用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电阻做实验时，发现该电阻已经损坏，能否利用现有的几个电阻解决这个问题呢？请你写出简单的解决方法：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2C2512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）小明根据实验数据得出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变化的图像，如图丙所示：则小明实验时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，实验中</w:t>
      </w:r>
      <w:r>
        <w:rPr>
          <w:rFonts w:ascii="Times New Roman" w:eastAsia="新宋体" w:hAnsi="Times New Roman" w:hint="eastAsia"/>
          <w:szCs w:val="21"/>
        </w:rPr>
        <w:t>所用的滑动变阻器的最大阻值不能小于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3AF955D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秋•仪征市期末）小明用如图甲所示电路探究“电流与电阻的关系”，电源电压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有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个阻值（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）供选用，滑动变阻器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规格为“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350"/>
        <w:gridCol w:w="1350"/>
        <w:gridCol w:w="1350"/>
      </w:tblGrid>
      <w:tr w:rsidR="00DC4F00" w14:paraId="60ADFC8F" w14:textId="77777777">
        <w:tc>
          <w:tcPr>
            <w:tcW w:w="1350" w:type="dxa"/>
          </w:tcPr>
          <w:p w14:paraId="6201EEF8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实验序号</w:t>
            </w:r>
          </w:p>
        </w:tc>
        <w:tc>
          <w:tcPr>
            <w:tcW w:w="1350" w:type="dxa"/>
          </w:tcPr>
          <w:p w14:paraId="7F39864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350" w:type="dxa"/>
          </w:tcPr>
          <w:p w14:paraId="5CE1E228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</w:tr>
      <w:tr w:rsidR="00DC4F00" w14:paraId="73ADD170" w14:textId="77777777">
        <w:tc>
          <w:tcPr>
            <w:tcW w:w="1350" w:type="dxa"/>
          </w:tcPr>
          <w:p w14:paraId="0DBEE69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①</w:t>
            </w:r>
          </w:p>
        </w:tc>
        <w:tc>
          <w:tcPr>
            <w:tcW w:w="1350" w:type="dxa"/>
          </w:tcPr>
          <w:p w14:paraId="6FA13D9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350" w:type="dxa"/>
          </w:tcPr>
          <w:p w14:paraId="17C4CB0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</w:tr>
      <w:tr w:rsidR="00DC4F00" w14:paraId="11E12268" w14:textId="77777777">
        <w:tc>
          <w:tcPr>
            <w:tcW w:w="1350" w:type="dxa"/>
          </w:tcPr>
          <w:p w14:paraId="6E48A63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②</w:t>
            </w:r>
          </w:p>
        </w:tc>
        <w:tc>
          <w:tcPr>
            <w:tcW w:w="1350" w:type="dxa"/>
          </w:tcPr>
          <w:p w14:paraId="741DF8A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350" w:type="dxa"/>
          </w:tcPr>
          <w:p w14:paraId="3CD9FD8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</w:tr>
      <w:tr w:rsidR="00DC4F00" w14:paraId="496CE2C4" w14:textId="77777777">
        <w:tc>
          <w:tcPr>
            <w:tcW w:w="1350" w:type="dxa"/>
          </w:tcPr>
          <w:p w14:paraId="04F19FE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lastRenderedPageBreak/>
              <w:t>③</w:t>
            </w:r>
          </w:p>
        </w:tc>
        <w:tc>
          <w:tcPr>
            <w:tcW w:w="1350" w:type="dxa"/>
          </w:tcPr>
          <w:p w14:paraId="448F9278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1350" w:type="dxa"/>
          </w:tcPr>
          <w:p w14:paraId="52F2D89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0.10</w:t>
            </w:r>
          </w:p>
        </w:tc>
      </w:tr>
    </w:tbl>
    <w:p w14:paraId="714449F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）开关闭合前，应将滑动变阻器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滑片移到最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</w:t>
      </w:r>
      <w:r>
        <w:rPr>
          <w:rFonts w:ascii="Times New Roman" w:eastAsia="新宋体" w:hAnsi="Times New Roman" w:hint="eastAsia"/>
          <w:szCs w:val="21"/>
        </w:rPr>
        <w:t>）端；当开关闭合后，发现电压表有明显偏转，电流表示数几乎为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，则可能是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（选填“短路”或“断路”）。</w:t>
      </w:r>
    </w:p>
    <w:p w14:paraId="63D6CE5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）当接入的电阻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时，闭合开关，调节滑片，使电压表示数到达某一数值，此时电流表示数如图乙所示，该示数为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。再将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阻值换成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后，重复上述操作。实验所得的三组数据如表格所示，由此可得出的结论是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2B5D2D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）根据上述实验中电压表示数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和电流表示数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，结合理论推导，可以判断下列图像中一定不正确的是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4656A2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1C8E90A9">
          <v:shape id="图片 8" o:spid="_x0000_i1032" type="#_x0000_t75" alt="http://www.zxxk.com" style="width:407.5pt;height:94pt;mso-wrap-style:square;mso-position-horizontal-relative:page;mso-position-vertical-relative:page">
            <v:imagedata r:id="rId14" o:title=""/>
          </v:shape>
        </w:pict>
      </w:r>
    </w:p>
    <w:p w14:paraId="51A625E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）小明换用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定值电阻继续进行第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次实验，即使将滑动变阻器滑片移到最左端，也无法满足实验要求。仔细分析后，发现只需将电源电压减少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即可。</w:t>
      </w:r>
    </w:p>
    <w:p w14:paraId="6E099AB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24505586">
          <v:shape id="图片 9" o:spid="_x0000_i1033" type="#_x0000_t75" alt="http://www.zxxk.com" style="width:265.5pt;height:130pt;mso-wrap-style:square;mso-position-horizontal-relative:page;mso-position-vertical-relative:page">
            <v:imagedata r:id="rId15" o:title=""/>
          </v:shape>
        </w:pict>
      </w:r>
    </w:p>
    <w:p w14:paraId="01811901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秋•建邺区期末）探究导体的电流与电阻的关系实验如图所示，电源电压恒为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，滑动变阻器的最大阻值为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，电阻箱的可调范围为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9999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0A8E99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38EDBD03">
          <v:shape id="图片 10" o:spid="_x0000_i1034" type="#_x0000_t75" alt="http://www.zxxk.com" style="width:443.5pt;height:174pt;mso-wrap-style:square;mso-position-horizontal-relative:page;mso-position-vertical-relative:page">
            <v:imagedata r:id="rId16" o:title=""/>
          </v:shape>
        </w:pict>
      </w:r>
    </w:p>
    <w:p w14:paraId="7B1648D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）闭合开关前，应将滑动变阻器的滑片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”）端。</w:t>
      </w:r>
    </w:p>
    <w:p w14:paraId="20F4E5C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）闭合开关后，电流表和电压表示数均为零，电路中的故障可能是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E20BBD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）排除故障后，调节电阻箱的阻值为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，闭合开关，调节滑动变阻器的滑片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至某一位置，电流表示数如图乙所示，则电压表示数为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。改变电阻箱接入电路的电阻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，多次实验，为保证实验顺利完成，电阻箱接入电路的最大阻值为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8D232A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）图丙中以电流表示数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为纵坐标、以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为横坐标建立平面直角坐标系，通过图像一定可以直观地得出“导体两端电压一定时，导体中的电流与导体电阻成反比”的结论。</w:t>
      </w:r>
    </w:p>
    <w:p w14:paraId="32EE99C5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）小明探究电流与电阻的关系，他利用电阻箱代替定</w:t>
      </w:r>
      <w:r>
        <w:rPr>
          <w:rFonts w:ascii="Times New Roman" w:eastAsia="新宋体" w:hAnsi="Times New Roman" w:hint="eastAsia"/>
          <w:szCs w:val="21"/>
        </w:rPr>
        <w:t>值电阻设计了如图甲所示的电路，电阻箱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规格“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999.9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规格为“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”，电源电压恒为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pict w14:anchorId="1378F2EF">
          <v:shape id="图片 11" o:spid="_x0000_i1035" type="#_x0000_t75" alt="http://www.zxxk.com" style="width:454.5pt;height:182.5pt;mso-wrap-style:square;mso-position-horizontal-relative:page;mso-position-vertical-relative:page">
            <v:imagedata r:id="rId17" o:title=""/>
          </v:shape>
        </w:pict>
      </w:r>
    </w:p>
    <w:p w14:paraId="068DF7B5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图乙是小明连接的实物电路，请在图中补画一根导线，使之成为完整实验电路。要求：滑片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向左移动时，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接入电路的电阻变小。</w:t>
      </w:r>
    </w:p>
    <w:p w14:paraId="0F6485C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正确连接电路后，调节两变阻器的阻值至最大并闭合开关，发现电流表有示数，电压表无示数，则电路故障可能为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E6C6DB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A.R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40BA0A8E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3C33B3D7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C.R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2687192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D.R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27DD6D33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排除故障后，小明正确进行实验，他调节电阻箱改变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的阻值进行三次实验，在调节电阻箱的过程中，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（选填“需要”或“不需要”）调节滑动变阻器。</w:t>
      </w:r>
    </w:p>
    <w:p w14:paraId="74B30A8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探究得到的实验数据如下表所示：分析表中数据：可以得到的结论是：当电压一定时，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020"/>
        <w:gridCol w:w="2022"/>
        <w:gridCol w:w="2022"/>
        <w:gridCol w:w="2022"/>
      </w:tblGrid>
      <w:tr w:rsidR="00DC4F00" w14:paraId="53333E4E" w14:textId="77777777">
        <w:tc>
          <w:tcPr>
            <w:tcW w:w="2145" w:type="dxa"/>
          </w:tcPr>
          <w:p w14:paraId="13A8B8F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lastRenderedPageBreak/>
              <w:t>实验次数</w:t>
            </w:r>
          </w:p>
        </w:tc>
        <w:tc>
          <w:tcPr>
            <w:tcW w:w="2145" w:type="dxa"/>
          </w:tcPr>
          <w:p w14:paraId="4ACB9073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2145" w:type="dxa"/>
          </w:tcPr>
          <w:p w14:paraId="7E716DA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2145" w:type="dxa"/>
          </w:tcPr>
          <w:p w14:paraId="6087C23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</w:tr>
      <w:tr w:rsidR="00DC4F00" w14:paraId="6AD3446F" w14:textId="77777777">
        <w:tc>
          <w:tcPr>
            <w:tcW w:w="2145" w:type="dxa"/>
          </w:tcPr>
          <w:p w14:paraId="6FEA0D4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2145" w:type="dxa"/>
          </w:tcPr>
          <w:p w14:paraId="010B451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2145" w:type="dxa"/>
          </w:tcPr>
          <w:p w14:paraId="2865578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2145" w:type="dxa"/>
          </w:tcPr>
          <w:p w14:paraId="52DC5C7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</w:tr>
      <w:tr w:rsidR="00DC4F00" w14:paraId="66ECC298" w14:textId="77777777">
        <w:tc>
          <w:tcPr>
            <w:tcW w:w="2145" w:type="dxa"/>
          </w:tcPr>
          <w:p w14:paraId="45F555B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2145" w:type="dxa"/>
          </w:tcPr>
          <w:p w14:paraId="6FE5AC23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0.36</w:t>
            </w:r>
          </w:p>
        </w:tc>
        <w:tc>
          <w:tcPr>
            <w:tcW w:w="2145" w:type="dxa"/>
          </w:tcPr>
          <w:p w14:paraId="59099B1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0.18</w:t>
            </w:r>
          </w:p>
        </w:tc>
        <w:tc>
          <w:tcPr>
            <w:tcW w:w="2145" w:type="dxa"/>
          </w:tcPr>
          <w:p w14:paraId="608EF228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0.12</w:t>
            </w:r>
          </w:p>
        </w:tc>
      </w:tr>
    </w:tbl>
    <w:p w14:paraId="23F227C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小明继续用该装置探究电流和电压关系，他准备将电阻箱的阻值调为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进行实验，他预设了“</w:t>
      </w:r>
      <w:r>
        <w:rPr>
          <w:rFonts w:ascii="Times New Roman" w:eastAsia="新宋体" w:hAnsi="Times New Roman" w:hint="eastAsia"/>
          <w:szCs w:val="21"/>
        </w:rPr>
        <w:t>0.9V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1.5V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三个电压值进行实验，同组的小华指出有一个电压值是无法调节到的，你认为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的电压值是无法调节到的；若仍想按这三个预设的电压进行实验，在不改变电源电压、不添加和更换器材的情况下，他可以适当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，从而完成实验。</w:t>
      </w:r>
    </w:p>
    <w:p w14:paraId="1BED8A23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）小明按如图丙所示的电路来测量额定电流为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Cs w:val="21"/>
        </w:rPr>
        <w:t>的小灯泡的额定功率，小灯泡电阻约为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。图中定值电阻可以选择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这三个电阻中其中一个。假如你是同组成员，请你帮助小明补全实验方案：</w:t>
      </w:r>
    </w:p>
    <w:p w14:paraId="02D9301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，调节电阻箱的示数为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115BD5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，只调节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，使电流表示数为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Cs w:val="21"/>
        </w:rPr>
        <w:t>，再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（物理量的下标用“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”表示）；</w:t>
      </w:r>
    </w:p>
    <w:p w14:paraId="1A0E73AE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的额定功率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（用已知物理量、所选定值电阻、所测物理量的符号表示）。</w:t>
      </w:r>
    </w:p>
    <w:p w14:paraId="37788AFD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秋•南京期末）在“探究电流与电阻的关系”的实验中，提供的器材如下：电源电压保持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不变，定值电阻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的阻值分别为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、电压表、电流表、开关各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只，导线若干。</w:t>
      </w:r>
      <w:r>
        <w:rPr>
          <w:rFonts w:ascii="Times New Roman" w:eastAsia="新宋体" w:hAnsi="Times New Roman"/>
          <w:szCs w:val="21"/>
        </w:rPr>
        <w:pict w14:anchorId="220C824F">
          <v:shape id="图片 12" o:spid="_x0000_i1036" type="#_x0000_t75" alt="http://www.zxxk.com" style="width:382.5pt;height:88pt;mso-position-horizontal-relative:page;mso-position-vertical-relative:page">
            <v:fill o:detectmouseclick="t"/>
            <v:imagedata r:id="rId18" o:title="www.zxxk"/>
          </v:shape>
        </w:pict>
      </w:r>
    </w:p>
    <w:p w14:paraId="2678EF4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）按照图甲将图乙补画完整。</w:t>
      </w:r>
    </w:p>
    <w:p w14:paraId="087FD80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）按图甲连接电路后，闭合开关前，将滑动变阻器的滑片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（选填“左”或“右”）端，闭合开关后，发现电流表有示数，电压表无示数。若电路故障只出现在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上，则电路故障是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B8E38B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）排除故障后，将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的定值电阻接入电路，调节滑动变阻器的滑片，直到电流表示数为</w:t>
      </w:r>
      <w:r>
        <w:rPr>
          <w:rFonts w:ascii="Times New Roman" w:eastAsia="新宋体" w:hAnsi="Times New Roman" w:hint="eastAsia"/>
          <w:szCs w:val="21"/>
        </w:rPr>
        <w:t>0.4A</w:t>
      </w:r>
      <w:r>
        <w:rPr>
          <w:rFonts w:ascii="Times New Roman" w:eastAsia="新宋体" w:hAnsi="Times New Roman" w:hint="eastAsia"/>
          <w:szCs w:val="21"/>
        </w:rPr>
        <w:t>时，读出电压表示数。</w:t>
      </w:r>
    </w:p>
    <w:p w14:paraId="0A23821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电阻，接下来的操作是：闭合开关，此时电流表的示数如图丙所示为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（选填“左”或“右”）移动，直到电压表示数与（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）电压</w:t>
      </w:r>
      <w:r>
        <w:rPr>
          <w:rFonts w:ascii="Times New Roman" w:eastAsia="新宋体" w:hAnsi="Times New Roman" w:hint="eastAsia"/>
          <w:szCs w:val="21"/>
        </w:rPr>
        <w:t>表示数相同。</w:t>
      </w:r>
    </w:p>
    <w:p w14:paraId="0F42F85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）分别将其它电阻依次替换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，重复（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）实验，根据所测数据绘制出如图丁所示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图像，并得出结论：电压一定时，电流与电阻成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73CD8E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）要完成本次实验，滑动变阻器的最大阻值至少为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458CB9D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秋•建湖县期末）如图是小明同学探究“电流与电压关系”的电路图。</w:t>
      </w:r>
      <w:r>
        <w:rPr>
          <w:rFonts w:ascii="Times New Roman" w:eastAsia="新宋体" w:hAnsi="Times New Roman"/>
          <w:szCs w:val="21"/>
        </w:rPr>
        <w:pict w14:anchorId="54EFCF1D">
          <v:shape id="图片 13" o:spid="_x0000_i1037" type="#_x0000_t75" alt="http://www.zxxk.com" style="width:348pt;height:134.5pt;mso-wrap-style:square;mso-position-horizontal-relative:page;mso-position-vertical-relative:page">
            <v:imagedata r:id="rId19" o:title=""/>
          </v:shape>
        </w:pict>
      </w:r>
    </w:p>
    <w:p w14:paraId="2D880F6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）请按电路图将实物图连接完整。</w:t>
      </w:r>
    </w:p>
    <w:p w14:paraId="57C3427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）小明连接电路时，开关应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应放在最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（选填“左”或“右”）端。</w:t>
      </w:r>
    </w:p>
    <w:p w14:paraId="78DAF3C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）闭合开关后小明发现，无论怎样移动滑动变阻器的滑片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，电流表指针几乎不动，电压表指针有示数且不变，原因可能是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2C7EE5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）小明通过实验得出了如表（一）中的数据，并且通过分析实验数据得出了：“电阻一定时，导体中的电流随电压的增大而减少”的结论，这个结论是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（选填“正确”或“错误”）的，你认为造成这种现象原因可能是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B105F65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表一：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20"/>
        <w:gridCol w:w="1620"/>
        <w:gridCol w:w="1613"/>
        <w:gridCol w:w="1620"/>
        <w:gridCol w:w="1613"/>
      </w:tblGrid>
      <w:tr w:rsidR="00DC4F00" w14:paraId="11339302" w14:textId="77777777">
        <w:tc>
          <w:tcPr>
            <w:tcW w:w="1710" w:type="dxa"/>
          </w:tcPr>
          <w:p w14:paraId="4E2877F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电压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U/V</w:t>
            </w:r>
          </w:p>
        </w:tc>
        <w:tc>
          <w:tcPr>
            <w:tcW w:w="1710" w:type="dxa"/>
          </w:tcPr>
          <w:p w14:paraId="018F1A2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0.5</w:t>
            </w:r>
          </w:p>
        </w:tc>
        <w:tc>
          <w:tcPr>
            <w:tcW w:w="1710" w:type="dxa"/>
          </w:tcPr>
          <w:p w14:paraId="69EAC7F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  <w:tc>
          <w:tcPr>
            <w:tcW w:w="1710" w:type="dxa"/>
          </w:tcPr>
          <w:p w14:paraId="6F07513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1.5</w:t>
            </w:r>
          </w:p>
        </w:tc>
        <w:tc>
          <w:tcPr>
            <w:tcW w:w="1710" w:type="dxa"/>
          </w:tcPr>
          <w:p w14:paraId="06C3662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</w:tr>
      <w:tr w:rsidR="00DC4F00" w14:paraId="118BD792" w14:textId="77777777">
        <w:tc>
          <w:tcPr>
            <w:tcW w:w="1710" w:type="dxa"/>
          </w:tcPr>
          <w:p w14:paraId="029B723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2079948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0.25</w:t>
            </w:r>
          </w:p>
        </w:tc>
        <w:tc>
          <w:tcPr>
            <w:tcW w:w="1710" w:type="dxa"/>
          </w:tcPr>
          <w:p w14:paraId="7344C6A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710" w:type="dxa"/>
          </w:tcPr>
          <w:p w14:paraId="3085046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0.15</w:t>
            </w:r>
          </w:p>
        </w:tc>
        <w:tc>
          <w:tcPr>
            <w:tcW w:w="1710" w:type="dxa"/>
          </w:tcPr>
          <w:p w14:paraId="7A079FD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</w:tr>
    </w:tbl>
    <w:p w14:paraId="3CD9B53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）他们还想用以上器材做“</w:t>
      </w:r>
      <w:r>
        <w:rPr>
          <w:rFonts w:ascii="Times New Roman" w:eastAsia="新宋体" w:hAnsi="Times New Roman" w:hint="eastAsia"/>
          <w:szCs w:val="21"/>
        </w:rPr>
        <w:t>研究电压不变时，电流与电阻的关系”实验，他们选择了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的几个电阻进行实验，实验完成后记录数据如表（二）所示。此次实验中，电压表的示数保持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不变。实验过程中，当他们完成对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电阻的数据测量后，接下来断开开关换上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的电阻，再闭合开关，向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（选填“左”或“右”）调节滑动变阻器。</w:t>
      </w:r>
    </w:p>
    <w:p w14:paraId="0709A2C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表二：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15"/>
        <w:gridCol w:w="1617"/>
        <w:gridCol w:w="1618"/>
        <w:gridCol w:w="1618"/>
        <w:gridCol w:w="1618"/>
      </w:tblGrid>
      <w:tr w:rsidR="00DC4F00" w14:paraId="21E5EF27" w14:textId="77777777">
        <w:tc>
          <w:tcPr>
            <w:tcW w:w="1710" w:type="dxa"/>
          </w:tcPr>
          <w:p w14:paraId="17B73F3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710" w:type="dxa"/>
          </w:tcPr>
          <w:p w14:paraId="6C00989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710" w:type="dxa"/>
          </w:tcPr>
          <w:p w14:paraId="6DEAA58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710" w:type="dxa"/>
          </w:tcPr>
          <w:p w14:paraId="5DDC3F2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1710" w:type="dxa"/>
          </w:tcPr>
          <w:p w14:paraId="657057D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</w:tr>
      <w:tr w:rsidR="00DC4F00" w14:paraId="454D0461" w14:textId="77777777">
        <w:tc>
          <w:tcPr>
            <w:tcW w:w="1710" w:type="dxa"/>
          </w:tcPr>
          <w:p w14:paraId="0D14792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657943D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0.36</w:t>
            </w:r>
          </w:p>
        </w:tc>
        <w:tc>
          <w:tcPr>
            <w:tcW w:w="1710" w:type="dxa"/>
          </w:tcPr>
          <w:p w14:paraId="782C1AB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0.18</w:t>
            </w:r>
          </w:p>
        </w:tc>
        <w:tc>
          <w:tcPr>
            <w:tcW w:w="1710" w:type="dxa"/>
          </w:tcPr>
          <w:p w14:paraId="4F09E49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0.12</w:t>
            </w:r>
          </w:p>
        </w:tc>
        <w:tc>
          <w:tcPr>
            <w:tcW w:w="1710" w:type="dxa"/>
          </w:tcPr>
          <w:p w14:paraId="4993C72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0.09</w:t>
            </w:r>
          </w:p>
        </w:tc>
      </w:tr>
    </w:tbl>
    <w:p w14:paraId="36ADE0D2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启东市期末）小明利用实验室提供的器材：学生电源、五个定值电阻（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12.5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”的滑动变阻器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等实验器材，探究“电流与电阻关系”的实验。</w:t>
      </w:r>
      <w:r>
        <w:rPr>
          <w:rFonts w:ascii="Times New Roman" w:eastAsia="新宋体" w:hAnsi="Times New Roman"/>
          <w:szCs w:val="21"/>
        </w:rPr>
        <w:lastRenderedPageBreak/>
        <w:pict w14:anchorId="0EE97124">
          <v:shape id="图片 14" o:spid="_x0000_i1038" type="#_x0000_t75" alt="http://www.zxxk.com" style="width:367.5pt;height:198pt;mso-wrap-style:square;mso-position-horizontal-relative:page;mso-position-vertical-relative:page">
            <v:imagedata r:id="rId20" o:title=""/>
          </v:shape>
        </w:pict>
      </w:r>
    </w:p>
    <w:p w14:paraId="47969B2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）图甲是连接的电路，其中有一根导线连接错误，请你在这根导线上打“×”，并用笔画线代替导线画出正确的连线；闭合开关前，滑动变阻器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滑片滑至最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（选填“右端”或“左端”）。</w:t>
      </w:r>
    </w:p>
    <w:p w14:paraId="77C9F55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）连线正确后闭合开关，电流表无示数，电压表有示数，可能的原因是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9D6C95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5FF75025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滑动</w:t>
      </w:r>
      <w:r>
        <w:rPr>
          <w:rFonts w:ascii="Times New Roman" w:eastAsia="新宋体" w:hAnsi="Times New Roman" w:hint="eastAsia"/>
          <w:szCs w:val="21"/>
        </w:rPr>
        <w:t>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2DCA7C1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4C07B10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5E206E7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）排除故障后，闭合开关，调节滑动变阻器滑片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到某一位置，记录数据时，电流表示数如图乙中所示为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；再依次用剩下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个电阻替换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的电阻，调节滑动变阻器滑片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，直到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，再记录另一只电表的读数。</w:t>
      </w:r>
    </w:p>
    <w:p w14:paraId="1D3A487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）当接入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时，无论如何调节滑动变阻器，均不能调到所需数值，为能完成实验，电源电压选取范围是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。调整电源后，多次实验的结果如表所示。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247"/>
        <w:gridCol w:w="963"/>
        <w:gridCol w:w="963"/>
        <w:gridCol w:w="971"/>
        <w:gridCol w:w="971"/>
        <w:gridCol w:w="971"/>
      </w:tblGrid>
      <w:tr w:rsidR="00DC4F00" w14:paraId="5C0720AB" w14:textId="77777777">
        <w:tc>
          <w:tcPr>
            <w:tcW w:w="3480" w:type="dxa"/>
          </w:tcPr>
          <w:p w14:paraId="5FFA950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实验序号</w:t>
            </w:r>
          </w:p>
        </w:tc>
        <w:tc>
          <w:tcPr>
            <w:tcW w:w="1020" w:type="dxa"/>
          </w:tcPr>
          <w:p w14:paraId="2B35312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020" w:type="dxa"/>
          </w:tcPr>
          <w:p w14:paraId="32AB4A5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020" w:type="dxa"/>
          </w:tcPr>
          <w:p w14:paraId="704F7C5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020" w:type="dxa"/>
          </w:tcPr>
          <w:p w14:paraId="3460F64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020" w:type="dxa"/>
          </w:tcPr>
          <w:p w14:paraId="06D6084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</w:tr>
      <w:tr w:rsidR="00DC4F00" w14:paraId="1C6CF233" w14:textId="77777777">
        <w:tc>
          <w:tcPr>
            <w:tcW w:w="3480" w:type="dxa"/>
          </w:tcPr>
          <w:p w14:paraId="187D1A6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电阻阻值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020" w:type="dxa"/>
          </w:tcPr>
          <w:p w14:paraId="126B034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020" w:type="dxa"/>
          </w:tcPr>
          <w:p w14:paraId="2E69085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020" w:type="dxa"/>
          </w:tcPr>
          <w:p w14:paraId="0E72CEA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12.5</w:t>
            </w:r>
          </w:p>
        </w:tc>
        <w:tc>
          <w:tcPr>
            <w:tcW w:w="1020" w:type="dxa"/>
          </w:tcPr>
          <w:p w14:paraId="656D86B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1020" w:type="dxa"/>
          </w:tcPr>
          <w:p w14:paraId="35D7373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</w:tr>
      <w:tr w:rsidR="00DC4F00" w14:paraId="41E892D7" w14:textId="77777777">
        <w:tc>
          <w:tcPr>
            <w:tcW w:w="3480" w:type="dxa"/>
          </w:tcPr>
          <w:p w14:paraId="1A94462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电流表示数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020" w:type="dxa"/>
          </w:tcPr>
          <w:p w14:paraId="45530AEC" w14:textId="77777777" w:rsidR="00DC4F00" w:rsidRDefault="00DC4F00">
            <w:pPr>
              <w:spacing w:line="360" w:lineRule="auto"/>
              <w:jc w:val="left"/>
              <w:rPr>
                <w:lang w:eastAsia="zh-CN"/>
              </w:rPr>
            </w:pPr>
          </w:p>
        </w:tc>
        <w:tc>
          <w:tcPr>
            <w:tcW w:w="1020" w:type="dxa"/>
          </w:tcPr>
          <w:p w14:paraId="1DD6DCA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020" w:type="dxa"/>
          </w:tcPr>
          <w:p w14:paraId="56DB88C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0.16</w:t>
            </w:r>
          </w:p>
        </w:tc>
        <w:tc>
          <w:tcPr>
            <w:tcW w:w="1020" w:type="dxa"/>
          </w:tcPr>
          <w:p w14:paraId="3F1ADDC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020" w:type="dxa"/>
          </w:tcPr>
          <w:p w14:paraId="04BC2BC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0.08</w:t>
            </w:r>
          </w:p>
        </w:tc>
      </w:tr>
      <w:tr w:rsidR="00DC4F00" w14:paraId="0DC7449C" w14:textId="77777777">
        <w:tc>
          <w:tcPr>
            <w:tcW w:w="3480" w:type="dxa"/>
          </w:tcPr>
          <w:p w14:paraId="12560D43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电阻倒数</w:t>
            </w:r>
            <w:r>
              <w:rPr>
                <w:position w:val="-22"/>
              </w:rPr>
              <w:pict w14:anchorId="2CA6313F">
                <v:shape id="图片 15" o:spid="_x0000_i1039" type="#_x0000_t75" style="width:10pt;height:26.5pt;mso-wrap-style:square;mso-position-horizontal-relative:page;mso-position-vertical-relative:page">
                  <v:imagedata r:id="rId21" o:title="菁优网-jyeoo"/>
                </v:shape>
              </w:pic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position w:val="-22"/>
              </w:rPr>
              <w:pict w14:anchorId="7EBBF614">
                <v:shape id="图片 16" o:spid="_x0000_i1040" type="#_x0000_t75" style="width:16pt;height:26.5pt;mso-wrap-style:square;mso-position-horizontal-relative:page;mso-position-vertical-relative:page">
                  <v:imagedata r:id="rId22" o:title="菁优网-jyeoo"/>
                </v:shape>
              </w:pict>
            </w:r>
          </w:p>
        </w:tc>
        <w:tc>
          <w:tcPr>
            <w:tcW w:w="1020" w:type="dxa"/>
          </w:tcPr>
          <w:p w14:paraId="0A477DF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020" w:type="dxa"/>
          </w:tcPr>
          <w:p w14:paraId="73B7154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020" w:type="dxa"/>
          </w:tcPr>
          <w:p w14:paraId="51B96F9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0.08</w:t>
            </w:r>
          </w:p>
        </w:tc>
        <w:tc>
          <w:tcPr>
            <w:tcW w:w="1020" w:type="dxa"/>
          </w:tcPr>
          <w:p w14:paraId="51FA98F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0.05</w:t>
            </w:r>
          </w:p>
        </w:tc>
        <w:tc>
          <w:tcPr>
            <w:tcW w:w="1020" w:type="dxa"/>
          </w:tcPr>
          <w:p w14:paraId="15CA526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0.04</w:t>
            </w:r>
          </w:p>
        </w:tc>
      </w:tr>
    </w:tbl>
    <w:p w14:paraId="309FC155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）处理数据描绘图像时，选取作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position w:val="-22"/>
        </w:rPr>
        <w:pict w14:anchorId="0BDC6650">
          <v:shape id="图片 17" o:spid="_x0000_i1041" type="#_x0000_t75" style="width:10pt;height:26.5pt;mso-wrap-style:square;mso-position-horizontal-relative:page;mso-position-vertical-relative:page">
            <v:imagedata r:id="rId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”）图线，这样做的优点是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BC8973E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秋•姜堰区期末）小东同学用如图所示的电路，探究“通过导体的电流与电阻的关系”，电源电压保持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不变。实验中逐次将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接入电路中，每次闭合开关前，滑动变阻器的滑片均移到接入阻值最大值处。</w:t>
      </w:r>
    </w:p>
    <w:p w14:paraId="595F1CA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）小东按图甲电路图正确连接线路，首先接入电阻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的电阻，闭合开关时，发现电流表无示数，电压表示数为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，移动滑片，两表指针保持不动。若电路中只有一处故障，则该故障是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0DB520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）排除故障后，闭合开关，此时电流表示数为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，移动滑片，当电压表示数为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时，读出电流表示数并记入如表中；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22"/>
        <w:gridCol w:w="1617"/>
        <w:gridCol w:w="1617"/>
        <w:gridCol w:w="1617"/>
        <w:gridCol w:w="1613"/>
      </w:tblGrid>
      <w:tr w:rsidR="00DC4F00" w14:paraId="2E237047" w14:textId="77777777">
        <w:tc>
          <w:tcPr>
            <w:tcW w:w="1710" w:type="dxa"/>
          </w:tcPr>
          <w:p w14:paraId="68E730E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1710" w:type="dxa"/>
          </w:tcPr>
          <w:p w14:paraId="084B337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710" w:type="dxa"/>
          </w:tcPr>
          <w:p w14:paraId="4802C64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710" w:type="dxa"/>
          </w:tcPr>
          <w:p w14:paraId="2D7E8943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710" w:type="dxa"/>
          </w:tcPr>
          <w:p w14:paraId="6A648A88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</w:tr>
      <w:tr w:rsidR="00DC4F00" w14:paraId="2D5EDA81" w14:textId="77777777">
        <w:tc>
          <w:tcPr>
            <w:tcW w:w="1710" w:type="dxa"/>
          </w:tcPr>
          <w:p w14:paraId="20972AB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710" w:type="dxa"/>
          </w:tcPr>
          <w:p w14:paraId="624E569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710" w:type="dxa"/>
          </w:tcPr>
          <w:p w14:paraId="725BD95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710" w:type="dxa"/>
          </w:tcPr>
          <w:p w14:paraId="48AD77D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1710" w:type="dxa"/>
          </w:tcPr>
          <w:p w14:paraId="41DBEEA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</w:tr>
      <w:tr w:rsidR="00DC4F00" w14:paraId="66CFDB63" w14:textId="77777777">
        <w:tc>
          <w:tcPr>
            <w:tcW w:w="1710" w:type="dxa"/>
          </w:tcPr>
          <w:p w14:paraId="2AF140E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0454E1E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0.6</w:t>
            </w:r>
          </w:p>
        </w:tc>
        <w:tc>
          <w:tcPr>
            <w:tcW w:w="1710" w:type="dxa"/>
          </w:tcPr>
          <w:p w14:paraId="476AFC9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710" w:type="dxa"/>
          </w:tcPr>
          <w:p w14:paraId="6E67E92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710" w:type="dxa"/>
          </w:tcPr>
          <w:p w14:paraId="2367F933" w14:textId="77777777" w:rsidR="00DC4F00" w:rsidRDefault="00DC4F00">
            <w:pPr>
              <w:spacing w:line="360" w:lineRule="auto"/>
              <w:jc w:val="left"/>
              <w:rPr>
                <w:lang w:eastAsia="zh-CN"/>
              </w:rPr>
            </w:pPr>
          </w:p>
        </w:tc>
      </w:tr>
    </w:tbl>
    <w:p w14:paraId="4F20583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）接着小东只将接入的电阻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换为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（未进行其它操作），发现此时电压表的示数为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。小东同学及时更正操作错误，正确完成实验后，得出第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次的实验数据是电流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6E4AAA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的阻值换为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后，正确实验得出数据记入表格。完成三次实验后，通过分析实验数据，得出的结论是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D742B8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）根据以上测量数据，还可求出滑动变阻器的最大阻值为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CB79A5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）进行第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次实验时，将接入电阻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的阻值换为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，发现无论怎样移动滑动变阻器的滑片都不能将电压表的示数调到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。为达实验目的，接下去进行操作可以是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（填序号；多选）。</w:t>
      </w:r>
    </w:p>
    <w:p w14:paraId="0AA9A8F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换用最大阻值更大的滑动变阻器</w:t>
      </w:r>
    </w:p>
    <w:p w14:paraId="29C3FB0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换用最大阻值更小的滑动变阻器</w:t>
      </w:r>
    </w:p>
    <w:p w14:paraId="5E80FEB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增大电源电压</w:t>
      </w:r>
    </w:p>
    <w:p w14:paraId="15B8E33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减小电源电压</w:t>
      </w:r>
    </w:p>
    <w:p w14:paraId="70F2617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214DC715">
          <v:shape id="图片 18" o:spid="_x0000_i1042" type="#_x0000_t75" alt="http://www.zxxk.com" style="width:113.5pt;height:108pt;mso-wrap-style:square;mso-position-horizontal-relative:page;mso-position-vertical-relative:page">
            <v:imagedata r:id="rId23" o:title=""/>
          </v:shape>
        </w:pict>
      </w:r>
    </w:p>
    <w:p w14:paraId="1D91146E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秋•兴化市期末）在“探究电流与电阻的关系”的实验中，小华连接的电路如图甲所示。</w:t>
      </w:r>
    </w:p>
    <w:p w14:paraId="61C9747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3FDB3710">
          <v:shape id="图片 19" o:spid="_x0000_i1043" type="#_x0000_t75" alt="http://www.zxxk.com" style="width:376pt;height:146.5pt;mso-wrap-style:square;mso-position-horizontal-relative:page;mso-position-vertical-relative:page">
            <v:imagedata r:id="rId24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640"/>
        <w:gridCol w:w="2640"/>
        <w:gridCol w:w="2640"/>
      </w:tblGrid>
      <w:tr w:rsidR="00DC4F00" w14:paraId="2FA3AA48" w14:textId="77777777">
        <w:tc>
          <w:tcPr>
            <w:tcW w:w="7920" w:type="dxa"/>
            <w:gridSpan w:val="3"/>
          </w:tcPr>
          <w:p w14:paraId="08869F8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U</w:t>
            </w:r>
          </w:p>
        </w:tc>
      </w:tr>
      <w:tr w:rsidR="00DC4F00" w14:paraId="5A9CD058" w14:textId="77777777">
        <w:tc>
          <w:tcPr>
            <w:tcW w:w="2640" w:type="dxa"/>
          </w:tcPr>
          <w:p w14:paraId="34C85FA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次数</w:t>
            </w:r>
          </w:p>
        </w:tc>
        <w:tc>
          <w:tcPr>
            <w:tcW w:w="2640" w:type="dxa"/>
          </w:tcPr>
          <w:p w14:paraId="0609644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2640" w:type="dxa"/>
          </w:tcPr>
          <w:p w14:paraId="3159BC6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/A</w:t>
            </w:r>
          </w:p>
        </w:tc>
      </w:tr>
      <w:tr w:rsidR="00DC4F00" w14:paraId="7025D1DB" w14:textId="77777777">
        <w:tc>
          <w:tcPr>
            <w:tcW w:w="2640" w:type="dxa"/>
          </w:tcPr>
          <w:p w14:paraId="4CF1AA8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2640" w:type="dxa"/>
          </w:tcPr>
          <w:p w14:paraId="6E276F0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2640" w:type="dxa"/>
          </w:tcPr>
          <w:p w14:paraId="79DB610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</w:p>
        </w:tc>
      </w:tr>
      <w:tr w:rsidR="00DC4F00" w14:paraId="1AF5E834" w14:textId="77777777">
        <w:tc>
          <w:tcPr>
            <w:tcW w:w="2640" w:type="dxa"/>
          </w:tcPr>
          <w:p w14:paraId="75F0C50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2640" w:type="dxa"/>
          </w:tcPr>
          <w:p w14:paraId="30C485B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2640" w:type="dxa"/>
          </w:tcPr>
          <w:p w14:paraId="7E4AE9B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</w:tr>
      <w:tr w:rsidR="00DC4F00" w14:paraId="59466168" w14:textId="77777777">
        <w:tc>
          <w:tcPr>
            <w:tcW w:w="2640" w:type="dxa"/>
          </w:tcPr>
          <w:p w14:paraId="66D9E62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2640" w:type="dxa"/>
          </w:tcPr>
          <w:p w14:paraId="505E9EF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2640" w:type="dxa"/>
          </w:tcPr>
          <w:p w14:paraId="5906145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</w:tr>
    </w:tbl>
    <w:p w14:paraId="7C13C7E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）用笔画线将实物图（图甲）连接完整（要求导线不交叉，当滑片向右移动时，滑动变阻器接入电路的阻值变大）；</w:t>
      </w:r>
    </w:p>
    <w:p w14:paraId="1DE8725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）改正后，用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电阻进行实验，电压表示数为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时，电流表示数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如图乙所示，是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。之后，用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电阻替换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电阻继续实验，发现电压表指针偏转超量程，电流表有示数，他操作中存在的问题是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978091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）小华正确测量了三组数据（见表），她还想用手边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电阻获取第四组数据，你认为她选择该电阻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（填“能”或“不能”）获得可靠的相应数据，理由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D009C42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）请根据实验获得的数据写出实验结论：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B7743C0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秋•常州期末）小明探究“电流与电阻的关系”。电源电压恒为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2A</w:t>
      </w:r>
      <w:r>
        <w:rPr>
          <w:rFonts w:ascii="Times New Roman" w:eastAsia="新宋体" w:hAnsi="Times New Roman" w:hint="eastAsia"/>
          <w:szCs w:val="21"/>
        </w:rPr>
        <w:t>”字样，阻值分别为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的四个定值电阻（用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表示）。</w:t>
      </w:r>
    </w:p>
    <w:p w14:paraId="596F0A4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57DC30C3">
          <v:shape id="图片 20" o:spid="_x0000_i1044" type="#_x0000_t75" alt="http://www.zxxk.com" style="width:353.5pt;height:162pt;mso-wrap-style:square;mso-position-horizontal-relative:page;mso-position-vertical-relative:page">
            <v:imagedata r:id="rId25" o:title=""/>
          </v:shape>
        </w:pict>
      </w:r>
    </w:p>
    <w:p w14:paraId="13EACEA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）请在图甲中以笔画线完成电路连接。要求：闭合开关前滑片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置于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处，电流表、</w:t>
      </w:r>
      <w:r>
        <w:rPr>
          <w:rFonts w:ascii="Times New Roman" w:eastAsia="新宋体" w:hAnsi="Times New Roman" w:hint="eastAsia"/>
          <w:szCs w:val="21"/>
        </w:rPr>
        <w:lastRenderedPageBreak/>
        <w:t>电压表选择合适的测量量程。</w:t>
      </w:r>
    </w:p>
    <w:p w14:paraId="32072D6B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）让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电阻接入电路，闭合开关，调节滑动变阻器的滑片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，电流表示数如图乙所示为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8663DA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电阻换成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电阻，闭合开关，此时应将滑动变阻器的滑片向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右）移动，当观察到电压表示数为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时，记录电流表示数。</w:t>
      </w:r>
    </w:p>
    <w:p w14:paraId="6558436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）再将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电阻分别换成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的电阻，重复步骤（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）。</w:t>
      </w:r>
    </w:p>
    <w:p w14:paraId="061F8DE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）实验中记录关于定值电阻和电流表的多组数据如表所示，分析数据可得结论：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975"/>
        <w:gridCol w:w="975"/>
        <w:gridCol w:w="975"/>
      </w:tblGrid>
      <w:tr w:rsidR="00DC4F00" w14:paraId="6BFC4108" w14:textId="77777777">
        <w:tc>
          <w:tcPr>
            <w:tcW w:w="975" w:type="dxa"/>
          </w:tcPr>
          <w:p w14:paraId="0394BB6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975" w:type="dxa"/>
          </w:tcPr>
          <w:p w14:paraId="7BE727E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定值电阻的阻值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0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975" w:type="dxa"/>
          </w:tcPr>
          <w:p w14:paraId="6DF1B01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电流表的示数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</w:tr>
      <w:tr w:rsidR="00DC4F00" w14:paraId="24194EBD" w14:textId="77777777">
        <w:tc>
          <w:tcPr>
            <w:tcW w:w="975" w:type="dxa"/>
          </w:tcPr>
          <w:p w14:paraId="4757CD6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975" w:type="dxa"/>
          </w:tcPr>
          <w:p w14:paraId="0E70189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975" w:type="dxa"/>
          </w:tcPr>
          <w:p w14:paraId="7D6B9AA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﹣</w:t>
            </w:r>
          </w:p>
        </w:tc>
      </w:tr>
      <w:tr w:rsidR="00DC4F00" w14:paraId="4789A2D4" w14:textId="77777777">
        <w:tc>
          <w:tcPr>
            <w:tcW w:w="975" w:type="dxa"/>
          </w:tcPr>
          <w:p w14:paraId="79EE808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975" w:type="dxa"/>
          </w:tcPr>
          <w:p w14:paraId="4DC67D8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975" w:type="dxa"/>
          </w:tcPr>
          <w:p w14:paraId="52CAC23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0.12</w:t>
            </w:r>
          </w:p>
        </w:tc>
      </w:tr>
      <w:tr w:rsidR="00DC4F00" w14:paraId="152ED1E8" w14:textId="77777777">
        <w:tc>
          <w:tcPr>
            <w:tcW w:w="975" w:type="dxa"/>
          </w:tcPr>
          <w:p w14:paraId="0638799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975" w:type="dxa"/>
          </w:tcPr>
          <w:p w14:paraId="3F9DF9F0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975" w:type="dxa"/>
          </w:tcPr>
          <w:p w14:paraId="2A8A42BB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0.09</w:t>
            </w:r>
          </w:p>
        </w:tc>
      </w:tr>
      <w:tr w:rsidR="00DC4F00" w14:paraId="38FA6D9A" w14:textId="77777777">
        <w:tc>
          <w:tcPr>
            <w:tcW w:w="975" w:type="dxa"/>
          </w:tcPr>
          <w:p w14:paraId="4037802E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975" w:type="dxa"/>
          </w:tcPr>
          <w:p w14:paraId="2C3D48D1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45</w:t>
            </w:r>
          </w:p>
        </w:tc>
        <w:tc>
          <w:tcPr>
            <w:tcW w:w="975" w:type="dxa"/>
          </w:tcPr>
          <w:p w14:paraId="461F472D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0.04</w:t>
            </w:r>
          </w:p>
        </w:tc>
      </w:tr>
    </w:tbl>
    <w:p w14:paraId="7A4B882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）老师分析表中数据后，认为有一组数据是编造的，请你指出第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组数据是编造的。</w:t>
      </w:r>
    </w:p>
    <w:p w14:paraId="3EB25C5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）小华认为该实验装置还可以用来测量电阻的阻值，实验时也需要利用滑动变阻器进行多次测量，这两个实验中多次测量的目的是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（相同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不同）的。</w:t>
      </w:r>
    </w:p>
    <w:p w14:paraId="5B8E37B9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秋•淮安区期末）如图所示，探究电流与电阻关系。</w:t>
      </w:r>
    </w:p>
    <w:p w14:paraId="79FC892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35477B69">
          <v:shape id="图片 21" o:spid="_x0000_i1045" type="#_x0000_t75" alt="http://www.zxxk.com" style="width:202pt;height:150pt;mso-wrap-style:square;mso-position-horizontal-relative:page;mso-position-vertical-relative:page">
            <v:imagedata r:id="rId26" o:title=""/>
          </v:shape>
        </w:pict>
      </w:r>
    </w:p>
    <w:p w14:paraId="68275C6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）用笔画线代替导线，连接实验电路。连接电路时，开关应处于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状态。闭合开关后，发现电压表有较大的示数，电流表没有示数，则产生故障的原因是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 w:hint="eastAsia"/>
          <w:szCs w:val="21"/>
        </w:rPr>
        <w:t xml:space="preserve"> 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320"/>
        <w:gridCol w:w="1410"/>
        <w:gridCol w:w="1560"/>
      </w:tblGrid>
      <w:tr w:rsidR="00DC4F00" w14:paraId="7DF99965" w14:textId="77777777">
        <w:tc>
          <w:tcPr>
            <w:tcW w:w="1320" w:type="dxa"/>
          </w:tcPr>
          <w:p w14:paraId="49120D7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1410" w:type="dxa"/>
          </w:tcPr>
          <w:p w14:paraId="549BE48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i/>
                <w:szCs w:val="21"/>
                <w:lang w:eastAsia="zh-CN"/>
              </w:rPr>
              <w:t>R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560" w:type="dxa"/>
          </w:tcPr>
          <w:p w14:paraId="7B9AD566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i/>
                <w:szCs w:val="21"/>
                <w:lang w:eastAsia="zh-CN"/>
              </w:rPr>
              <w:t>I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/A</w:t>
            </w:r>
          </w:p>
        </w:tc>
      </w:tr>
      <w:tr w:rsidR="00DC4F00" w14:paraId="276D7CCD" w14:textId="77777777">
        <w:tc>
          <w:tcPr>
            <w:tcW w:w="1320" w:type="dxa"/>
          </w:tcPr>
          <w:p w14:paraId="6B7EB4E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410" w:type="dxa"/>
          </w:tcPr>
          <w:p w14:paraId="76EEA31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560" w:type="dxa"/>
          </w:tcPr>
          <w:p w14:paraId="3BF454F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0.5</w:t>
            </w:r>
          </w:p>
        </w:tc>
      </w:tr>
      <w:tr w:rsidR="00DC4F00" w14:paraId="753DC3B2" w14:textId="77777777">
        <w:tc>
          <w:tcPr>
            <w:tcW w:w="1320" w:type="dxa"/>
          </w:tcPr>
          <w:p w14:paraId="2E5986DC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410" w:type="dxa"/>
          </w:tcPr>
          <w:p w14:paraId="3B977D37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560" w:type="dxa"/>
          </w:tcPr>
          <w:p w14:paraId="3DAB71E9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0.4</w:t>
            </w:r>
          </w:p>
        </w:tc>
      </w:tr>
      <w:tr w:rsidR="00DC4F00" w14:paraId="5D8740F7" w14:textId="77777777">
        <w:tc>
          <w:tcPr>
            <w:tcW w:w="1320" w:type="dxa"/>
          </w:tcPr>
          <w:p w14:paraId="5D896B83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410" w:type="dxa"/>
          </w:tcPr>
          <w:p w14:paraId="7BEE777F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560" w:type="dxa"/>
          </w:tcPr>
          <w:p w14:paraId="066B4D75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</w:tr>
      <w:tr w:rsidR="00DC4F00" w14:paraId="2B6E27A8" w14:textId="77777777">
        <w:tc>
          <w:tcPr>
            <w:tcW w:w="1320" w:type="dxa"/>
          </w:tcPr>
          <w:p w14:paraId="28D43E2A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lastRenderedPageBreak/>
              <w:t>4</w:t>
            </w:r>
          </w:p>
        </w:tc>
        <w:tc>
          <w:tcPr>
            <w:tcW w:w="1410" w:type="dxa"/>
          </w:tcPr>
          <w:p w14:paraId="7161A374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1560" w:type="dxa"/>
          </w:tcPr>
          <w:p w14:paraId="49C87CF2" w14:textId="77777777" w:rsidR="00DC4F00" w:rsidRDefault="00906457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</w:tr>
    </w:tbl>
    <w:p w14:paraId="3BF4266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）实验收集数据，定值电阻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时，滑动变阻器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′的滑片应向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（选填“左”或“右”）端移动，使电阻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两端的电压保持不变。</w:t>
      </w:r>
    </w:p>
    <w:p w14:paraId="20723D7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12564B6E">
          <v:shape id="图片 22" o:spid="_x0000_i1046" type="#_x0000_t75" alt="http://www.zxxk.com" style="width:160pt;height:148pt;mso-wrap-style:square;mso-position-horizontal-relative:page;mso-position-vertical-relative:page">
            <v:imagedata r:id="rId27" o:title=""/>
          </v:shape>
        </w:pict>
      </w:r>
    </w:p>
    <w:p w14:paraId="59AD0EB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）根据表中数据，画出电流与电阻的关系图像。实验中进行多次测量的目的是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。实验得出的结论是：当电压一定时，电流与电阻成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比。</w:t>
      </w:r>
    </w:p>
    <w:p w14:paraId="5F197DEE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镇江期末）利用图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电路探究电流与电阻的关系（部分器材的规格已标明）。</w:t>
      </w:r>
    </w:p>
    <w:p w14:paraId="7001074C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13987E1A">
          <v:shape id="图片 23" o:spid="_x0000_i1047" type="#_x0000_t75" alt="http://www.zxxk.com" style="width:357pt;height:167.5pt;mso-wrap-style:square;mso-position-horizontal-relative:page;mso-position-vertical-relative:page">
            <v:imagedata r:id="rId28" o:title=""/>
          </v:shape>
        </w:pict>
      </w:r>
    </w:p>
    <w:p w14:paraId="7281E7C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）电路连接完毕后，闭合开关前，滑动变阻器的滑片应移至最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端。</w:t>
      </w:r>
    </w:p>
    <w:p w14:paraId="7CA53F76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）在探究电流与电阻的关系时，应保持图中电阻箱两端的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一定。</w:t>
      </w:r>
    </w:p>
    <w:p w14:paraId="6A809C6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）闭合开关后进行实验，发现在调节滑动变阻器滑片的过程中，电压表的示数始终为零，电流表始终有示数，则电路故障可能为电阻箱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或是导线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”）断路。</w:t>
      </w:r>
    </w:p>
    <w:p w14:paraId="62FD3C7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）将电阻箱调至不同的阻值分别进行实验，根据实验数据绘制的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的倒数之间的关系图线如图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。电流表示数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，电阻箱接入电路阻值为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。则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的阻值范围是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8047BC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本次实验中电阻箱两端的电压均控制在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F0DCBD3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实验结论是：在电压一定时，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F513684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秋•南京期末）如图甲，是“探究电流与电阻关系”的实验电路图，已知电源电压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．某同学将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的定值电阻分别接入电路中实验，根据实验数据作</w:t>
      </w:r>
      <w:r>
        <w:rPr>
          <w:rFonts w:ascii="Times New Roman" w:eastAsia="新宋体" w:hAnsi="Times New Roman" w:hint="eastAsia"/>
          <w:szCs w:val="21"/>
        </w:rPr>
        <w:lastRenderedPageBreak/>
        <w:t>出如图乙所示的图象，以下是实验操作过程：</w:t>
      </w:r>
    </w:p>
    <w:p w14:paraId="49A55020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5C2A5554">
          <v:shape id="图片 24" o:spid="_x0000_i1048" type="#_x0000_t75" alt="http://www.zxxk.com" style="width:226.5pt;height:119.5pt;mso-wrap-style:square;mso-position-horizontal-relative:page;mso-position-vertical-relative:page">
            <v:imagedata r:id="rId29" o:title=""/>
          </v:shape>
        </w:pict>
      </w:r>
    </w:p>
    <w:p w14:paraId="65FFC43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）先接入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”）端，闭合开关，移动滑片的同时，眼睛应注视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电流表”或“电压表”）使其示数为某一预设值；若用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电阻代替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电阻接入电路，应将滑片向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端（选填“左”或“右”）移动；</w:t>
      </w:r>
    </w:p>
    <w:p w14:paraId="2017AE6D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）若要保证实验成功，滑动变阻器的最大电阻至少要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78B5EC5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）实验中若滑动变阻器的规格是“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0.6A</w:t>
      </w:r>
      <w:r>
        <w:rPr>
          <w:rFonts w:ascii="Times New Roman" w:eastAsia="新宋体" w:hAnsi="Times New Roman" w:hint="eastAsia"/>
          <w:szCs w:val="21"/>
        </w:rPr>
        <w:t>”，只能应用已有器材，并保证三次实验都要成功，请提出一种办法：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8BF76DE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秋•盱眙县期末）在“探究电流与电阻的关系”</w:t>
      </w:r>
      <w:r>
        <w:rPr>
          <w:rFonts w:ascii="Times New Roman" w:eastAsia="新宋体" w:hAnsi="Times New Roman" w:hint="eastAsia"/>
          <w:szCs w:val="21"/>
        </w:rPr>
        <w:t>实验中，实验器材有：电源（电压恒为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）、电流表、电压表、滑动变阻器（标有“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2A</w:t>
      </w:r>
      <w:r>
        <w:rPr>
          <w:rFonts w:ascii="Times New Roman" w:eastAsia="新宋体" w:hAnsi="Times New Roman" w:hint="eastAsia"/>
          <w:szCs w:val="21"/>
        </w:rPr>
        <w:t>“字样）和开关各一个，定值电阻五个（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），导线若干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/>
          <w:szCs w:val="21"/>
        </w:rPr>
        <w:pict w14:anchorId="5F1865F5">
          <v:shape id="图片 25" o:spid="_x0000_i1049" type="#_x0000_t75" alt="http://www.zxxk.com" style="width:319.5pt;height:142.5pt;mso-wrap-style:square;mso-position-horizontal-relative:page;mso-position-vertical-relative:page">
            <v:imagedata r:id="rId30" o:title=""/>
          </v:shape>
        </w:pict>
      </w:r>
    </w:p>
    <w:p w14:paraId="7440118A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）将如图甲实验电路连接完整</w:t>
      </w:r>
      <w:r>
        <w:rPr>
          <w:rFonts w:ascii="Times New Roman" w:eastAsia="新宋体" w:hAnsi="Times New Roman" w:hint="eastAsia"/>
          <w:szCs w:val="21"/>
        </w:rPr>
        <w:t>.</w:t>
      </w:r>
    </w:p>
    <w:p w14:paraId="58EDD4BE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）闭合开关前，应将滑动变阻器的滑片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</w:t>
      </w:r>
      <w:r>
        <w:rPr>
          <w:rFonts w:ascii="Times New Roman" w:eastAsia="新宋体" w:hAnsi="Times New Roman" w:hint="eastAsia"/>
          <w:szCs w:val="21"/>
        </w:rPr>
        <w:t>.</w:t>
      </w:r>
    </w:p>
    <w:p w14:paraId="37074F5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）图乙是根据实验数据画出的定值电阻的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图象，其中阴影面积的物理意义是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，其数值为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E7CBAE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）如果用小灯泡来代替定值电阻，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（选填“可以”或“不可以”）探究电流与电压的关系，理由是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21A8C55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秋•邗江区期末）某实验小组同学在“探究电流与电阻关系”的实验中，所选电源电压为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，滑动变阻器规格为“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/>
          <w:szCs w:val="21"/>
        </w:rPr>
        <w:lastRenderedPageBreak/>
        <w:pict w14:anchorId="460C5E2A">
          <v:shape id="图片 26" o:spid="_x0000_i1050" type="#_x0000_t75" alt="http://www.zxxk.com" style="width:321pt;height:152.5pt;mso-wrap-style:square;mso-position-horizontal-relative:page;mso-position-vertical-relative:page">
            <v:imagedata r:id="rId31" o:title=""/>
          </v:shape>
        </w:pict>
      </w:r>
    </w:p>
    <w:p w14:paraId="4F8641A4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）图甲是实验的实物连线图，其中有一条导线连接错误，请在该导线上打“×”并画出正确连线；</w:t>
      </w:r>
    </w:p>
    <w:p w14:paraId="6C910339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）改正错误后闭合开关，将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的定值电阻接入电路，移动滑动变阻器的滑片至某一合适位置，电流表的示数如图乙所示，为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，电压表的示数为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2359FF7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）断开开关，将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的定值电阻换为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，闭合开关并相应地将滑动变阻器的滑片向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（选填“左”或“右”）端移动，这</w:t>
      </w:r>
      <w:r>
        <w:rPr>
          <w:rFonts w:ascii="Times New Roman" w:eastAsia="新宋体" w:hAnsi="Times New Roman" w:hint="eastAsia"/>
          <w:szCs w:val="21"/>
        </w:rPr>
        <w:t>一过程中眼睛要一直观察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表示数的变化，直到其示数为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（填数据），并记录相关数据；</w:t>
      </w:r>
    </w:p>
    <w:p w14:paraId="2E467CC1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）小强同学根据这两次实验数据就得出了结论，而小华同学认为不合理，你认为他的理由是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12CD087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）若实验室还有“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”的定值电阻，每次实验均选用单个定值电阻连入电路，请把其中能继续完成本实验探究的电阻都写出来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F48B1C6" w14:textId="77777777" w:rsidR="00DC4F00" w:rsidRDefault="00906457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三．欧姆定律的应用</w:t>
      </w:r>
    </w:p>
    <w:p w14:paraId="72D8AD87" w14:textId="77777777" w:rsidR="00DC4F00" w:rsidRDefault="00906457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启东市期末）图甲是某同学设计的温度报警电路，电压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恒为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为电阻箱，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为热敏电阻，其中热敏电阻的阻值随温度变化的关系图线如图乙所示。</w:t>
      </w:r>
    </w:p>
    <w:p w14:paraId="7D860183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输出电压随温度的升高而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（选填“增大”或“减小”）；</w:t>
      </w:r>
    </w:p>
    <w:p w14:paraId="18F4E6F8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当输出电压达到或超过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时，便触发报警器（未画出）报警，若将电阻箱调至</w:t>
      </w:r>
      <w:r>
        <w:rPr>
          <w:rFonts w:ascii="Times New Roman" w:eastAsia="新宋体" w:hAnsi="Times New Roman" w:hint="eastAsia"/>
          <w:szCs w:val="21"/>
        </w:rPr>
        <w:t>0.2k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，则电路开始报警的温度为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℃；输出电压为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时，电路温度为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℃时，电阻箱的电阻为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64D6C9F" w14:textId="77777777" w:rsidR="00DC4F00" w:rsidRDefault="00906457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使用一段时间后，电源电压会降低，为不改变电路开始报警的温度，则应调节电阻箱，使其阻值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（选填“升高”</w:t>
      </w:r>
      <w:r>
        <w:rPr>
          <w:rFonts w:ascii="Times New Roman" w:eastAsia="新宋体" w:hAnsi="Times New Roman" w:hint="eastAsia"/>
          <w:szCs w:val="21"/>
        </w:rPr>
        <w:t>或“降低”）至适当值</w:t>
      </w:r>
      <w:r>
        <w:rPr>
          <w:rFonts w:ascii="Times New Roman" w:eastAsia="新宋体" w:hAnsi="Times New Roman" w:hint="eastAsia"/>
          <w:szCs w:val="21"/>
        </w:rPr>
        <w:t>.</w:t>
      </w:r>
    </w:p>
    <w:p w14:paraId="14D096FB" w14:textId="2C7252C3" w:rsidR="00DC4F00" w:rsidRDefault="00906457" w:rsidP="00906457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63855C41">
          <v:shape id="图片 27" o:spid="_x0000_i1052" type="#_x0000_t75" alt="http://www.zxxk.com" style="width:326.5pt;height:160pt;mso-wrap-style:square;mso-position-horizontal-relative:page;mso-position-vertical-relative:page">
            <v:imagedata r:id="rId32" o:title=""/>
          </v:shape>
        </w:pict>
      </w:r>
    </w:p>
    <w:sectPr w:rsidR="00DC4F00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1BCD9" w14:textId="77777777" w:rsidR="00000000" w:rsidRDefault="00906457">
      <w:r>
        <w:separator/>
      </w:r>
    </w:p>
  </w:endnote>
  <w:endnote w:type="continuationSeparator" w:id="0">
    <w:p w14:paraId="1C3BC0C1" w14:textId="77777777" w:rsidR="00000000" w:rsidRDefault="00906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EADC3" w14:textId="77777777" w:rsidR="00906457" w:rsidRPr="00906457" w:rsidRDefault="00906457" w:rsidP="0090645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6F203" w14:textId="5387320F" w:rsidR="004151FC" w:rsidRPr="00906457" w:rsidRDefault="004151FC" w:rsidP="0090645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32BA4" w14:textId="77777777" w:rsidR="00906457" w:rsidRDefault="009064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1F985" w14:textId="77777777" w:rsidR="00000000" w:rsidRDefault="00906457">
      <w:r>
        <w:separator/>
      </w:r>
    </w:p>
  </w:footnote>
  <w:footnote w:type="continuationSeparator" w:id="0">
    <w:p w14:paraId="0A60B0BA" w14:textId="77777777" w:rsidR="00000000" w:rsidRDefault="00906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7103F" w14:textId="77777777" w:rsidR="00906457" w:rsidRPr="00906457" w:rsidRDefault="00906457" w:rsidP="0090645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4F69F" w14:textId="0963C4F2" w:rsidR="004151FC" w:rsidRPr="00906457" w:rsidRDefault="004151FC" w:rsidP="0090645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2D2E" w14:textId="77777777" w:rsidR="00906457" w:rsidRDefault="00906457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DC4F00"/>
    <w:rsid w:val="004151FC"/>
    <w:rsid w:val="00906457"/>
    <w:rsid w:val="00C02FC6"/>
    <w:rsid w:val="00DC4F00"/>
    <w:rsid w:val="362C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03161402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4&#31456;-&#27431;&#22982;&#23450;&#24459;&#65288;&#23454;&#39564;&#25506;&#31350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第14章-欧姆定律（实验探究题）-【期末题汇编】2022-2023苏科版九年级物理上学期期末复习专题精炼.doc</Template>
  <TotalTime>157256160</TotalTime>
  <Pages>17</Pages>
  <Words>1500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