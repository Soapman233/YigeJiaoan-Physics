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64B3" w14:textId="77777777" w:rsidR="00253B0C" w:rsidRDefault="00535841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6C228B8" wp14:editId="71A0F594">
            <wp:simplePos x="0" y="0"/>
            <wp:positionH relativeFrom="page">
              <wp:posOffset>10210800</wp:posOffset>
            </wp:positionH>
            <wp:positionV relativeFrom="topMargin">
              <wp:posOffset>10388600</wp:posOffset>
            </wp:positionV>
            <wp:extent cx="469900" cy="495300"/>
            <wp:effectExtent l="0" t="0" r="0" b="0"/>
            <wp:wrapNone/>
            <wp:docPr id="100126" name="图片 1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288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14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欧姆定律（实验题）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32BC267B" w14:textId="77777777" w:rsidR="00253B0C" w:rsidRDefault="00253B0C">
      <w:pPr>
        <w:spacing w:line="360" w:lineRule="auto"/>
        <w:jc w:val="left"/>
        <w:rPr>
          <w:rFonts w:ascii="Times New Roman" w:eastAsia="新宋体" w:hAnsi="Times New Roman"/>
          <w:b/>
          <w:szCs w:val="21"/>
        </w:rPr>
      </w:pPr>
    </w:p>
    <w:p w14:paraId="771D1578" w14:textId="77777777" w:rsidR="00253B0C" w:rsidRDefault="00535841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一．影响电阻大小的因素</w:t>
      </w:r>
    </w:p>
    <w:p w14:paraId="31CDA62A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秋•盱眙县期末）在探究“电阻的大小与哪些因素有关”</w:t>
      </w:r>
      <w:r>
        <w:rPr>
          <w:rFonts w:ascii="Times New Roman" w:eastAsia="新宋体" w:hAnsi="Times New Roman" w:hint="eastAsia"/>
          <w:szCs w:val="21"/>
        </w:rPr>
        <w:t>的实验中，采用如图甲所示的实验装置，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是镍铬合金制成的三根导线，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长度相同但粗细（横截面积）不同，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粗细相同而长短不同，导线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由锰铜合金制成，长短、粗细与导线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相同</w:t>
      </w:r>
      <w:r>
        <w:rPr>
          <w:rFonts w:ascii="Times New Roman" w:eastAsia="新宋体" w:hAnsi="Times New Roman" w:hint="eastAsia"/>
          <w:szCs w:val="21"/>
        </w:rPr>
        <w:t>.</w:t>
      </w:r>
    </w:p>
    <w:p w14:paraId="396C5F9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）实验中电流表的示数越大，对应的导线电阻越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>
        <w:rPr>
          <w:rFonts w:ascii="Times New Roman" w:eastAsia="新宋体" w:hAnsi="Times New Roman" w:hint="eastAsia"/>
          <w:szCs w:val="21"/>
        </w:rPr>
        <w:t>，此处运用到的物理研究方法是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转换法　</w:t>
      </w:r>
      <w:r>
        <w:rPr>
          <w:rFonts w:ascii="Times New Roman" w:eastAsia="新宋体" w:hAnsi="Times New Roman" w:hint="eastAsia"/>
          <w:szCs w:val="21"/>
        </w:rPr>
        <w:t>，此实验还需用到的研究方法是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控制变量法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D9CF96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接入电路，闭合开关，电流表示数如图乙所示，此时电流为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A17D4E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）依次将导线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替换导线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接入电路，电流表对应的示数如表所示：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53"/>
        <w:gridCol w:w="1290"/>
        <w:gridCol w:w="1281"/>
        <w:gridCol w:w="1281"/>
        <w:gridCol w:w="1281"/>
      </w:tblGrid>
      <w:tr w:rsidR="00253B0C" w14:paraId="58B3DBB6" w14:textId="77777777">
        <w:tc>
          <w:tcPr>
            <w:tcW w:w="3180" w:type="dxa"/>
          </w:tcPr>
          <w:p w14:paraId="5F508E5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导线代号</w:t>
            </w:r>
          </w:p>
        </w:tc>
        <w:tc>
          <w:tcPr>
            <w:tcW w:w="1350" w:type="dxa"/>
          </w:tcPr>
          <w:p w14:paraId="3072992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a</w:t>
            </w:r>
          </w:p>
        </w:tc>
        <w:tc>
          <w:tcPr>
            <w:tcW w:w="1350" w:type="dxa"/>
          </w:tcPr>
          <w:p w14:paraId="376AEB7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b</w:t>
            </w:r>
          </w:p>
        </w:tc>
        <w:tc>
          <w:tcPr>
            <w:tcW w:w="1350" w:type="dxa"/>
          </w:tcPr>
          <w:p w14:paraId="1BD86D8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c</w:t>
            </w:r>
          </w:p>
        </w:tc>
        <w:tc>
          <w:tcPr>
            <w:tcW w:w="1350" w:type="dxa"/>
          </w:tcPr>
          <w:p w14:paraId="58EEB57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d</w:t>
            </w:r>
          </w:p>
        </w:tc>
      </w:tr>
      <w:tr w:rsidR="00253B0C" w14:paraId="0D5C682F" w14:textId="77777777">
        <w:tc>
          <w:tcPr>
            <w:tcW w:w="3180" w:type="dxa"/>
          </w:tcPr>
          <w:p w14:paraId="0700B44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电流表的示数</w:t>
            </w:r>
          </w:p>
        </w:tc>
        <w:tc>
          <w:tcPr>
            <w:tcW w:w="1350" w:type="dxa"/>
          </w:tcPr>
          <w:p w14:paraId="4110D57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>0.22A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350" w:type="dxa"/>
          </w:tcPr>
          <w:p w14:paraId="3DDB2A7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1.3A</w:t>
            </w:r>
          </w:p>
        </w:tc>
        <w:tc>
          <w:tcPr>
            <w:tcW w:w="1350" w:type="dxa"/>
          </w:tcPr>
          <w:p w14:paraId="1BF94CC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2.2A</w:t>
            </w:r>
          </w:p>
        </w:tc>
        <w:tc>
          <w:tcPr>
            <w:tcW w:w="1350" w:type="dxa"/>
          </w:tcPr>
          <w:p w14:paraId="460372E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2.7A</w:t>
            </w:r>
          </w:p>
        </w:tc>
      </w:tr>
    </w:tbl>
    <w:p w14:paraId="2D15792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选导线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比较是为了探究导线电阻的大小与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横截面积　</w:t>
      </w:r>
      <w:r>
        <w:rPr>
          <w:rFonts w:ascii="Times New Roman" w:eastAsia="新宋体" w:hAnsi="Times New Roman" w:hint="eastAsia"/>
          <w:szCs w:val="21"/>
        </w:rPr>
        <w:t>的关系。</w:t>
      </w:r>
    </w:p>
    <w:p w14:paraId="2BD5180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由实验数据可知：导线电阻的大小与材料有关，用相同材料制成的导线长度越长，横截面积越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>
        <w:rPr>
          <w:rFonts w:ascii="Times New Roman" w:eastAsia="新宋体" w:hAnsi="Times New Roman" w:hint="eastAsia"/>
          <w:szCs w:val="21"/>
        </w:rPr>
        <w:t>，电阻越大。</w:t>
      </w:r>
    </w:p>
    <w:p w14:paraId="2908402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46FA2D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47" o:spid="_x0000_i1025" type="#_x0000_t75" alt="http://www.zxxk.com" style="width:305.5pt;height:166pt">
            <v:imagedata r:id="rId7" o:title=""/>
          </v:shape>
        </w:pict>
      </w:r>
    </w:p>
    <w:p w14:paraId="3C91F00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）小；转换法；控制变量法；（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0.22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横截面积；小。</w:t>
      </w:r>
    </w:p>
    <w:p w14:paraId="45B34BC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A6E494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）实验中通过电流表示数大小反映电阻大小，电流表示数越大，说明导线的电阻越小，这是转换法的应用；此实验还用到了控制变量法；</w:t>
      </w:r>
    </w:p>
    <w:p w14:paraId="43FE605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）图乙中，电流表的量程为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0.22A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0C3D0B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）导线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的材料、长度都相同但粗细（横截面积）不同，电流不同，电阻不同，是为了探究导线电阻的大小与横截面积的关系；</w:t>
      </w:r>
    </w:p>
    <w:p w14:paraId="432BAD4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探究导线电阻的大小与材料的关系，需要控制长度、横截面积都相同，改变材料，故导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线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7DA3C66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由表中数据可知：在其它条件相同时，导体的长度越大，电阻越大；在其它条件相同时，导体的横</w:t>
      </w:r>
      <w:r>
        <w:rPr>
          <w:rFonts w:ascii="Times New Roman" w:eastAsia="新宋体" w:hAnsi="Times New Roman" w:hint="eastAsia"/>
          <w:color w:val="FF0000"/>
          <w:szCs w:val="21"/>
        </w:rPr>
        <w:t>截面积越小，电阻越大；导体的电阻与导体的材料有关；</w:t>
      </w:r>
    </w:p>
    <w:p w14:paraId="0F00159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综上所述，导线电阻的大小与材料有关，用相同材料制成的导线长度越长，横截面积越小，电阻越大。</w:t>
      </w:r>
    </w:p>
    <w:p w14:paraId="11485117" w14:textId="77777777" w:rsidR="00253B0C" w:rsidRDefault="00535841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二．探究电流与电压、电阻的关系</w:t>
      </w:r>
    </w:p>
    <w:p w14:paraId="1E5BAB09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秋•丹阳市期末）小华同学利用如图甲所示电路图探究“通过导体的电流与电阻的关系”。已知电源电压为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，电流表量程是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，电压表的量程是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BD3D4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06B7D41E">
          <v:shape id="图片 148" o:spid="_x0000_i1026" type="#_x0000_t75" alt="http://www.zxxk.com" style="width:385pt;height:175pt">
            <v:imagedata r:id="rId8" o:title=""/>
          </v:shape>
        </w:pict>
      </w:r>
    </w:p>
    <w:p w14:paraId="1FE4B1C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）连接电路时，开关应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，实验开始时，图甲中滑动变阻器的滑片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应位于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端；</w:t>
      </w:r>
    </w:p>
    <w:p w14:paraId="2385B34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）实验时，若电压表示数突然变大，电流表示数突然变小，则导线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可能断路；（选填“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”）</w:t>
      </w:r>
    </w:p>
    <w:p w14:paraId="5B3A9DC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）在探究电流与电阻的关系时，小华同学在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范围内改变电阻箱的阻值，通过调节滑动变阻器的滑片，使电压表示数保持不变，记录下电阻箱的阻值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与对应的电流表示数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，并绘制了与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倒数之间的关系图线如图乙图线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2C3BAF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本次实验中，根据图线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可知，电压表示数保持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不变；</w:t>
      </w:r>
    </w:p>
    <w:p w14:paraId="59E8E0E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根据图线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可知，为了保持上述电压表的示数不变，实验中滑动变阻器接入电路中的阻值最大为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60A220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实验结论：在电压一定时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电流与电阻成反比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DC8C51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）小明完成相同实验绘制的图线如图乙图线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所示，与图线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比较，图线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斜率更大（图线更陡）的原因是：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图线</w:t>
      </w:r>
      <w:r>
        <w:rPr>
          <w:rFonts w:ascii="Times New Roman" w:eastAsia="Calibri" w:hAnsi="Times New Roman" w:hint="eastAsia"/>
          <w:szCs w:val="21"/>
          <w:u w:val="single"/>
        </w:rPr>
        <w:t>②</w:t>
      </w:r>
      <w:r>
        <w:rPr>
          <w:rFonts w:ascii="Times New Roman" w:eastAsia="新宋体" w:hAnsi="Times New Roman" w:hint="eastAsia"/>
          <w:szCs w:val="21"/>
          <w:u w:val="single"/>
        </w:rPr>
        <w:t>电阻两端的电压高于图线</w:t>
      </w:r>
      <w:r>
        <w:rPr>
          <w:rFonts w:ascii="Times New Roman" w:eastAsia="Calibri" w:hAnsi="Times New Roman" w:hint="eastAsia"/>
          <w:szCs w:val="21"/>
          <w:u w:val="single"/>
        </w:rPr>
        <w:t>①</w:t>
      </w:r>
      <w:r>
        <w:rPr>
          <w:rFonts w:ascii="Times New Roman" w:eastAsia="新宋体" w:hAnsi="Times New Roman" w:hint="eastAsia"/>
          <w:szCs w:val="21"/>
          <w:u w:val="single"/>
        </w:rPr>
        <w:t xml:space="preserve">电阻两端的电压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A3D7C3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）断开；左；（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电流与电阻成反比；（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）图线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电阻两端的电压高于图线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电阻两端的电压。</w:t>
      </w:r>
    </w:p>
    <w:p w14:paraId="23D4003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）为了防止触电和保护电路，连接电路时，开关应断开；</w:t>
      </w:r>
    </w:p>
    <w:p w14:paraId="1717E49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为了保护电路，闭合开关前滑片在阻值最大处，即左端；</w:t>
      </w:r>
    </w:p>
    <w:p w14:paraId="0AAA373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）实验时，若电压表示数突然变大，电流表示数突然变小，说明电路出现了断路；电压表有示数，说明电压表的正负接线柱与电源的正负极是接通的，所以故障的原因是导线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可能断路。</w:t>
      </w:r>
    </w:p>
    <w:p w14:paraId="3F14630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由图乙图线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可知，电流为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，由欧姆定律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5513D31">
          <v:shape id="图片 149" o:spid="_x0000_i1027" type="#_x0000_t75" style="width:10pt;height:26.5pt">
            <v:imagedata r:id="rId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，定值电阻两端的电压为：</w:t>
      </w:r>
    </w:p>
    <w:p w14:paraId="0C28435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，故电压表示数保持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不变；</w:t>
      </w:r>
    </w:p>
    <w:p w14:paraId="7FACFA4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由图乙图线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可知，电路的最小电流为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，由串联电路电压的规律及欧姆定律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8A566C8">
          <v:shape id="图片 150" o:spid="_x0000_i1028" type="#_x0000_t75" style="width:10pt;height:26.5pt">
            <v:imagedata r:id="rId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得出此时变阻器连入电路的电阻为：</w:t>
      </w:r>
    </w:p>
    <w:p w14:paraId="2A09AE0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C64C24C">
          <v:shape id="图片 151" o:spid="_x0000_i1029" type="#_x0000_t75" style="width:21pt;height:35.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07ECDED">
          <v:shape id="图片 152" o:spid="_x0000_i1030" type="#_x0000_t75" style="width:34.5pt;height:35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BAEE1BA">
          <v:shape id="图片 153" o:spid="_x0000_i1031" type="#_x0000_t75" style="width:34pt;height:26.5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，故本次实验中滑动变阻器接入电路中的最大阻值为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06582A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如下图所示，因图像为过原点的直线，</w:t>
      </w:r>
    </w:p>
    <w:p w14:paraId="615136A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F167451">
          <v:shape id="图片 154" o:spid="_x0000_i1032" type="#_x0000_t75" alt="http://www.zxxk.com" style="width:156pt;height:126pt">
            <v:imagedata r:id="rId13" o:title=""/>
          </v:shape>
        </w:pict>
      </w:r>
    </w:p>
    <w:p w14:paraId="03AA682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故得出电流与电阻的倒数成正比，即在电压一定时，电流与电阻成反比；</w:t>
      </w:r>
    </w:p>
    <w:p w14:paraId="3B6B797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）由欧姆定律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B78EF6F">
          <v:shape id="图片 155" o:spid="_x0000_i1033" type="#_x0000_t75" style="width:10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，电阻的电压为：</w:t>
      </w:r>
    </w:p>
    <w:p w14:paraId="251E978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6"/>
        </w:rPr>
        <w:pict w14:anchorId="19867561">
          <v:shape id="图片 156" o:spid="_x0000_i1034" type="#_x0000_t75" style="width:12pt;height:40.5pt">
            <v:imagedata r:id="rId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1A7E7B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比较图线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可知，当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相同时，图线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的电流大于图线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的电流，根据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可知，图线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的电压大于图线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的电压，所以与图线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比较，图线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斜率更大（图线更陡）的原因是：图线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电阻两端的电压高于图线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电阻两端的电压。</w:t>
      </w:r>
    </w:p>
    <w:p w14:paraId="417130DF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秋•高邮市期末）小明“探究电流与电压的关系”</w:t>
      </w:r>
      <w:r>
        <w:rPr>
          <w:rFonts w:ascii="Times New Roman" w:eastAsia="新宋体" w:hAnsi="Times New Roman" w:hint="eastAsia"/>
          <w:szCs w:val="21"/>
        </w:rPr>
        <w:t>，设计的实验电路图如图甲所示，已知电源电压为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，的阻值为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，小明有三个规格分别为“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”和“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”的滑动变阻器，完成下列题目：</w:t>
      </w:r>
    </w:p>
    <w:p w14:paraId="2E6CA93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5651CE0C">
          <v:shape id="图片 157" o:spid="_x0000_i1035" type="#_x0000_t75" alt="http://www.zxxk.com" style="width:421.5pt;height:135pt">
            <v:imagedata r:id="rId16" o:title=""/>
          </v:shape>
        </w:pict>
      </w:r>
    </w:p>
    <w:p w14:paraId="19A554E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）闭合开关，调节滑动变阻器滑片，使电压表示数为某一定值，此时电流表示数如图乙所示，为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6B760F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）小明准备测出</w:t>
      </w:r>
      <w:r>
        <w:rPr>
          <w:rFonts w:ascii="Times New Roman" w:eastAsia="新宋体" w:hAnsi="Times New Roman" w:hint="eastAsia"/>
          <w:szCs w:val="21"/>
        </w:rPr>
        <w:t>0.5V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1.0V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1.5V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2.0V</w:t>
      </w:r>
      <w:r>
        <w:rPr>
          <w:rFonts w:ascii="Times New Roman" w:eastAsia="新宋体" w:hAnsi="Times New Roman" w:hint="eastAsia"/>
          <w:szCs w:val="21"/>
        </w:rPr>
        <w:t>下的电流，得出结论。为了完成实验，应该选用规格为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“</w:t>
      </w:r>
      <w:r>
        <w:rPr>
          <w:rFonts w:ascii="Times New Roman" w:eastAsia="新宋体" w:hAnsi="Times New Roman" w:hint="eastAsia"/>
          <w:szCs w:val="21"/>
          <w:u w:val="single"/>
        </w:rPr>
        <w:t>50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 xml:space="preserve">”　</w:t>
      </w:r>
      <w:r>
        <w:rPr>
          <w:rFonts w:ascii="Times New Roman" w:eastAsia="新宋体" w:hAnsi="Times New Roman" w:hint="eastAsia"/>
          <w:szCs w:val="21"/>
        </w:rPr>
        <w:t>的滑动变阻器，小明记录数据如表，由于粗心，忘记将第三组电压表示数填入表格，这里的电压值应该为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2"/>
        <w:gridCol w:w="1616"/>
        <w:gridCol w:w="1616"/>
        <w:gridCol w:w="1616"/>
        <w:gridCol w:w="1616"/>
      </w:tblGrid>
      <w:tr w:rsidR="00253B0C" w14:paraId="6878766F" w14:textId="77777777">
        <w:tc>
          <w:tcPr>
            <w:tcW w:w="1710" w:type="dxa"/>
          </w:tcPr>
          <w:p w14:paraId="7410846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U/V</w:t>
            </w:r>
          </w:p>
        </w:tc>
        <w:tc>
          <w:tcPr>
            <w:tcW w:w="1710" w:type="dxa"/>
          </w:tcPr>
          <w:p w14:paraId="38B5448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  <w:tc>
          <w:tcPr>
            <w:tcW w:w="1710" w:type="dxa"/>
          </w:tcPr>
          <w:p w14:paraId="1D13D84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1710" w:type="dxa"/>
          </w:tcPr>
          <w:p w14:paraId="1D5CC35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>1.5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710" w:type="dxa"/>
          </w:tcPr>
          <w:p w14:paraId="0ABF504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</w:tr>
      <w:tr w:rsidR="00253B0C" w14:paraId="7C959CF6" w14:textId="77777777">
        <w:tc>
          <w:tcPr>
            <w:tcW w:w="1710" w:type="dxa"/>
          </w:tcPr>
          <w:p w14:paraId="70645FB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55B8855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710" w:type="dxa"/>
          </w:tcPr>
          <w:p w14:paraId="22E0F5C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2B40FD6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7747124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</w:t>
            </w:r>
          </w:p>
        </w:tc>
      </w:tr>
    </w:tbl>
    <w:p w14:paraId="12B381C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）从以上表格中的数据可以得出：在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电阻　</w:t>
      </w:r>
      <w:r>
        <w:rPr>
          <w:rFonts w:ascii="Times New Roman" w:eastAsia="新宋体" w:hAnsi="Times New Roman" w:hint="eastAsia"/>
          <w:szCs w:val="21"/>
        </w:rPr>
        <w:t>一定的情况下，通过导体的电流与导体两端的电压成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正比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B86853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）小明又想测量某未知电阻</w:t>
      </w:r>
      <w:r>
        <w:rPr>
          <w:rFonts w:ascii="Times New Roman" w:eastAsia="新宋体" w:hAnsi="Times New Roman" w:hint="eastAsia"/>
          <w:szCs w:val="21"/>
        </w:rPr>
        <w:t>Rx</w:t>
      </w:r>
      <w:r>
        <w:rPr>
          <w:rFonts w:ascii="Times New Roman" w:eastAsia="新宋体" w:hAnsi="Times New Roman" w:hint="eastAsia"/>
          <w:szCs w:val="21"/>
        </w:rPr>
        <w:t>的阻值，设计了如图丙所示的电路（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为已知阻值的定值电阻），并设计了如下实验步骤，请帮助他把缺少的步骤补全，并写出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的表达式。实验步骤：</w:t>
      </w:r>
    </w:p>
    <w:p w14:paraId="42B235C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．按照设计的电路图连接电路。</w:t>
      </w:r>
    </w:p>
    <w:p w14:paraId="49C4D04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断开时，读出电流表的示数，记为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762EB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闭合开关</w:t>
      </w:r>
      <w:r>
        <w:rPr>
          <w:rFonts w:ascii="Times New Roman" w:eastAsia="新宋体" w:hAnsi="Times New Roman" w:hint="eastAsia"/>
          <w:szCs w:val="21"/>
          <w:u w:val="single"/>
        </w:rPr>
        <w:t>S</w:t>
      </w:r>
      <w:r>
        <w:rPr>
          <w:rFonts w:ascii="Times New Roman" w:eastAsia="新宋体" w:hAnsi="Times New Roman" w:hint="eastAsia"/>
          <w:szCs w:val="21"/>
          <w:u w:val="single"/>
        </w:rPr>
        <w:t>，读出电流表的示数，记为</w:t>
      </w:r>
      <w:r>
        <w:rPr>
          <w:rFonts w:ascii="Times New Roman" w:eastAsia="新宋体" w:hAnsi="Times New Roman" w:hint="eastAsia"/>
          <w:szCs w:val="21"/>
          <w:u w:val="single"/>
        </w:rPr>
        <w:t>I'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6EB324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表达式：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position w:val="-22"/>
        </w:rPr>
        <w:pict w14:anchorId="1B5A8AF6">
          <v:shape id="图片 158" o:spid="_x0000_i1036" type="#_x0000_t75" style="width:34pt;height:26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>•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（用已知物理量和测量出的物理量符号表示）。</w:t>
      </w:r>
    </w:p>
    <w:p w14:paraId="77F44A5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）“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）电阻；正比；（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，读出电流表的示数，记为</w:t>
      </w: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color w:val="FF0000"/>
          <w:position w:val="-22"/>
        </w:rPr>
        <w:pict w14:anchorId="7B91C8B8">
          <v:shape id="图片 265" o:spid="_x0000_i1037" type="#_x0000_t75" style="width:34pt;height:26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1D5048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）由图知电流表的量程为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41BCB4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）由表格数据知当电压表的示数为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时电路的电流为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，根据串联电路的分压作用知滑动变阻器两端的电压为：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，滑动变阻器的电阻为：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＝＝</w:t>
      </w:r>
      <w:r>
        <w:rPr>
          <w:color w:val="FF0000"/>
          <w:position w:val="-22"/>
        </w:rPr>
        <w:pict w14:anchorId="22CE3461">
          <v:shape id="图片 159" o:spid="_x0000_i1038" type="#_x0000_t75" style="width:21pt;height:31pt">
            <v:imagedata r:id="rId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BBC38B1">
          <v:shape id="图片 160" o:spid="_x0000_i1039" type="#_x0000_t75" style="width:28pt;height:26.5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，所以选用“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”的滑动变阻器；</w:t>
      </w:r>
    </w:p>
    <w:p w14:paraId="0951E54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探究电流与电压的关系，需要控制电阻不变，改变电阻两端的电压，由表格数据知：在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电阻</w:t>
      </w:r>
      <w:r>
        <w:rPr>
          <w:rFonts w:ascii="Times New Roman" w:eastAsia="新宋体" w:hAnsi="Times New Roman" w:hint="eastAsia"/>
          <w:color w:val="FF0000"/>
          <w:szCs w:val="21"/>
        </w:rPr>
        <w:t>一定时导体中的电流与导体两端的电压成正比，所以</w:t>
      </w:r>
      <w:r>
        <w:rPr>
          <w:color w:val="FF0000"/>
          <w:position w:val="-30"/>
        </w:rPr>
        <w:pict w14:anchorId="5ED7B4C4">
          <v:shape id="图片 161" o:spid="_x0000_i1040" type="#_x0000_t75" style="width:16.5pt;height:34.5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43EB493">
          <v:shape id="图片 162" o:spid="_x0000_i1041" type="#_x0000_t75" style="width:16.5pt;height:34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，即代入数据有</w:t>
      </w:r>
      <w:r>
        <w:rPr>
          <w:color w:val="FF0000"/>
          <w:position w:val="-22"/>
        </w:rPr>
        <w:pict w14:anchorId="44A2180F">
          <v:shape id="图片 163" o:spid="_x0000_i1042" type="#_x0000_t75" style="width:28pt;height:26.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981DB2E">
          <v:shape id="图片 164" o:spid="_x0000_i1043" type="#_x0000_t75" style="width:28pt;height:31pt">
            <v:imagedata r:id="rId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，解得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5D53B5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）实验步骤：</w:t>
      </w:r>
    </w:p>
    <w:p w14:paraId="0051758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、按照设计的电路图连接电路。</w:t>
      </w:r>
    </w:p>
    <w:p w14:paraId="5017AE5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断开时，读出电流表的示数，记为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，此时定值电阻与待测电阻串联，由电阻的串联特点可知：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；由欧姆定律可得：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）。</w:t>
      </w:r>
    </w:p>
    <w:p w14:paraId="37880CB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，读出电流表的示数，记为</w:t>
      </w:r>
      <w:r>
        <w:rPr>
          <w:rFonts w:ascii="Times New Roman" w:eastAsia="新宋体" w:hAnsi="Times New Roman" w:hint="eastAsia"/>
          <w:color w:val="FF0000"/>
          <w:szCs w:val="21"/>
        </w:rPr>
        <w:t>I'</w:t>
      </w:r>
      <w:r>
        <w:rPr>
          <w:rFonts w:ascii="Times New Roman" w:eastAsia="新宋体" w:hAnsi="Times New Roman" w:hint="eastAsia"/>
          <w:color w:val="FF0000"/>
          <w:szCs w:val="21"/>
        </w:rPr>
        <w:t>，此时只有待测电阻连入电路，由欧姆定律可得：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I'R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95C607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电源电压不变，所以有：</w:t>
      </w:r>
      <w:r>
        <w:rPr>
          <w:rFonts w:ascii="Times New Roman" w:eastAsia="新宋体" w:hAnsi="Times New Roman" w:hint="eastAsia"/>
          <w:color w:val="FF0000"/>
          <w:szCs w:val="21"/>
        </w:rPr>
        <w:t>I'R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），</w:t>
      </w:r>
    </w:p>
    <w:p w14:paraId="67ED472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5C2447C">
          <v:shape id="图片 165" o:spid="_x0000_i1044" type="#_x0000_t75" style="width:34pt;height:26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4CEF371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海州区期末）在“探究电流与电阻关系”的实验中，实验器材有：电源（电压恒为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）电流表、电压表、滑动变阻器和开关各一个，阻值为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的定值电阻五个，导线若干。</w:t>
      </w:r>
    </w:p>
    <w:p w14:paraId="625DF4D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8CA1B8B">
          <v:shape id="图片 167" o:spid="_x0000_i1045" type="#_x0000_t75" alt="http://www.zxxk.com" style="width:312pt;height:157.5pt">
            <v:imagedata r:id="rId24" o:title=""/>
          </v:shape>
        </w:pict>
      </w:r>
    </w:p>
    <w:p w14:paraId="4986BE3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）请用笔画线代替导线将图甲所示实验电路连接完整；</w:t>
      </w:r>
    </w:p>
    <w:p w14:paraId="513B085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，小明用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的电阻后，接下来闭合开关后应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调节滑动变阻器，使电压表的示数保持不变　</w:t>
      </w:r>
      <w:r>
        <w:rPr>
          <w:rFonts w:ascii="Times New Roman" w:eastAsia="新宋体" w:hAnsi="Times New Roman" w:hint="eastAsia"/>
          <w:szCs w:val="21"/>
        </w:rPr>
        <w:t>，再观察与记录电流表的示数；</w:t>
      </w:r>
    </w:p>
    <w:p w14:paraId="60BC91D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）图乙是根据实验数据画出的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其中阴影面积对应的物理量是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定值电阻两端的电压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D344FA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）根据图像，所得</w:t>
      </w:r>
      <w:r>
        <w:rPr>
          <w:rFonts w:ascii="Times New Roman" w:eastAsia="新宋体" w:hAnsi="Times New Roman" w:hint="eastAsia"/>
          <w:szCs w:val="21"/>
        </w:rPr>
        <w:t>实验结论是：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电压一定时，通过导体的电流与导体的电阻成反比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ADFC1D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）见上图；（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）调节滑动变阻器，使电压表的示数保持不变；（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）定值电阻两端的电压；（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）电压一定时，通过导体的电流与导体的电阻成反比。</w:t>
      </w:r>
    </w:p>
    <w:p w14:paraId="151CDDC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）根据图乙中的数据知电流表应选用小量程，然后将电流表串联接入电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路中，如下图所示；</w:t>
      </w:r>
    </w:p>
    <w:p w14:paraId="0F73FDD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C8F7CCF">
          <v:shape id="图片 168" o:spid="_x0000_i1046" type="#_x0000_t75" alt="http://www.zxxk.com" style="width:190.5pt;height:157pt">
            <v:imagedata r:id="rId25" o:title=""/>
          </v:shape>
        </w:pict>
      </w:r>
    </w:p>
    <w:p w14:paraId="6FDF15C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）探究电流与电阻的实验中应控制不同定值电阻两端的电压不变，所以小明用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的电阻替换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的电阻后，接下来闭合开关后应调节滑动变阻器，使电压表的示数保持不变；</w:t>
      </w:r>
    </w:p>
    <w:p w14:paraId="5C541F6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）根据画出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图象（如图乙）知，图中阴影面积为长方形，其面积等于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，由欧姆定律得，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，所以阴影面积表示的物理量是电阻两端的电压；</w:t>
      </w:r>
    </w:p>
    <w:p w14:paraId="2244B83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）由图像可知，导体的电阻增大，通过导体的电流减小，通过导体的电流与导体的电阻的乘积保持不变，故可得出结论：电压一定时，通过导体的电流与导体的电阻成反比。</w:t>
      </w:r>
    </w:p>
    <w:p w14:paraId="415BBFA4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秋•溧阳市期末）在“探究电流和电阻关系”实验中，提供器材有电源（恒为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），滑动变阻器</w:t>
      </w:r>
      <w:r>
        <w:rPr>
          <w:rFonts w:ascii="Times New Roman" w:eastAsia="新宋体" w:hAnsi="Times New Roman" w:hint="eastAsia"/>
          <w:szCs w:val="21"/>
        </w:rPr>
        <w:t>R'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”、电压表（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15V</w:t>
      </w:r>
      <w:r>
        <w:rPr>
          <w:rFonts w:ascii="Times New Roman" w:eastAsia="新宋体" w:hAnsi="Times New Roman" w:hint="eastAsia"/>
          <w:szCs w:val="21"/>
        </w:rPr>
        <w:t>）、电流表（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）、开关、导线若干。小明设计了如图甲所示的电路进行实验。</w:t>
      </w:r>
    </w:p>
    <w:p w14:paraId="77D3D01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57B3FED1">
          <v:shape id="图片 169" o:spid="_x0000_i1047" type="#_x0000_t75" alt="http://www.zxxk.com" style="width:407.5pt;height:123pt">
            <v:imagedata r:id="rId26" o:title=""/>
          </v:shape>
        </w:pict>
      </w:r>
    </w:p>
    <w:p w14:paraId="13E3EB1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）电路连接完毕，闭合开关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，发现电流表有示数、电压表无示数，若电路故障只出现在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′上，则电路故障是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定值电阻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短路了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9BD887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）排除电路故障后，将滑动变阻器的滑片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右）端，闭合开关，调节滑片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，使电压表的示数为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，此时电流表示数如图乙所示，为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729649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）保持滑片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位置不变，断开开关，用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，再闭合开关，发现电压表示数变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>
        <w:rPr>
          <w:rFonts w:ascii="Times New Roman" w:eastAsia="新宋体" w:hAnsi="Times New Roman" w:hint="eastAsia"/>
          <w:szCs w:val="21"/>
        </w:rPr>
        <w:t>（大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小），应向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才能满足实验要求；</w:t>
      </w:r>
    </w:p>
    <w:p w14:paraId="3A05F95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）分别用定值电阻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依次替换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，重复实验，并绘制出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图像如图丙</w:t>
      </w:r>
      <w:r>
        <w:rPr>
          <w:rFonts w:ascii="Times New Roman" w:eastAsia="新宋体" w:hAnsi="Times New Roman" w:hint="eastAsia"/>
          <w:szCs w:val="21"/>
        </w:rPr>
        <w:lastRenderedPageBreak/>
        <w:t>所示，由图像可得出的结论是：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电压一定时，通过导体的电流与其电阻成反比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23C10D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）为完成该实验探究，滑动变阻器连入电路的最小阻值为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55F00D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）以现有的实验器材实</w:t>
      </w:r>
      <w:r>
        <w:rPr>
          <w:rFonts w:ascii="Times New Roman" w:eastAsia="新宋体" w:hAnsi="Times New Roman" w:hint="eastAsia"/>
          <w:szCs w:val="21"/>
        </w:rPr>
        <w:t>验，定值电阻两端的预设电压可取的最小值为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8AF1D4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短路了；（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）右；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）大；右；（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）电压一定时，通过导体的电流与其电阻成反比；（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10408D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）电压表无示数，可能是与电压表并联的支路短路，或与电压表并联的支路以外的电路断路了，而电流表有示数，说明电路不是断路，因此故障可能是与电压表并联的定值电阻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短路了；</w:t>
      </w:r>
    </w:p>
    <w:p w14:paraId="12D3C8D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）为了保护电路，闭合开关实验前，应将滑动变阻器的滑片移到最大阻值处，由图知，滑片左侧电阻丝接入电路，所以滑片应移到阻值最大的右端；由图乙可知，电流表的量程为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1CDBF4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）根据串联电路的分压原理可知，用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替换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电阻增大，其分得的电压增大；探究电流与电阻的实验中应控制电压不变，根据串联电路电压的规律可知，为了保持定值电阻两端电压不变，应增大滑动变阻器分得的电压，由串联分压的分压原理可知，应增大滑动变阻器连入电路中的电阻，所以滑片应向右端移动，使电压表的示数不</w:t>
      </w:r>
      <w:r>
        <w:rPr>
          <w:rFonts w:ascii="Times New Roman" w:eastAsia="新宋体" w:hAnsi="Times New Roman" w:hint="eastAsia"/>
          <w:color w:val="FF0000"/>
          <w:szCs w:val="21"/>
        </w:rPr>
        <w:t>变；</w:t>
      </w:r>
    </w:p>
    <w:p w14:paraId="2D30930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）由图像可知，导体的电阻增大，通过导体的电流减小，通过导体的电流与导体的电阻的乘积保持不变，故可得出结论：电压一定时，通过导体的电流与其电阻成反比；</w:t>
      </w:r>
    </w:p>
    <w:p w14:paraId="3B8434A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）由图丙可知，定值电阻两端的电压为：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，根据串联电路电压的规律，变阻器分得的电压：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，变阻器分得的电压为电压表示数的</w:t>
      </w:r>
      <w:r>
        <w:rPr>
          <w:color w:val="FF0000"/>
          <w:position w:val="-22"/>
        </w:rPr>
        <w:pict w14:anchorId="2F438E3D">
          <v:shape id="图片 170" o:spid="_x0000_i1048" type="#_x0000_t75" style="width:28pt;height:26.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Cs w:val="21"/>
        </w:rPr>
        <w:t>倍，根据分压原理，当接入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电阻时，变阻器连入电路中的电阻为：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，即滑动变阻器连入电路的最小阻值为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9E3BED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）因为串联电路电流</w:t>
      </w:r>
      <w:r>
        <w:rPr>
          <w:rFonts w:ascii="Times New Roman" w:eastAsia="新宋体" w:hAnsi="Times New Roman" w:hint="eastAsia"/>
          <w:color w:val="FF0000"/>
          <w:szCs w:val="21"/>
        </w:rPr>
        <w:t>相等，所以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DB48CBB">
          <v:shape id="图片 171" o:spid="_x0000_i1049" type="#_x0000_t75" style="width:16.5pt;height:31pt">
            <v:imagedata r:id="rId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287C238">
          <v:shape id="图片 172" o:spid="_x0000_i1050" type="#_x0000_t75" style="width:30pt;height:34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，当定值电阻最大为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时且滑动变阻器的电阻最大时定值电阻两端的电压最小，最小为：</w:t>
      </w:r>
      <w:r>
        <w:rPr>
          <w:color w:val="FF0000"/>
          <w:position w:val="-23"/>
        </w:rPr>
        <w:pict w14:anchorId="4D32A17B">
          <v:shape id="图片 173" o:spid="_x0000_i1051" type="#_x0000_t75" style="width:28pt;height:31pt">
            <v:imagedata r:id="rId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A69BBEF">
          <v:shape id="图片 174" o:spid="_x0000_i1052" type="#_x0000_t75" style="width:48pt;height:31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，解得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11DC482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秋•灌南县期末）小明用如图所示电路“探究通过导体的电流与电阻的关系”，电源电压为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，滑动变阻器规格为“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”，有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的定值电阻各一个。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25"/>
        <w:gridCol w:w="1290"/>
        <w:gridCol w:w="1560"/>
      </w:tblGrid>
      <w:tr w:rsidR="00253B0C" w14:paraId="15E8B411" w14:textId="77777777">
        <w:tc>
          <w:tcPr>
            <w:tcW w:w="825" w:type="dxa"/>
          </w:tcPr>
          <w:p w14:paraId="3E0866C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序号</w:t>
            </w:r>
          </w:p>
        </w:tc>
        <w:tc>
          <w:tcPr>
            <w:tcW w:w="1290" w:type="dxa"/>
          </w:tcPr>
          <w:p w14:paraId="635A9E1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560" w:type="dxa"/>
          </w:tcPr>
          <w:p w14:paraId="266F464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253B0C" w14:paraId="0A644C06" w14:textId="77777777">
        <w:tc>
          <w:tcPr>
            <w:tcW w:w="825" w:type="dxa"/>
          </w:tcPr>
          <w:p w14:paraId="1B50BD9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290" w:type="dxa"/>
          </w:tcPr>
          <w:p w14:paraId="0385A29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560" w:type="dxa"/>
          </w:tcPr>
          <w:p w14:paraId="38BB742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0.40</w:t>
            </w:r>
          </w:p>
        </w:tc>
      </w:tr>
      <w:tr w:rsidR="00253B0C" w14:paraId="7FBDDA7F" w14:textId="77777777">
        <w:tc>
          <w:tcPr>
            <w:tcW w:w="825" w:type="dxa"/>
          </w:tcPr>
          <w:p w14:paraId="44C530B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290" w:type="dxa"/>
          </w:tcPr>
          <w:p w14:paraId="5BEA883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60" w:type="dxa"/>
          </w:tcPr>
          <w:p w14:paraId="4F7968F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253B0C" w14:paraId="29E84128" w14:textId="77777777">
        <w:tc>
          <w:tcPr>
            <w:tcW w:w="825" w:type="dxa"/>
          </w:tcPr>
          <w:p w14:paraId="31742E8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290" w:type="dxa"/>
          </w:tcPr>
          <w:p w14:paraId="5128C1C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560" w:type="dxa"/>
          </w:tcPr>
          <w:p w14:paraId="239F1B5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0.14</w:t>
            </w:r>
          </w:p>
        </w:tc>
      </w:tr>
      <w:tr w:rsidR="00253B0C" w14:paraId="0861D5DA" w14:textId="77777777">
        <w:tc>
          <w:tcPr>
            <w:tcW w:w="825" w:type="dxa"/>
          </w:tcPr>
          <w:p w14:paraId="4E1854A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4</w:t>
            </w:r>
          </w:p>
        </w:tc>
        <w:tc>
          <w:tcPr>
            <w:tcW w:w="1290" w:type="dxa"/>
          </w:tcPr>
          <w:p w14:paraId="167367B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1560" w:type="dxa"/>
          </w:tcPr>
          <w:p w14:paraId="645E153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</w:tr>
    </w:tbl>
    <w:p w14:paraId="2C55B60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）在连接电路的过程中，开关必须处于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状态。</w:t>
      </w:r>
    </w:p>
    <w:p w14:paraId="6F342BD6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的电阻接入电路，闭合开关，移动滑片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发现电压表有示数，电流表始终无示数，其原因可能是定值电阻</w:t>
      </w:r>
      <w:r>
        <w:rPr>
          <w:rFonts w:ascii="Times New Roman" w:eastAsia="新宋体" w:hAnsi="Times New Roman" w:hint="eastAsia"/>
          <w:szCs w:val="21"/>
        </w:rPr>
        <w:t xml:space="preserve">R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断路　</w:t>
      </w:r>
      <w:r>
        <w:rPr>
          <w:rFonts w:ascii="Times New Roman" w:eastAsia="新宋体" w:hAnsi="Times New Roman" w:hint="eastAsia"/>
          <w:szCs w:val="21"/>
        </w:rPr>
        <w:t>（选填“断路”或“短路”）。</w:t>
      </w:r>
    </w:p>
    <w:p w14:paraId="3F82AB0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）实验中，若保持电压表的示数为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不变，将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的电阻换成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后，应将滑动变阻器的滑片向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端移动（选填“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”）。</w:t>
      </w:r>
    </w:p>
    <w:p w14:paraId="12E7EFC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）小明将实验数据记录在乙图的表格中，根据数据分析得到的结论是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电压一定时，通过导体的电流与导体的电阻成反比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E7778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355B87E8">
          <v:shape id="图片 175" o:spid="_x0000_i1053" type="#_x0000_t75" alt="http://www.zxxk.com" style="width:198pt;height:130.5pt">
            <v:imagedata r:id="rId32" o:title=""/>
          </v:shape>
        </w:pict>
      </w:r>
    </w:p>
    <w:p w14:paraId="58E1004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）断开；（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）断路；（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）电压一定时，通过导体的电流与导体的电阻成反比。</w:t>
      </w:r>
    </w:p>
    <w:p w14:paraId="4AD5AC1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）连接电路时，为保护电路，开关应断开；</w:t>
      </w:r>
    </w:p>
    <w:p w14:paraId="0238D77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的电阻接入电路，闭合开关，移动滑片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，发现电流表始终无示数，这说明电路出现了断路现象；电压表有示数，说明电压表与电源两极之间的电路是连通的，所以与电压表并联的支路断路了，即故障是定值电阻断路；</w:t>
      </w:r>
    </w:p>
    <w:p w14:paraId="59ADA3A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）根据串联电路的分压原理可知，将定值电阻由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换成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，电阻增大，其分得的电压增大；</w:t>
      </w:r>
    </w:p>
    <w:p w14:paraId="756D025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探究电流与电阻的实验中应控制定值电阻两端的电压不变，根据串联电路电压</w:t>
      </w:r>
      <w:r>
        <w:rPr>
          <w:rFonts w:ascii="Times New Roman" w:eastAsia="新宋体" w:hAnsi="Times New Roman" w:hint="eastAsia"/>
          <w:color w:val="FF0000"/>
          <w:szCs w:val="21"/>
        </w:rPr>
        <w:t>的规律可知，为了保持定值电阻两端电压不变，应增大滑动变阻器分得的电压，由串联分压的分压原理可知，应增大滑动变阻器连入电路中的电阻，所以滑片应向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端移动，使电压表示数保持为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不变；</w:t>
      </w:r>
    </w:p>
    <w:p w14:paraId="71FF699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）分析表格中的数据，计算出每组电流与电压的乘积，发现电流与电阻的乘积为一个定值，从而可以得出结论：电压一定时，通过导体的电流与导体的电阻成反比。</w:t>
      </w:r>
    </w:p>
    <w:p w14:paraId="6E82C9A7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秋•鼓楼区校级期末）小明在探究“电流与电阻的关系”时，可供使用的实验器材有：电源（电压恒为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）、电流表、电压表、滑动变阻器、开关各一个，阻值不同的定值电阻四个（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），导线若干。</w:t>
      </w:r>
    </w:p>
    <w:p w14:paraId="2A7EF8F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13799F15">
          <v:shape id="图片 176" o:spid="_x0000_i1054" type="#_x0000_t75" alt="http://www.zxxk.com" style="width:389pt;height:138pt">
            <v:fill o:detectmouseclick="t"/>
            <v:imagedata r:id="rId33" o:title="www.zxxk"/>
          </v:shape>
        </w:pict>
      </w:r>
    </w:p>
    <w:p w14:paraId="6422DC5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）如图所示，当闭合开关试触时，若发现电流表指针摆动出现了图乙所示情况，存在的问题是：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电流表正负接线柱接反了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6C256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）小明先将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间，闭合开关后，移动滑片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使电压表示数为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，记录相应的电流值；然后将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的电阻接入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间，闭合开关后，滑片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d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”）端移动，直至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电压表示数为</w:t>
      </w:r>
      <w:r>
        <w:rPr>
          <w:rFonts w:ascii="Times New Roman" w:eastAsia="新宋体" w:hAnsi="Times New Roman" w:hint="eastAsia"/>
          <w:szCs w:val="21"/>
          <w:u w:val="single"/>
        </w:rPr>
        <w:t>U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，再记下相应的电流值。</w:t>
      </w:r>
    </w:p>
    <w:p w14:paraId="57E325B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）但小明在换用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电阻做实验时，发现该电阻已经损坏，能否利用现有的几个电阻解决这个问题呢？请你写出简单的解决方法：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可以把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>与</w:t>
      </w:r>
      <w:r>
        <w:rPr>
          <w:rFonts w:ascii="Times New Roman" w:eastAsia="新宋体" w:hAnsi="Times New Roman" w:hint="eastAsia"/>
          <w:szCs w:val="21"/>
          <w:u w:val="single"/>
        </w:rPr>
        <w:t>15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>的电阻串联接入</w:t>
      </w:r>
      <w:r>
        <w:rPr>
          <w:rFonts w:ascii="Times New Roman" w:eastAsia="新宋体" w:hAnsi="Times New Roman" w:hint="eastAsia"/>
          <w:szCs w:val="21"/>
          <w:u w:val="single"/>
        </w:rPr>
        <w:t>ab</w:t>
      </w:r>
      <w:r>
        <w:rPr>
          <w:rFonts w:ascii="Times New Roman" w:eastAsia="新宋体" w:hAnsi="Times New Roman" w:hint="eastAsia"/>
          <w:szCs w:val="21"/>
          <w:u w:val="single"/>
        </w:rPr>
        <w:t xml:space="preserve">间进行实验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02C07F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）小明根据实验数据得出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变化的图像，如图丙所示：则小明实验时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，实验中所用的滑动变阻器的最大阻值不能小于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3AB16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）电流表正负接线柱接反了；（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；电压表示数为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）把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的电阻串联接入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间进行实验；（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AB47D0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）当闭合开关试触时，发现电流表指针摆动出现了如图乙所示的情况，即</w:t>
      </w:r>
      <w:r>
        <w:rPr>
          <w:rFonts w:ascii="Times New Roman" w:eastAsia="新宋体" w:hAnsi="Times New Roman" w:hint="eastAsia"/>
          <w:color w:val="FF0000"/>
          <w:szCs w:val="21"/>
        </w:rPr>
        <w:t>电流表指针反向偏转，则他们在电流表的使用上存在的问题是：电流表正负接线柱接反了；</w:t>
      </w:r>
    </w:p>
    <w:p w14:paraId="492C7F6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）将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电阻换成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的电阻后，根据串联分压原理可知定值电阻两端分压变大，大于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，滑动变阻器分压减小，为保持电阻两端电压不变，应向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端移动滑片，使滑动变阻器接入电路的阻值增大，减小定值电阻的分压，直到电压表示数为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B1F9B4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）根据电阻串联知，当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电阻损坏，可以把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的电阻串联接入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间进行实验；</w:t>
      </w:r>
    </w:p>
    <w:p w14:paraId="1694FA5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）电阻两端的电压为：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0.48A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C54A5A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由图像丙知当定值电阻的阻值为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时，电路电流为</w:t>
      </w:r>
      <w:r>
        <w:rPr>
          <w:rFonts w:ascii="Times New Roman" w:eastAsia="新宋体" w:hAnsi="Times New Roman" w:hint="eastAsia"/>
          <w:color w:val="FF0000"/>
          <w:szCs w:val="21"/>
        </w:rPr>
        <w:t>0.12A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663236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此时滑动变阻器接入电路的阻值：</w:t>
      </w:r>
    </w:p>
    <w:p w14:paraId="2450E68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BD8AD44">
          <v:shape id="图片 177" o:spid="_x0000_i1055" type="#_x0000_t75" style="width:30pt;height:31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27BCBDE">
          <v:shape id="图片 178" o:spid="_x0000_i1056" type="#_x0000_t75" style="width:46pt;height:26.5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EA89BE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则实验所用的滑动变阻器，其最大阻值不能小于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57235CD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秋•仪征市期末）小明用如图甲所示电路探究“电流与电阻的关系”，电源电压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个阻值（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）供选用，滑动变阻器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规格为“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350"/>
        <w:gridCol w:w="1350"/>
        <w:gridCol w:w="1350"/>
      </w:tblGrid>
      <w:tr w:rsidR="00253B0C" w14:paraId="519149CD" w14:textId="77777777">
        <w:tc>
          <w:tcPr>
            <w:tcW w:w="1350" w:type="dxa"/>
          </w:tcPr>
          <w:p w14:paraId="7986D27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实验序号</w:t>
            </w:r>
          </w:p>
        </w:tc>
        <w:tc>
          <w:tcPr>
            <w:tcW w:w="1350" w:type="dxa"/>
          </w:tcPr>
          <w:p w14:paraId="4445D72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350" w:type="dxa"/>
          </w:tcPr>
          <w:p w14:paraId="465BF9F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253B0C" w14:paraId="73EF07B8" w14:textId="77777777">
        <w:tc>
          <w:tcPr>
            <w:tcW w:w="1350" w:type="dxa"/>
          </w:tcPr>
          <w:p w14:paraId="4DC92BD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①</w:t>
            </w:r>
          </w:p>
        </w:tc>
        <w:tc>
          <w:tcPr>
            <w:tcW w:w="1350" w:type="dxa"/>
          </w:tcPr>
          <w:p w14:paraId="39A3C64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350" w:type="dxa"/>
          </w:tcPr>
          <w:p w14:paraId="5AFB40B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>0.4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</w:tr>
      <w:tr w:rsidR="00253B0C" w14:paraId="06AE45CB" w14:textId="77777777">
        <w:tc>
          <w:tcPr>
            <w:tcW w:w="1350" w:type="dxa"/>
          </w:tcPr>
          <w:p w14:paraId="34080A1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②</w:t>
            </w:r>
          </w:p>
        </w:tc>
        <w:tc>
          <w:tcPr>
            <w:tcW w:w="1350" w:type="dxa"/>
          </w:tcPr>
          <w:p w14:paraId="3378E68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350" w:type="dxa"/>
          </w:tcPr>
          <w:p w14:paraId="402FD94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253B0C" w14:paraId="0EAB6B01" w14:textId="77777777">
        <w:tc>
          <w:tcPr>
            <w:tcW w:w="1350" w:type="dxa"/>
          </w:tcPr>
          <w:p w14:paraId="66B8328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③</w:t>
            </w:r>
          </w:p>
        </w:tc>
        <w:tc>
          <w:tcPr>
            <w:tcW w:w="1350" w:type="dxa"/>
          </w:tcPr>
          <w:p w14:paraId="4377E85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350" w:type="dxa"/>
          </w:tcPr>
          <w:p w14:paraId="6A1A513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0.10</w:t>
            </w:r>
          </w:p>
        </w:tc>
      </w:tr>
    </w:tbl>
    <w:p w14:paraId="6134B0A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）开关闭合前，应将滑动变阻器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滑片移到最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（选填“左”或“右”）端；当开关闭合后，发现电压表有明显偏转，电流表示数几乎为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，则可能是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断路　</w:t>
      </w:r>
      <w:r>
        <w:rPr>
          <w:rFonts w:ascii="Times New Roman" w:eastAsia="新宋体" w:hAnsi="Times New Roman" w:hint="eastAsia"/>
          <w:szCs w:val="21"/>
        </w:rPr>
        <w:t>（选填“短路”或“断路”）。</w:t>
      </w:r>
    </w:p>
    <w:p w14:paraId="3D6A8FE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）当接入的电阻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时，闭合开关，调节滑片，使电压表示数到达某一数值，此时电流表示数如图乙所示，该示数为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。再将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阻值换成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后，重复上述操作。实验所得的三组数据如表格所示，由此可得出的结论是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在电压一定时，通过导体的电流与导体的电阻成反比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C1E529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）根据上述实验中电压表示数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和电流表示数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，结合理论推导，可以判断下列图像中一定不正确的是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D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253A9B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6248C608">
          <v:shape id="图片 179" o:spid="_x0000_i1057" type="#_x0000_t75" alt="http://www.zxxk.com" style="width:407.5pt;height:94pt">
            <v:imagedata r:id="rId36" o:title=""/>
          </v:shape>
        </w:pict>
      </w:r>
    </w:p>
    <w:p w14:paraId="0EA2040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）小明换用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定值电阻继续进行第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次实验，即使将滑动变阻器滑片移到最左端，也无法满足实验要求。仔细分析后，发现只需将电源电压减少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即可。</w:t>
      </w:r>
    </w:p>
    <w:p w14:paraId="78807B6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1CE21E91">
          <v:shape id="图片 180" o:spid="_x0000_i1058" type="#_x0000_t75" alt="http://www.zxxk.com" style="width:265.5pt;height:130pt">
            <v:imagedata r:id="rId37" o:title=""/>
          </v:shape>
        </w:pict>
      </w:r>
    </w:p>
    <w:p w14:paraId="740AB42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）左；断路；（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；在电压一定时，通过导体的电流与导体的电阻成反比；（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9ADE35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）为了保护电路，开关闭合前，应将滑动变阻器的滑片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滑到阻值最</w:t>
      </w:r>
      <w:r>
        <w:rPr>
          <w:rFonts w:ascii="Times New Roman" w:eastAsia="新宋体" w:hAnsi="Times New Roman" w:hint="eastAsia"/>
          <w:color w:val="FF0000"/>
          <w:szCs w:val="21"/>
        </w:rPr>
        <w:t>大处的左端；</w:t>
      </w:r>
    </w:p>
    <w:p w14:paraId="7EF7F3E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电流表示数几乎为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，说明电路可能有断路发生，电压表有明显偏转，说明电压表两接线柱到电源间是通路，故障的原因可能是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</w:p>
    <w:p w14:paraId="0954903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）由图乙知，电流表选用小量程，分度值为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，该示数为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C2DDA9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将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阻值换成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后重复上述操作，根据表中数据，考虑到误差因素，电流与电阻之积为：</w:t>
      </w:r>
    </w:p>
    <w:p w14:paraId="56286ED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0.20A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，为一定值，由此可得：在电压一定时，通过导体的电流与导体的电阻成反比；</w:t>
      </w:r>
    </w:p>
    <w:p w14:paraId="6830CB4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、由电路图知，电压表测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两端电压，电流表测电路中电流，在探究电流与电阻关系时，应保持定值电阻两端电压一定，改变定值电阻的阻值大小，得到结论为导体两端电压一定，通过导体的电流与导体的电阻成反比，故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图正确；</w:t>
      </w:r>
    </w:p>
    <w:p w14:paraId="32F2495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、根据串联电路的分压原理知，</w:t>
      </w:r>
      <w:r>
        <w:rPr>
          <w:color w:val="FF0000"/>
          <w:position w:val="-30"/>
        </w:rPr>
        <w:pict w14:anchorId="29BB5C3F">
          <v:shape id="图片 181" o:spid="_x0000_i1059" type="#_x0000_t75" style="width:16.5pt;height:34.5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3CE9FE0">
          <v:shape id="图片 182" o:spid="_x0000_i1060" type="#_x0000_t75" style="width:16.5pt;height:34.5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8D816AF">
          <v:shape id="图片 183" o:spid="_x0000_i1061" type="#_x0000_t75" style="width:30pt;height:34.5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，电源电压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和定值电阻两端电压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为定值，所以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的比值为定值，即两者成正比，故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图正确；</w:t>
      </w:r>
    </w:p>
    <w:p w14:paraId="13F4687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、由串联电路特点和欧姆定律知，电路中电流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4EB2E43">
          <v:shape id="图片 184" o:spid="_x0000_i1062" type="#_x0000_t75" style="width:37.5pt;height:31pt">
            <v:imagedata r:id="rId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之间不是一次函数</w:t>
      </w:r>
      <w:r>
        <w:rPr>
          <w:rFonts w:ascii="Times New Roman" w:eastAsia="新宋体" w:hAnsi="Times New Roman" w:hint="eastAsia"/>
          <w:color w:val="FF0000"/>
          <w:szCs w:val="21"/>
        </w:rPr>
        <w:t>关系，故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图错误。</w:t>
      </w:r>
    </w:p>
    <w:p w14:paraId="2257AF1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8E4B86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）研究电流与电阻关系实验时，要控制电阻的电压不变，第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次实验时，将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电阻接入电路，电压表示数变大，小明将滑动变阻器调到最大值时即等于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时，不能调为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，即大于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，说明电源电压太高或变阻器的最大电阻太小；</w:t>
      </w:r>
    </w:p>
    <w:p w14:paraId="198255D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设换用电源电压为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′的电源，根据串联电路电压的规律和分压原理：</w:t>
      </w:r>
    </w:p>
    <w:p w14:paraId="382371C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color w:val="FF0000"/>
          <w:position w:val="-30"/>
        </w:rPr>
        <w:pict w14:anchorId="1D5A8F64">
          <v:shape id="图片 185" o:spid="_x0000_i1063" type="#_x0000_t75" style="width:42pt;height:34.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63BBB02">
          <v:shape id="图片 186" o:spid="_x0000_i1064" type="#_x0000_t75" style="width:16.5pt;height:34.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2D05E8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color w:val="FF0000"/>
          <w:position w:val="-22"/>
        </w:rPr>
        <w:pict w14:anchorId="2C8200BD">
          <v:shape id="图片 187" o:spid="_x0000_i1065" type="#_x0000_t75" style="width:75pt;height:26.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，即将电源电压调至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2.5V</w:t>
      </w:r>
      <w:r>
        <w:rPr>
          <w:rFonts w:ascii="Times New Roman" w:eastAsia="新宋体" w:hAnsi="Times New Roman" w:hint="eastAsia"/>
          <w:color w:val="FF0000"/>
          <w:szCs w:val="21"/>
        </w:rPr>
        <w:t>，需将电源电压减小：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EC7DB61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秋•建邺区期末）探究导体的电流与电阻的关系实验如图所示，电源电压恒为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</w:t>
      </w:r>
      <w:r>
        <w:rPr>
          <w:rFonts w:ascii="Times New Roman" w:eastAsia="新宋体" w:hAnsi="Times New Roman" w:hint="eastAsia"/>
          <w:szCs w:val="21"/>
        </w:rPr>
        <w:t>阻器的最大阻值为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，电阻箱的可调范围为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9999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437ECC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1263114E">
          <v:shape id="图片 188" o:spid="_x0000_i1066" type="#_x0000_t75" alt="http://www.zxxk.com" style="width:443.5pt;height:174pt">
            <v:imagedata r:id="rId45" o:title=""/>
          </v:shape>
        </w:pict>
      </w:r>
    </w:p>
    <w:p w14:paraId="5082A41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）闭合开关前，应将滑动变阻器的滑片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”）端。</w:t>
      </w:r>
    </w:p>
    <w:p w14:paraId="3EDF045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）闭合开关后，电流表和电压表示数均为零，电路中的故障可能是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滑动变阻器断路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CB6579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）排除故障后，调节电阻箱的阻值为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至某一位置，电流表示数如图乙所示，则电压表示数为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。改变电阻箱接入电路的电阻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，多次实验，为保证实验顺利完成，电阻箱接入电路的最大阻值为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A4B41D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）图丙中以电流表示数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为纵坐标、以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为横坐标建立平面直角坐标系，通过图像一定可以直观地得出“导体两端电压一定时，导体中的电流与导体电阻成反比”的结论。</w:t>
      </w:r>
    </w:p>
    <w:p w14:paraId="4429332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）滑动变阻器断路；（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B9CA13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）为了保护电路，闭合开关实验前，应将滑动变阻器的滑片移到最大阻值处，由图知，滑片左侧电阻丝接入电路，所以滑片应移到阻值最大的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端；</w:t>
      </w:r>
    </w:p>
    <w:p w14:paraId="42E23F8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）电流表示数为零，说明电路可能断路，电压表示数也为零，说明是电压表所测量的电阻箱以外的部分出现的断路，故电路故障为滑动变阻器断路（或电流表断路等）；</w:t>
      </w:r>
    </w:p>
    <w:p w14:paraId="7CAB276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）由图乙可知，电流表的量程为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，则定值电阻两端的电压为：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，故电压表的示数为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D14928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实验中滑动变阻器的最大阻值为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，电阻箱两端的电压始</w:t>
      </w:r>
      <w:r>
        <w:rPr>
          <w:rFonts w:ascii="Times New Roman" w:eastAsia="新宋体" w:hAnsi="Times New Roman" w:hint="eastAsia"/>
          <w:color w:val="FF0000"/>
          <w:szCs w:val="21"/>
        </w:rPr>
        <w:t>终保持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，根据串联电路电压的规律，变阻器分得的电压：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，则电压表示数为变阻器分得的电压的</w:t>
      </w:r>
      <w:r>
        <w:rPr>
          <w:color w:val="FF0000"/>
          <w:position w:val="-22"/>
        </w:rPr>
        <w:pict w14:anchorId="7D9B8B1D">
          <v:shape id="图片 189" o:spid="_x0000_i1067" type="#_x0000_t75" style="width:16pt;height:26.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倍，根据分压原理，当滑动变阻器接入电路的电阻为最大阻值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时，电阻箱连入电路中的电阻为：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，即为保证实验顺利完成，电阻箱接入电路的最大阻值为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9474B7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）该实验是探究“导体的电流与电阻的关系“实验，要得出“导体两端电压一定时，导体中的电流与导体电阻成反比“</w:t>
      </w:r>
      <w:r>
        <w:rPr>
          <w:rFonts w:ascii="Times New Roman" w:eastAsia="新宋体" w:hAnsi="Times New Roman" w:hint="eastAsia"/>
          <w:color w:val="FF0000"/>
          <w:szCs w:val="21"/>
        </w:rPr>
        <w:t>的结论，图像应该反映的是电流随着电阻的变化而变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化的关系，因此横坐标应该是电阻箱的阻值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F280EEB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）小明探究电流与电阻的关系，他利用电阻箱代替定值电阻设计了如图甲所示的电路，电阻箱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规格“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999.9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”，电源电压恒为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pict w14:anchorId="5334D710">
          <v:shape id="图片 190" o:spid="_x0000_i1068" type="#_x0000_t75" alt="http://www.zxxk.com" style="width:454.5pt;height:182.5pt">
            <v:imagedata r:id="rId47" o:title=""/>
          </v:shape>
        </w:pict>
      </w:r>
    </w:p>
    <w:p w14:paraId="2ED127A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图乙是小明连接的实物电路，请在图中补画一根导线，使之成为完整实验电路。要求：滑片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向左移动时，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接入电路的电阻变小。</w:t>
      </w:r>
    </w:p>
    <w:p w14:paraId="28EB538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正确连接电路后，调节两变阻器的阻值至最大并闭合开关，发现电流表有示数，电压表无示数，则电路</w:t>
      </w:r>
      <w:r>
        <w:rPr>
          <w:rFonts w:ascii="Times New Roman" w:eastAsia="新宋体" w:hAnsi="Times New Roman" w:hint="eastAsia"/>
          <w:szCs w:val="21"/>
        </w:rPr>
        <w:t>故障可能为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EFAF9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143110E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3961180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5CE27B6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D.R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77A63D7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排除故障后，小明正确进行实验，他调节电阻箱改变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的阻值进行三次实验，在调节电阻箱的过程中，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需要　</w:t>
      </w:r>
      <w:r>
        <w:rPr>
          <w:rFonts w:ascii="Times New Roman" w:eastAsia="新宋体" w:hAnsi="Times New Roman" w:hint="eastAsia"/>
          <w:szCs w:val="21"/>
        </w:rPr>
        <w:t>（选填“需要”或“不需要”）调节滑动变阻器。</w:t>
      </w:r>
    </w:p>
    <w:p w14:paraId="3F901C6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探究得到的实验数据如下表所示：分析表中数据：可以得到的结论是：当电压一定时，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电流与电阻成反比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020"/>
        <w:gridCol w:w="2022"/>
        <w:gridCol w:w="2022"/>
        <w:gridCol w:w="2022"/>
      </w:tblGrid>
      <w:tr w:rsidR="00253B0C" w14:paraId="1FFA33C6" w14:textId="77777777">
        <w:tc>
          <w:tcPr>
            <w:tcW w:w="2145" w:type="dxa"/>
          </w:tcPr>
          <w:p w14:paraId="169D605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2145" w:type="dxa"/>
          </w:tcPr>
          <w:p w14:paraId="2E8514A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2145" w:type="dxa"/>
          </w:tcPr>
          <w:p w14:paraId="42758BC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2145" w:type="dxa"/>
          </w:tcPr>
          <w:p w14:paraId="3281287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</w:tr>
      <w:tr w:rsidR="00253B0C" w14:paraId="471AA8C9" w14:textId="77777777">
        <w:tc>
          <w:tcPr>
            <w:tcW w:w="2145" w:type="dxa"/>
          </w:tcPr>
          <w:p w14:paraId="5CA104E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2145" w:type="dxa"/>
          </w:tcPr>
          <w:p w14:paraId="2845E0D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2145" w:type="dxa"/>
          </w:tcPr>
          <w:p w14:paraId="1BCE960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2145" w:type="dxa"/>
          </w:tcPr>
          <w:p w14:paraId="5F5E7E2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</w:tr>
      <w:tr w:rsidR="00253B0C" w14:paraId="5066AAF3" w14:textId="77777777">
        <w:tc>
          <w:tcPr>
            <w:tcW w:w="2145" w:type="dxa"/>
          </w:tcPr>
          <w:p w14:paraId="64CA023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2145" w:type="dxa"/>
          </w:tcPr>
          <w:p w14:paraId="34C3874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0.36</w:t>
            </w:r>
          </w:p>
        </w:tc>
        <w:tc>
          <w:tcPr>
            <w:tcW w:w="2145" w:type="dxa"/>
          </w:tcPr>
          <w:p w14:paraId="4C2917A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0.18</w:t>
            </w:r>
          </w:p>
        </w:tc>
        <w:tc>
          <w:tcPr>
            <w:tcW w:w="2145" w:type="dxa"/>
          </w:tcPr>
          <w:p w14:paraId="5F7CC38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</w:tr>
    </w:tbl>
    <w:p w14:paraId="0DB904F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小明继续用该装置探究电流和电压关系，他准备将电阻箱的阻值调为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进行实验，他预设了“</w:t>
      </w:r>
      <w:r>
        <w:rPr>
          <w:rFonts w:ascii="Times New Roman" w:eastAsia="新宋体" w:hAnsi="Times New Roman" w:hint="eastAsia"/>
          <w:szCs w:val="21"/>
        </w:rPr>
        <w:t>0.9V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1.5V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”三个电压值进行实验，同组的小华指出有一个电压值是无法调节到的，你认为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的电压值是无法调节到的；若仍想按这三个预设的电压进行实验，在不改变电源电压、不添加和更换器材的情况下，他可以适当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降低电阻箱的阻值　</w:t>
      </w:r>
      <w:r>
        <w:rPr>
          <w:rFonts w:ascii="Times New Roman" w:eastAsia="新宋体" w:hAnsi="Times New Roman" w:hint="eastAsia"/>
          <w:szCs w:val="21"/>
        </w:rPr>
        <w:t>，从而完成实验。</w:t>
      </w:r>
    </w:p>
    <w:p w14:paraId="0E01608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）小明按如图丙所示的电路来测量额定电流为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的小灯泡的额定功率，小灯泡电阻约为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。图中定值电阻可以选择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这三个电阻中其中一个。假如你是同组成员，请你帮助小明补全实验方案：</w:t>
      </w:r>
    </w:p>
    <w:p w14:paraId="65E04C1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，调节电阻箱的示数为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电流表示数为</w:t>
      </w:r>
      <w:r>
        <w:rPr>
          <w:rFonts w:ascii="Times New Roman" w:eastAsia="新宋体" w:hAnsi="Times New Roman" w:hint="eastAsia"/>
          <w:szCs w:val="21"/>
          <w:u w:val="single"/>
        </w:rPr>
        <w:t>I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8D3172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，只调节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电阻箱　</w:t>
      </w:r>
      <w:r>
        <w:rPr>
          <w:rFonts w:ascii="Times New Roman" w:eastAsia="新宋体" w:hAnsi="Times New Roman" w:hint="eastAsia"/>
          <w:szCs w:val="21"/>
        </w:rPr>
        <w:t>，使电流表示数为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，再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读出电阻箱的阻值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（物理量的下标用“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”表示）；</w:t>
      </w:r>
    </w:p>
    <w:p w14:paraId="052BC0A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的额定功率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I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额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（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>+R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szCs w:val="21"/>
        </w:rPr>
        <w:t>（用已知物理量、所选定值电阻、所测物理量的符号表示）。</w:t>
      </w:r>
    </w:p>
    <w:p w14:paraId="7A8ABB2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如上图所示；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需要；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电流与电阻成反比；</w:t>
      </w:r>
      <w:r>
        <w:rPr>
          <w:rFonts w:ascii="Times New Roman" w:eastAsia="Calibri" w:hAnsi="Times New Roman" w:hint="eastAsia"/>
          <w:color w:val="FF0000"/>
          <w:szCs w:val="21"/>
        </w:rPr>
        <w:t>⑤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；降低电阻箱的阻值；</w:t>
      </w:r>
    </w:p>
    <w:p w14:paraId="373BBED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电流表示数为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电阻箱；读出电阻箱的阻值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）。</w:t>
      </w:r>
    </w:p>
    <w:p w14:paraId="0A15CE2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由题意可知，滑片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向左移动时，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接入电路的电阻变小，则变阻器的左下方接线柱应与开关右接线柱相连，如下图所示：</w:t>
      </w:r>
    </w:p>
    <w:p w14:paraId="0193361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2D2B60A6">
          <v:shape id="图片 191" o:spid="_x0000_i1069" type="#_x0000_t75" alt="http://www.zxxk.com" style="width:205pt;height:180pt">
            <v:imagedata r:id="rId48" o:title=""/>
          </v:shape>
        </w:pict>
      </w:r>
    </w:p>
    <w:p w14:paraId="078DF9F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正确连接电路后，调节两变阻器的阻值至最大并闭合开关，发现电流表有示数，电压表无示数，则电压表并联部分短路，可能是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短路造成的；</w:t>
      </w:r>
    </w:p>
    <w:p w14:paraId="6CBBB07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探究电流与电阻的关系时，应控制电阻两端的电压不变，他调节电阻箱改变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的阻值进行三次实验的过程中，需要调节滑动变阻器使电阻箱两端的电压不变；</w:t>
      </w:r>
    </w:p>
    <w:p w14:paraId="776D462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由表格数据可知，电压一定时电流和电压的乘积不变，即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不变，故可得结论：电压一定时，电流与电阻成反比；</w:t>
      </w:r>
    </w:p>
    <w:p w14:paraId="3629B0C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⑤</w:t>
      </w:r>
      <w:r>
        <w:rPr>
          <w:rFonts w:ascii="Times New Roman" w:eastAsia="新宋体" w:hAnsi="Times New Roman" w:hint="eastAsia"/>
          <w:color w:val="FF0000"/>
          <w:szCs w:val="21"/>
        </w:rPr>
        <w:t>设电阻箱两端的电压为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，则滑动变阻器两端的电压为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，由串联电路的分压特点可知，滑动变阻器接入电路中的电阻为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4277FFE">
          <v:shape id="图片 192" o:spid="_x0000_i1070" type="#_x0000_t75" style="width:30pt;height:34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A661C40">
          <v:shape id="图片 193" o:spid="_x0000_i1071" type="#_x0000_t75" style="width:36pt;height:34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86F449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把“</w:t>
      </w:r>
      <w:r>
        <w:rPr>
          <w:rFonts w:ascii="Times New Roman" w:eastAsia="新宋体" w:hAnsi="Times New Roman" w:hint="eastAsia"/>
          <w:color w:val="FF0000"/>
          <w:szCs w:val="21"/>
        </w:rPr>
        <w:t>0.9V</w:t>
      </w:r>
      <w:r>
        <w:rPr>
          <w:rFonts w:ascii="Times New Roman" w:eastAsia="新宋体" w:hAnsi="Times New Roman" w:hint="eastAsia"/>
          <w:color w:val="FF0000"/>
          <w:szCs w:val="21"/>
        </w:rPr>
        <w:t>”、“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”、“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”三个电压值带入可得，变阻器接入电路中的电阻分别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为</w:t>
      </w:r>
      <w:r>
        <w:rPr>
          <w:rFonts w:ascii="Times New Roman" w:eastAsia="新宋体" w:hAnsi="Times New Roman" w:hint="eastAsia"/>
          <w:color w:val="FF0000"/>
          <w:szCs w:val="21"/>
        </w:rPr>
        <w:t>23.3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，由滑动变阻器的最大阻值为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0.9V</w:t>
      </w:r>
      <w:r>
        <w:rPr>
          <w:rFonts w:ascii="Times New Roman" w:eastAsia="新宋体" w:hAnsi="Times New Roman" w:hint="eastAsia"/>
          <w:color w:val="FF0000"/>
          <w:szCs w:val="21"/>
        </w:rPr>
        <w:t>的电压值是无法调节到的；</w:t>
      </w:r>
    </w:p>
    <w:p w14:paraId="5FA82D1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若仍想按这三个预设的电压进行实验，在不改变电源电压、不添加和更换器材的情况下，他可以适当降低电阻箱的阻值，从而完成实验；</w:t>
      </w:r>
    </w:p>
    <w:p w14:paraId="51D61D6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，调节电阻箱的示数为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与滑动变阻器串联，电流表测电路中的电流，调节滑动变阻器的滑片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，使电流表示数为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E33AB2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，保持滑片的位置不动，只调节电阻箱，使电流表示数为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，在读出电阻箱的阻值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F3AA94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电源的电压不变，由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两种情况下电路中的电流相等可知，两种情况下的总电阻相等，由滑动变阻器接入电路中的</w:t>
      </w:r>
      <w:r>
        <w:rPr>
          <w:rFonts w:ascii="Times New Roman" w:eastAsia="新宋体" w:hAnsi="Times New Roman" w:hint="eastAsia"/>
          <w:color w:val="FF0000"/>
          <w:szCs w:val="21"/>
        </w:rPr>
        <w:t>电阻不变可知，灯泡的电阻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定值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87BD62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因小灯泡电阻约为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，所以定值电阻只能选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，则小灯泡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的额定功率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）。</w:t>
      </w:r>
    </w:p>
    <w:p w14:paraId="51D3E1E6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秋•南京期末）在“探究电流与电阻的关系”的实验中，提供的器材如下：电源电压保持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不变，定值电阻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的阻值分别为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、电压表、电流表、开关各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只，导线若干。</w:t>
      </w:r>
      <w:r>
        <w:rPr>
          <w:rFonts w:ascii="Times New Roman" w:eastAsia="新宋体" w:hAnsi="Times New Roman"/>
          <w:szCs w:val="21"/>
        </w:rPr>
        <w:pict w14:anchorId="2A568929">
          <v:shape id="图片 264" o:spid="_x0000_i1072" type="#_x0000_t75" alt="http://www.zxxk.com" style="width:423pt;height:97.5pt">
            <v:fill o:detectmouseclick="t"/>
            <v:imagedata r:id="rId51" o:title="www.zxxk"/>
          </v:shape>
        </w:pict>
      </w:r>
    </w:p>
    <w:p w14:paraId="488E09D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）按照图甲将图乙补画完整。</w:t>
      </w:r>
    </w:p>
    <w:p w14:paraId="0C1BB24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）按图甲连接电路后，闭合开关前，将滑动变阻器的滑片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>
        <w:rPr>
          <w:rFonts w:ascii="Times New Roman" w:eastAsia="新宋体" w:hAnsi="Times New Roman" w:hint="eastAsia"/>
          <w:szCs w:val="21"/>
        </w:rPr>
        <w:t>（选填“左”或“右”）端，闭合开关后，发现电流表有示数，电压表无示数。若电路故障只出现在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上，则电路故障是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短路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D922FD9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的定值电阻接入电路，调节滑动变阻器的滑片，直到电流表示数为</w:t>
      </w:r>
      <w:r>
        <w:rPr>
          <w:rFonts w:ascii="Times New Roman" w:eastAsia="新宋体" w:hAnsi="Times New Roman" w:hint="eastAsia"/>
          <w:szCs w:val="21"/>
        </w:rPr>
        <w:t>0.4A</w:t>
      </w:r>
      <w:r>
        <w:rPr>
          <w:rFonts w:ascii="Times New Roman" w:eastAsia="新宋体" w:hAnsi="Times New Roman" w:hint="eastAsia"/>
          <w:szCs w:val="21"/>
        </w:rPr>
        <w:t>时，读出电压表示数。</w:t>
      </w:r>
    </w:p>
    <w:p w14:paraId="0C424F3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电阻，接下来的操作是：闭合开关，此时电流表的示数如图丙所示为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>
        <w:rPr>
          <w:rFonts w:ascii="Times New Roman" w:eastAsia="新宋体" w:hAnsi="Times New Roman" w:hint="eastAsia"/>
          <w:szCs w:val="21"/>
        </w:rPr>
        <w:t>（选填“左”或“右”</w:t>
      </w:r>
      <w:r>
        <w:rPr>
          <w:rFonts w:ascii="Times New Roman" w:eastAsia="新宋体" w:hAnsi="Times New Roman" w:hint="eastAsia"/>
          <w:szCs w:val="21"/>
        </w:rPr>
        <w:t>）移动，直到电压表示数与（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）电压表示数相同。</w:t>
      </w:r>
    </w:p>
    <w:p w14:paraId="66E560A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）分别将其它电阻依次替换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，重复（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）实验，根据所测数据绘制出如图丁所示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图像，并得出结论：电压一定时，电流与电阻成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8B9833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）要完成本次实验，滑动变阻器的最大阻值至少为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FEBB6B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）见上图；（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）右，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短路；（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，右（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）反比；（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0CC526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）根据电路图连接实物图，电压表要并联在待测用电器两端，滑动变阻器要一上一下接入电路，如下图；</w:t>
      </w:r>
    </w:p>
    <w:p w14:paraId="5981484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4D8AF6D">
          <v:shape id="图片 195" o:spid="_x0000_i1073" type="#_x0000_t75" alt="http://www.zxxk.com" style="width:184.5pt;height:135pt">
            <v:imagedata r:id="rId52" o:title=""/>
          </v:shape>
        </w:pict>
      </w:r>
    </w:p>
    <w:p w14:paraId="4FBE9AF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）为了防止电路中电流过大，滑动变阻器的滑片要滑到阻值最大处，滑</w:t>
      </w:r>
      <w:r>
        <w:rPr>
          <w:rFonts w:ascii="Times New Roman" w:eastAsia="新宋体" w:hAnsi="Times New Roman" w:hint="eastAsia"/>
          <w:color w:val="FF0000"/>
          <w:szCs w:val="21"/>
        </w:rPr>
        <w:t>动变阻器左侧下方接线柱接入电路，使用滑片左侧电阻，闭合开关前，将滑动变阻器的滑片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移到最右端；</w:t>
      </w:r>
    </w:p>
    <w:p w14:paraId="5E4CDBE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闭合开关后，发现电流表有示数，电路中没有发生断路，电压表无示数，则与电压表并联的用电器短路，所以电路中的故障为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短路；</w:t>
      </w:r>
    </w:p>
    <w:p w14:paraId="459C769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）如图丙，电流表的量程为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，将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电阻换成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电阻，阻值变大，据串联电路分压特点</w:t>
      </w:r>
      <w:r>
        <w:rPr>
          <w:color w:val="FF0000"/>
          <w:position w:val="-30"/>
        </w:rPr>
        <w:pict w14:anchorId="17CED805">
          <v:shape id="图片 196" o:spid="_x0000_i1074" type="#_x0000_t75" style="width:16.5pt;height:34.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541EF1C">
          <v:shape id="图片 197" o:spid="_x0000_i1075" type="#_x0000_t75" style="width:24pt;height:31pt">
            <v:imagedata r:id="rId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D7F0752">
          <v:shape id="图片 198" o:spid="_x0000_i1076" type="#_x0000_t75" style="width:16.5pt;height:31pt">
            <v:imagedata r:id="rId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，分得电压变多，为了保持电阻两端电压不变，则需要滑动变阻器分压增大，故应将滑片向阻值向右滑动；</w:t>
      </w:r>
    </w:p>
    <w:p w14:paraId="1E7E8AF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）根据如图丁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图像，每次电流与电阻的乘</w:t>
      </w:r>
      <w:r>
        <w:rPr>
          <w:rFonts w:ascii="Times New Roman" w:eastAsia="新宋体" w:hAnsi="Times New Roman" w:hint="eastAsia"/>
          <w:color w:val="FF0000"/>
          <w:szCs w:val="21"/>
        </w:rPr>
        <w:t>积都为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，可得出结论：电压一定时，电流与电阻成反比；</w:t>
      </w:r>
    </w:p>
    <w:p w14:paraId="77A63F8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）由图丁知当电阻为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时，定值电阻两端电压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FE1274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根据串联电路电压的规律知变阻器两端的电压应为：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BAC3F2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根据串联电路的分压作用知</w:t>
      </w:r>
      <w:r>
        <w:rPr>
          <w:color w:val="FF0000"/>
          <w:position w:val="-29"/>
        </w:rPr>
        <w:pict w14:anchorId="0D48C243">
          <v:shape id="图片 199" o:spid="_x0000_i1077" type="#_x0000_t75" style="width:21pt;height:34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B51465A">
          <v:shape id="图片 200" o:spid="_x0000_i1078" type="#_x0000_t75" style="width:31pt;height:35.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color w:val="FF0000"/>
          <w:position w:val="-22"/>
        </w:rPr>
        <w:pict w14:anchorId="3804C582">
          <v:shape id="图片 201" o:spid="_x0000_i1079" type="#_x0000_t75" style="width:16pt;height:26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A19EBC3">
          <v:shape id="图片 202" o:spid="_x0000_i1080" type="#_x0000_t75" style="width:31pt;height:31pt">
            <v:imagedata r:id="rId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9FED69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则滑动变阻器的最大阻值为：</w:t>
      </w:r>
    </w:p>
    <w:p w14:paraId="207C280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617F945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秋•建湖县期末）如图是小明同学探究“电流与电压关系”的电路图。</w:t>
      </w:r>
      <w:r>
        <w:rPr>
          <w:rFonts w:ascii="Times New Roman" w:eastAsia="新宋体" w:hAnsi="Times New Roman"/>
          <w:szCs w:val="21"/>
        </w:rPr>
        <w:lastRenderedPageBreak/>
        <w:pict w14:anchorId="3F766205">
          <v:shape id="图片 203" o:spid="_x0000_i1081" type="#_x0000_t75" alt="http://www.zxxk.com" style="width:348pt;height:134.5pt">
            <v:imagedata r:id="rId60" o:title=""/>
          </v:shape>
        </w:pict>
      </w:r>
    </w:p>
    <w:p w14:paraId="70C2A16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）请按电路图将实物图连接完整。</w:t>
      </w:r>
    </w:p>
    <w:p w14:paraId="75B70EB6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）小明连接电路时，开关应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，滑动变阻器的滑片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应放在最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（选填“左”或“右”）端。</w:t>
      </w:r>
    </w:p>
    <w:p w14:paraId="0ABC46B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）闭合开关后小明发现，无论怎样移动滑动变阻器的滑片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，电流表指针几乎不动，电压表指针有示数且不变，原因可能是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开路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3F2ACC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）小明通过实验得出了如表（一）中的数据，并且通过分析实验数据得出了：“电阻一定时，导体中的电流随电压的增大而减少”的结论，这个结论是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错误　</w:t>
      </w:r>
      <w:r>
        <w:rPr>
          <w:rFonts w:ascii="Times New Roman" w:eastAsia="新宋体" w:hAnsi="Times New Roman" w:hint="eastAsia"/>
          <w:szCs w:val="21"/>
        </w:rPr>
        <w:t>（选填“正确”或“错误”）的，你认为造成这种现象原因可能是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电压表并联在滑动变阻器两端了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FDB529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表一：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13"/>
        <w:gridCol w:w="1620"/>
        <w:gridCol w:w="1613"/>
      </w:tblGrid>
      <w:tr w:rsidR="00253B0C" w14:paraId="1641B0F5" w14:textId="77777777">
        <w:tc>
          <w:tcPr>
            <w:tcW w:w="1710" w:type="dxa"/>
          </w:tcPr>
          <w:p w14:paraId="5BFD48D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电压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U/V</w:t>
            </w:r>
          </w:p>
        </w:tc>
        <w:tc>
          <w:tcPr>
            <w:tcW w:w="1710" w:type="dxa"/>
          </w:tcPr>
          <w:p w14:paraId="1EE0715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  <w:tc>
          <w:tcPr>
            <w:tcW w:w="1710" w:type="dxa"/>
          </w:tcPr>
          <w:p w14:paraId="23680B0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1710" w:type="dxa"/>
          </w:tcPr>
          <w:p w14:paraId="697B631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</w:t>
            </w:r>
          </w:p>
        </w:tc>
        <w:tc>
          <w:tcPr>
            <w:tcW w:w="1710" w:type="dxa"/>
          </w:tcPr>
          <w:p w14:paraId="3D94F32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</w:tr>
      <w:tr w:rsidR="00253B0C" w14:paraId="6C8B745F" w14:textId="77777777">
        <w:tc>
          <w:tcPr>
            <w:tcW w:w="1710" w:type="dxa"/>
          </w:tcPr>
          <w:p w14:paraId="712E75E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1E6E030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0.25</w:t>
            </w:r>
          </w:p>
        </w:tc>
        <w:tc>
          <w:tcPr>
            <w:tcW w:w="1710" w:type="dxa"/>
          </w:tcPr>
          <w:p w14:paraId="7D76CA6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5140C23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0.15</w:t>
            </w:r>
          </w:p>
        </w:tc>
        <w:tc>
          <w:tcPr>
            <w:tcW w:w="1710" w:type="dxa"/>
          </w:tcPr>
          <w:p w14:paraId="3C67935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</w:tr>
    </w:tbl>
    <w:p w14:paraId="3CFC5A9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）他们还想用以上器材做“研究电压不变时，电流与电阻的关系”实验，他们选择了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的几个电阻进行实验，实验完成后记录数据如表（二）所示。此次实验中，电压表的示数保持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不变。实验过程中，当他们完成对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电阻的数据测量后，接下来断开开关换上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的电阻，再闭合开关，向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（选填“左”或“右”）调节滑动变阻器。</w:t>
      </w:r>
    </w:p>
    <w:p w14:paraId="382B68D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表二：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5"/>
        <w:gridCol w:w="1617"/>
        <w:gridCol w:w="1618"/>
        <w:gridCol w:w="1618"/>
        <w:gridCol w:w="1618"/>
      </w:tblGrid>
      <w:tr w:rsidR="00253B0C" w14:paraId="5A5E01D2" w14:textId="77777777">
        <w:tc>
          <w:tcPr>
            <w:tcW w:w="1710" w:type="dxa"/>
          </w:tcPr>
          <w:p w14:paraId="74618C6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710" w:type="dxa"/>
          </w:tcPr>
          <w:p w14:paraId="5D53D07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710" w:type="dxa"/>
          </w:tcPr>
          <w:p w14:paraId="7370391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710" w:type="dxa"/>
          </w:tcPr>
          <w:p w14:paraId="334C2B5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710" w:type="dxa"/>
          </w:tcPr>
          <w:p w14:paraId="0C274A6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</w:tr>
      <w:tr w:rsidR="00253B0C" w14:paraId="33A1CC47" w14:textId="77777777">
        <w:tc>
          <w:tcPr>
            <w:tcW w:w="1710" w:type="dxa"/>
          </w:tcPr>
          <w:p w14:paraId="6378BC2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29D7802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0.36</w:t>
            </w:r>
          </w:p>
        </w:tc>
        <w:tc>
          <w:tcPr>
            <w:tcW w:w="1710" w:type="dxa"/>
          </w:tcPr>
          <w:p w14:paraId="4B5C63C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0.18</w:t>
            </w:r>
          </w:p>
        </w:tc>
        <w:tc>
          <w:tcPr>
            <w:tcW w:w="1710" w:type="dxa"/>
          </w:tcPr>
          <w:p w14:paraId="326BF28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  <w:tc>
          <w:tcPr>
            <w:tcW w:w="1710" w:type="dxa"/>
          </w:tcPr>
          <w:p w14:paraId="7243F1D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0.09</w:t>
            </w:r>
          </w:p>
        </w:tc>
      </w:tr>
    </w:tbl>
    <w:p w14:paraId="61268D5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）见解答图；（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）断开；左；（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开路；（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）错误；电压表并联在滑动变阻器两端了；（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1.8</w:t>
      </w:r>
      <w:r>
        <w:rPr>
          <w:rFonts w:ascii="Times New Roman" w:eastAsia="新宋体" w:hAnsi="Times New Roman" w:hint="eastAsia"/>
          <w:color w:val="FF0000"/>
          <w:szCs w:val="21"/>
        </w:rPr>
        <w:t>；左。</w:t>
      </w:r>
    </w:p>
    <w:p w14:paraId="1F0942B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向右移动，电阻变小，电压表并联在定值电阻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的两端，</w:t>
      </w:r>
    </w:p>
    <w:p w14:paraId="4151F10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因此实物图中滑动变阻器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接线柱与定值电阻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左端接线柱相连，电压表的“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”接线柱与电阻右端接线柱相连，如下图所示：</w:t>
      </w:r>
    </w:p>
    <w:p w14:paraId="7F976A8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3B9B2CEA">
          <v:shape id="图片 204" o:spid="_x0000_i1082" type="#_x0000_t75" alt="http://www.zxxk.com" style="width:226pt;height:133.5pt">
            <v:imagedata r:id="rId61" o:title=""/>
          </v:shape>
        </w:pict>
      </w:r>
    </w:p>
    <w:p w14:paraId="6EDDF17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）为保证电路安全，连接电路时，开关应断开，闭合开关前应将滑动变阻器滑片置于阻值最大处，滑动变阻器的滑片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应放在最左端；</w:t>
      </w:r>
    </w:p>
    <w:p w14:paraId="53844B6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）闭合开关后小明发现，无论怎样移动滑动变阻器的滑片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，电流</w:t>
      </w:r>
      <w:r>
        <w:rPr>
          <w:rFonts w:ascii="Times New Roman" w:eastAsia="新宋体" w:hAnsi="Times New Roman" w:hint="eastAsia"/>
          <w:color w:val="FF0000"/>
          <w:szCs w:val="21"/>
        </w:rPr>
        <w:t>表无示数，电路可能断路，电压表有示数，电压表与电源连通，故原因可能是电阻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开路；</w:t>
      </w:r>
    </w:p>
    <w:p w14:paraId="154D6FA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）探究电流与电压的关系，必须保持电阻一定，由表（一）对应的电压电流计算可知，电阻值是变化的，所以原因是电压表并联在滑动变阻器两端了；</w:t>
      </w:r>
    </w:p>
    <w:p w14:paraId="56C2481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）电压一定时，电流跟电阻成反比，由表（二）可知，当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0.09A</w:t>
      </w:r>
      <w:r>
        <w:rPr>
          <w:rFonts w:ascii="Times New Roman" w:eastAsia="新宋体" w:hAnsi="Times New Roman" w:hint="eastAsia"/>
          <w:color w:val="FF0000"/>
          <w:szCs w:val="21"/>
        </w:rPr>
        <w:t>，则电压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0.09A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，电压表测量定值电阻两端的电压，所以电压表的示数是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53968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电阻接入电路时，电压表的示数为一定值，更换为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后，定值电阻的阻值增大，分担的电压增大，电</w:t>
      </w:r>
      <w:r>
        <w:rPr>
          <w:rFonts w:ascii="Times New Roman" w:eastAsia="新宋体" w:hAnsi="Times New Roman" w:hint="eastAsia"/>
          <w:color w:val="FF0000"/>
          <w:szCs w:val="21"/>
        </w:rPr>
        <w:t>压表的示数增大，为了保证电压不变，需要向左移动滑动变阻器的滑片，使滑动变阻器分担较多的电压。</w:t>
      </w:r>
    </w:p>
    <w:p w14:paraId="7FC3B261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秋•启东市期末）小明利用实验室提供的器材：学生电源、五个定值电阻（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12.5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）、标有“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”的滑动变阻器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等实验器材，探究“电流与电阻关系”的实验。</w:t>
      </w:r>
      <w:r>
        <w:rPr>
          <w:rFonts w:ascii="Times New Roman" w:eastAsia="新宋体" w:hAnsi="Times New Roman"/>
          <w:szCs w:val="21"/>
        </w:rPr>
        <w:pict w14:anchorId="4B16D158">
          <v:shape id="图片 205" o:spid="_x0000_i1083" type="#_x0000_t75" alt="http://www.zxxk.com" style="width:367.5pt;height:198pt">
            <v:imagedata r:id="rId62" o:title=""/>
          </v:shape>
        </w:pict>
      </w:r>
    </w:p>
    <w:p w14:paraId="119F298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）图甲是连接的电路，其中有一根导线连接错误，请你在这根导线上打“×”</w:t>
      </w:r>
      <w:r>
        <w:rPr>
          <w:rFonts w:ascii="Times New Roman" w:eastAsia="新宋体" w:hAnsi="Times New Roman" w:hint="eastAsia"/>
          <w:szCs w:val="21"/>
        </w:rPr>
        <w:t>，并用笔画线代替导线画出正确的连线；闭合开关前，滑动变阻器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滑片滑至最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右端　</w:t>
      </w:r>
      <w:r>
        <w:rPr>
          <w:rFonts w:ascii="Times New Roman" w:eastAsia="新宋体" w:hAnsi="Times New Roman" w:hint="eastAsia"/>
          <w:szCs w:val="21"/>
        </w:rPr>
        <w:lastRenderedPageBreak/>
        <w:t>（选填“右端”或“左端”）。</w:t>
      </w:r>
    </w:p>
    <w:p w14:paraId="2209D8D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）连线正确后闭合开关，电流表无示数，电压表有示数，可能的原因是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D1A3E6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7B8993E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短路</w:t>
      </w:r>
    </w:p>
    <w:p w14:paraId="67FD088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713CC84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断路</w:t>
      </w:r>
    </w:p>
    <w:p w14:paraId="43DC568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）排除故障后，闭合开关，调节滑动变阻器滑片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到某一位置，记录数据时，电流表示数如图乙中所示为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；再依次用剩下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的电阻，调节滑动变阻器滑片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，直到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电压表示数为</w:t>
      </w:r>
      <w:r>
        <w:rPr>
          <w:rFonts w:ascii="Times New Roman" w:eastAsia="新宋体" w:hAnsi="Times New Roman" w:hint="eastAsia"/>
          <w:szCs w:val="21"/>
          <w:u w:val="single"/>
        </w:rPr>
        <w:t>2V</w:t>
      </w:r>
      <w:r>
        <w:rPr>
          <w:rFonts w:ascii="Times New Roman" w:eastAsia="新宋体" w:hAnsi="Times New Roman" w:hint="eastAsia"/>
          <w:szCs w:val="21"/>
          <w:u w:val="single"/>
        </w:rPr>
        <w:t xml:space="preserve">时　</w:t>
      </w:r>
      <w:r>
        <w:rPr>
          <w:rFonts w:ascii="Times New Roman" w:eastAsia="新宋体" w:hAnsi="Times New Roman" w:hint="eastAsia"/>
          <w:szCs w:val="21"/>
        </w:rPr>
        <w:t>，再记录另一只电表的读数。</w:t>
      </w:r>
    </w:p>
    <w:p w14:paraId="76F1951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）当接入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时，无论如何调节滑动变阻器，均不能调到所需数值，为能完成实验，电源电压选取范围是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～</w:t>
      </w:r>
      <w:r>
        <w:rPr>
          <w:rFonts w:ascii="Times New Roman" w:eastAsia="新宋体" w:hAnsi="Times New Roman" w:hint="eastAsia"/>
          <w:szCs w:val="21"/>
          <w:u w:val="single"/>
        </w:rPr>
        <w:t>3.6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。调整电源后，多次实验的结果如表所示。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247"/>
        <w:gridCol w:w="963"/>
        <w:gridCol w:w="963"/>
        <w:gridCol w:w="971"/>
        <w:gridCol w:w="971"/>
        <w:gridCol w:w="971"/>
      </w:tblGrid>
      <w:tr w:rsidR="00253B0C" w14:paraId="4453CF1A" w14:textId="77777777">
        <w:tc>
          <w:tcPr>
            <w:tcW w:w="3480" w:type="dxa"/>
          </w:tcPr>
          <w:p w14:paraId="2CF0CDA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实验序号</w:t>
            </w:r>
          </w:p>
        </w:tc>
        <w:tc>
          <w:tcPr>
            <w:tcW w:w="1020" w:type="dxa"/>
          </w:tcPr>
          <w:p w14:paraId="2D0F1C5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020" w:type="dxa"/>
          </w:tcPr>
          <w:p w14:paraId="37BE51A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020" w:type="dxa"/>
          </w:tcPr>
          <w:p w14:paraId="1B4F41A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020" w:type="dxa"/>
          </w:tcPr>
          <w:p w14:paraId="4A971A5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020" w:type="dxa"/>
          </w:tcPr>
          <w:p w14:paraId="21DA073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</w:tr>
      <w:tr w:rsidR="00253B0C" w14:paraId="183B8C30" w14:textId="77777777">
        <w:tc>
          <w:tcPr>
            <w:tcW w:w="3480" w:type="dxa"/>
          </w:tcPr>
          <w:p w14:paraId="5E3CF78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电阻阻值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020" w:type="dxa"/>
          </w:tcPr>
          <w:p w14:paraId="63F0E32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020" w:type="dxa"/>
          </w:tcPr>
          <w:p w14:paraId="2B46A18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020" w:type="dxa"/>
          </w:tcPr>
          <w:p w14:paraId="4FAFED3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12.5</w:t>
            </w:r>
          </w:p>
        </w:tc>
        <w:tc>
          <w:tcPr>
            <w:tcW w:w="1020" w:type="dxa"/>
          </w:tcPr>
          <w:p w14:paraId="2B2C5F2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020" w:type="dxa"/>
          </w:tcPr>
          <w:p w14:paraId="604A2A0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</w:tr>
      <w:tr w:rsidR="00253B0C" w14:paraId="08D07906" w14:textId="77777777">
        <w:tc>
          <w:tcPr>
            <w:tcW w:w="3480" w:type="dxa"/>
          </w:tcPr>
          <w:p w14:paraId="3F7DDD0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电流表示数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020" w:type="dxa"/>
          </w:tcPr>
          <w:p w14:paraId="5A94922E" w14:textId="77777777" w:rsidR="00253B0C" w:rsidRDefault="00253B0C">
            <w:pPr>
              <w:spacing w:line="360" w:lineRule="auto"/>
              <w:jc w:val="left"/>
              <w:rPr>
                <w:lang w:eastAsia="zh-CN"/>
              </w:rPr>
            </w:pPr>
          </w:p>
        </w:tc>
        <w:tc>
          <w:tcPr>
            <w:tcW w:w="1020" w:type="dxa"/>
          </w:tcPr>
          <w:p w14:paraId="10B8E39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020" w:type="dxa"/>
          </w:tcPr>
          <w:p w14:paraId="20004C3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0.16</w:t>
            </w:r>
          </w:p>
        </w:tc>
        <w:tc>
          <w:tcPr>
            <w:tcW w:w="1020" w:type="dxa"/>
          </w:tcPr>
          <w:p w14:paraId="46786F1C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020" w:type="dxa"/>
          </w:tcPr>
          <w:p w14:paraId="154B678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</w:tr>
      <w:tr w:rsidR="00253B0C" w14:paraId="29057942" w14:textId="77777777">
        <w:tc>
          <w:tcPr>
            <w:tcW w:w="3480" w:type="dxa"/>
          </w:tcPr>
          <w:p w14:paraId="40BF84C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电阻倒数</w:t>
            </w:r>
            <w:r>
              <w:rPr>
                <w:position w:val="-22"/>
              </w:rPr>
              <w:pict w14:anchorId="4569E99F">
                <v:shape id="图片 206" o:spid="_x0000_i1084" type="#_x0000_t75" style="width:10pt;height:26.5pt">
                  <v:imagedata r:id="rId63" o:title="菁优网-jyeoo"/>
                </v:shape>
              </w:pic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position w:val="-22"/>
              </w:rPr>
              <w:pict w14:anchorId="0B344BA3">
                <v:shape id="图片 207" o:spid="_x0000_i1085" type="#_x0000_t75" style="width:16pt;height:26.5pt">
                  <v:imagedata r:id="rId64" o:title="菁优网-jyeoo"/>
                </v:shape>
              </w:pict>
            </w:r>
          </w:p>
        </w:tc>
        <w:tc>
          <w:tcPr>
            <w:tcW w:w="1020" w:type="dxa"/>
          </w:tcPr>
          <w:p w14:paraId="0E5525C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020" w:type="dxa"/>
          </w:tcPr>
          <w:p w14:paraId="7396FD3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1020" w:type="dxa"/>
          </w:tcPr>
          <w:p w14:paraId="027CEA1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0.08</w:t>
            </w:r>
          </w:p>
        </w:tc>
        <w:tc>
          <w:tcPr>
            <w:tcW w:w="1020" w:type="dxa"/>
          </w:tcPr>
          <w:p w14:paraId="0D2E512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0.05</w:t>
            </w:r>
          </w:p>
        </w:tc>
        <w:tc>
          <w:tcPr>
            <w:tcW w:w="1020" w:type="dxa"/>
          </w:tcPr>
          <w:p w14:paraId="44EBE6E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0.04</w:t>
            </w:r>
          </w:p>
        </w:tc>
      </w:tr>
    </w:tbl>
    <w:p w14:paraId="5209AB9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）处理数据描绘图像时，选取作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I</w:t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position w:val="-22"/>
        </w:rPr>
        <w:pict w14:anchorId="70465BA4">
          <v:shape id="图片 208" o:spid="_x0000_i1086" type="#_x0000_t75" style="width:10pt;height:26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position w:val="-22"/>
        </w:rPr>
        <w:pict w14:anchorId="5636A1F5">
          <v:shape id="图片 209" o:spid="_x0000_i1087" type="#_x0000_t75" style="width:10pt;height:26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”）图线，这样做的优点是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能直观判断出</w:t>
      </w:r>
      <w:r>
        <w:rPr>
          <w:rFonts w:ascii="Times New Roman" w:eastAsia="新宋体" w:hAnsi="Times New Roman" w:hint="eastAsia"/>
          <w:szCs w:val="21"/>
          <w:u w:val="single"/>
        </w:rPr>
        <w:t>I</w:t>
      </w:r>
      <w:r>
        <w:rPr>
          <w:rFonts w:ascii="Times New Roman" w:eastAsia="新宋体" w:hAnsi="Times New Roman" w:hint="eastAsia"/>
          <w:szCs w:val="21"/>
          <w:u w:val="single"/>
        </w:rPr>
        <w:t>与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的关系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809DA0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）电流表应与定值电阻串联，电压表应与定值电阻并联，正确的连线如图所示：</w:t>
      </w:r>
    </w:p>
    <w:p w14:paraId="0CFD8A7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8F005C1">
          <v:shape id="图片 210" o:spid="_x0000_i1088" type="#_x0000_t75" alt="http://www.zxxk.com" style="width:197.5pt;height:185.5pt">
            <v:imagedata r:id="rId65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5B5EE3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为了保护电路，闭合开关实验前，应将滑动变阻器的滑片移到最大阻值处，由图知，滑片左侧电阻丝接入电路，所以滑片应移到阻值最大的右端；</w:t>
      </w:r>
    </w:p>
    <w:p w14:paraId="5F809EE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）电流表无示数，说明电路可能断路，电压表示数接近电源电压，说明电压表与电源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连通，则与电压表并联的支路以外的电路是完好的，与电压表并联的定值电阻断路了，故选：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45CE58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）由图乙可知，电流表的量程为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，示数为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，由表中数据可知，定值电阻两端的电压为：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，根据控制变量法，研究电流与电阻的关系时，需控制定值电阻两端的电压相同，因此再依次用剩下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个电阻替换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的电阻，调节滑动变阻器滑片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，直到电压表示数为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时，再记录另一只电表的读数；</w:t>
      </w:r>
    </w:p>
    <w:p w14:paraId="5ADF1FB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）由串联电路的特点可知，当滑动变阻器接入电路的电阻为零时，此时电源电压为最小：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CCFE8D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当电阻最大为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且变阻器接入最大阻值时，电源电压为最大，由分压原理可得：</w:t>
      </w:r>
      <w:r>
        <w:rPr>
          <w:color w:val="FF0000"/>
          <w:position w:val="-30"/>
        </w:rPr>
        <w:pict w14:anchorId="7B19771B">
          <v:shape id="图片 211" o:spid="_x0000_i1089" type="#_x0000_t75" style="width:31pt;height:34.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AFB3747">
          <v:shape id="图片 212" o:spid="_x0000_i1090" type="#_x0000_t75" style="width:37.5pt;height:34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，所以电源电压最大值：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2846AFF">
          <v:shape id="图片 213" o:spid="_x0000_i1091" type="#_x0000_t75" style="width:37.5pt;height:34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D098810">
          <v:shape id="图片 214" o:spid="_x0000_i1092" type="#_x0000_t75" style="width:58pt;height:26.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3.6V</w:t>
      </w:r>
      <w:r>
        <w:rPr>
          <w:rFonts w:ascii="Times New Roman" w:eastAsia="新宋体" w:hAnsi="Times New Roman" w:hint="eastAsia"/>
          <w:color w:val="FF0000"/>
          <w:szCs w:val="21"/>
        </w:rPr>
        <w:t>，因此选取电源电压为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3.6V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F23B57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1B595F9">
          <v:shape id="图片 215" o:spid="_x0000_i1093" type="#_x0000_t75" style="width:10pt;height:26.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可知，电压保持</w:t>
      </w:r>
      <w:r>
        <w:rPr>
          <w:rFonts w:ascii="Times New Roman" w:eastAsia="新宋体" w:hAnsi="Times New Roman" w:hint="eastAsia"/>
          <w:color w:val="FF0000"/>
          <w:szCs w:val="21"/>
        </w:rPr>
        <w:t>不变时，电流与电阻成反比，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图像为曲线，不便直观判断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的定量关系，根据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4721DB">
          <v:shape id="图片 216" o:spid="_x0000_i1094" type="#_x0000_t75" style="width:10pt;height:26.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color w:val="FF0000"/>
          <w:position w:val="-22"/>
        </w:rPr>
        <w:pict w14:anchorId="09EADBCD">
          <v:shape id="图片 217" o:spid="_x0000_i1095" type="#_x0000_t75" style="width:10pt;height:26.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可知，电压不变时，电流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与电阻的倒数</w:t>
      </w:r>
      <w:r>
        <w:rPr>
          <w:color w:val="FF0000"/>
          <w:position w:val="-22"/>
        </w:rPr>
        <w:pict w14:anchorId="11FF0A16">
          <v:shape id="图片 218" o:spid="_x0000_i1096" type="#_x0000_t75" style="width:10pt;height:26.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成正比，故将横坐标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变为</w:t>
      </w:r>
      <w:r>
        <w:rPr>
          <w:color w:val="FF0000"/>
          <w:position w:val="-22"/>
        </w:rPr>
        <w:pict w14:anchorId="0032B3D4">
          <v:shape id="图片 219" o:spid="_x0000_i1097" type="#_x0000_t75" style="width:10pt;height:26.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，作出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color w:val="FF0000"/>
          <w:position w:val="-22"/>
        </w:rPr>
        <w:pict w14:anchorId="34298A95">
          <v:shape id="图片 220" o:spid="_x0000_i1098" type="#_x0000_t75" style="width:10pt;height:26.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的图像为一条直线，能直观判断出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的关系。</w:t>
      </w:r>
    </w:p>
    <w:p w14:paraId="67F5E674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秋•姜堰区期末）小东同学用如图所示的电路，探究“通过导体的电流与电阻的关系”，电源电压保持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不变。实验中逐次将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接入电路中，每次闭合开关前，滑动变阻器的滑片均移到接入阻值最大值处。</w:t>
      </w:r>
    </w:p>
    <w:p w14:paraId="5F96E7E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）小东按图甲电路图正确连接线路，首先接入电阻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的电阻，闭合开关时，发现电流表无示数，电压表示数为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，移动滑片，两表指针保持不动。若电路中只有一处故障，则该故障是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断路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B4A604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）排除故障后，闭合开关，此时电流表示数为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，移动滑片，当电压表示数为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时，读出电流表示数并记入如表中；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22"/>
        <w:gridCol w:w="1617"/>
        <w:gridCol w:w="1617"/>
        <w:gridCol w:w="1617"/>
        <w:gridCol w:w="1613"/>
      </w:tblGrid>
      <w:tr w:rsidR="00253B0C" w14:paraId="67949842" w14:textId="77777777">
        <w:tc>
          <w:tcPr>
            <w:tcW w:w="1710" w:type="dxa"/>
          </w:tcPr>
          <w:p w14:paraId="2F5B7C53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710" w:type="dxa"/>
          </w:tcPr>
          <w:p w14:paraId="63BD466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710" w:type="dxa"/>
          </w:tcPr>
          <w:p w14:paraId="6F42DDD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710" w:type="dxa"/>
          </w:tcPr>
          <w:p w14:paraId="73458E0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710" w:type="dxa"/>
          </w:tcPr>
          <w:p w14:paraId="4E672F7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</w:tr>
      <w:tr w:rsidR="00253B0C" w14:paraId="0B27C5D2" w14:textId="77777777">
        <w:tc>
          <w:tcPr>
            <w:tcW w:w="1710" w:type="dxa"/>
          </w:tcPr>
          <w:p w14:paraId="4AA2066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710" w:type="dxa"/>
          </w:tcPr>
          <w:p w14:paraId="44DB680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710" w:type="dxa"/>
          </w:tcPr>
          <w:p w14:paraId="303244C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710" w:type="dxa"/>
          </w:tcPr>
          <w:p w14:paraId="13868D7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1710" w:type="dxa"/>
          </w:tcPr>
          <w:p w14:paraId="2BEF01E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</w:tr>
      <w:tr w:rsidR="00253B0C" w14:paraId="0B5D40AD" w14:textId="77777777">
        <w:tc>
          <w:tcPr>
            <w:tcW w:w="1710" w:type="dxa"/>
          </w:tcPr>
          <w:p w14:paraId="0FDCBBC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  <w:tc>
          <w:tcPr>
            <w:tcW w:w="1710" w:type="dxa"/>
          </w:tcPr>
          <w:p w14:paraId="221D1E8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0.6</w:t>
            </w:r>
          </w:p>
        </w:tc>
        <w:tc>
          <w:tcPr>
            <w:tcW w:w="1710" w:type="dxa"/>
          </w:tcPr>
          <w:p w14:paraId="522A162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33A1F8C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  <w:tc>
          <w:tcPr>
            <w:tcW w:w="1710" w:type="dxa"/>
          </w:tcPr>
          <w:p w14:paraId="67D256EA" w14:textId="77777777" w:rsidR="00253B0C" w:rsidRDefault="00253B0C">
            <w:pPr>
              <w:spacing w:line="360" w:lineRule="auto"/>
              <w:jc w:val="left"/>
              <w:rPr>
                <w:lang w:eastAsia="zh-CN"/>
              </w:rPr>
            </w:pPr>
          </w:p>
        </w:tc>
      </w:tr>
    </w:tbl>
    <w:p w14:paraId="1386F56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）接着小东只将接入的电阻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换为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（未进行其它操作），发现此时电压表的示数为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。小东同学及时更正操作错误，正确完成实验后，得出第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次的实验数据是电流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B805D7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的阻值换为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后，正确实验得出数据记入表格。完成三次实验后，</w:t>
      </w:r>
      <w:r>
        <w:rPr>
          <w:rFonts w:ascii="Times New Roman" w:eastAsia="新宋体" w:hAnsi="Times New Roman" w:hint="eastAsia"/>
          <w:szCs w:val="21"/>
        </w:rPr>
        <w:lastRenderedPageBreak/>
        <w:t>通过分析实验数据，得出的结论是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电压一定时，导体中的电流与导体的电阻成反比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68F305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）根据以上测量数据，还可求出滑动变阻器的最大阻值为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E3D7E3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）进行第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次实验时，将接入电阻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的阻值换为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，发现无论怎样移动滑动变阻器的滑片都不能将电压表的示数调到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。为达实验目的，接下去进行操作可以是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Calibri" w:hAnsi="Times New Roman" w:hint="eastAsia"/>
          <w:szCs w:val="21"/>
          <w:u w:val="single"/>
        </w:rPr>
        <w:t>①④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（填序号；多选）。</w:t>
      </w:r>
    </w:p>
    <w:p w14:paraId="181F3E26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换用最大阻值更大的滑动变阻器</w:t>
      </w:r>
    </w:p>
    <w:p w14:paraId="01A0068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换用最大阻值更小的滑动变阻器</w:t>
      </w:r>
    </w:p>
    <w:p w14:paraId="73284BC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增大电源电压</w:t>
      </w:r>
    </w:p>
    <w:p w14:paraId="6BEF009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减小电源电压</w:t>
      </w:r>
    </w:p>
    <w:p w14:paraId="4AF7296D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38B6434F">
          <v:shape id="图片 221" o:spid="_x0000_i1099" type="#_x0000_t75" alt="http://www.zxxk.com" style="width:113.5pt;height:108pt">
            <v:imagedata r:id="rId72" o:title=""/>
          </v:shape>
        </w:pict>
      </w:r>
    </w:p>
    <w:p w14:paraId="06FD22D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R </w:t>
      </w:r>
      <w:r>
        <w:rPr>
          <w:rFonts w:ascii="Times New Roman" w:eastAsia="新宋体" w:hAnsi="Times New Roman" w:hint="eastAsia"/>
          <w:color w:val="FF0000"/>
          <w:szCs w:val="21"/>
        </w:rPr>
        <w:t>断路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4 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）电压一定时，导体中的电流与导体的电阻成反比；（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①④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82DC58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）电路闭合开关，发现电流表无示数，电压表有较大示数，且导线及相关连接处均完好，说明电压表并联的部分断路即定值电阻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</w:p>
    <w:p w14:paraId="4EFFB3D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）换上好的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电阻后，电流表示数为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，电源电压为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340F302">
          <v:shape id="图片 222" o:spid="_x0000_i1100" type="#_x0000_t75" style="width:76.5pt;height:26.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，则滑动变阻器的阻值为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，当电压表示数为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时，需将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调节为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2A248B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）小东将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电阻接入电路，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，此时电压表的示数为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DB76E3E">
          <v:shape id="图片 223" o:spid="_x0000_i1101" type="#_x0000_t75" style="width:123pt;height:35.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6CC94F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）由表格数据可知，在电压（电压表示数为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）一定时，导体中的电流与导体的电阻成反比；</w:t>
      </w:r>
    </w:p>
    <w:p w14:paraId="517C4EB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）因为每次闭合开关前，滑片移到最大阻值处，由（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）解得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即为滑动变阻器的最大阻值，故所求滑动变阻器的最大阻值为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8E524D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定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时，无论怎样移动滑动变阻器的滑片都不能将电压表的示数调到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，一方面需要更换最大阻值更大的滑动变阻器，另一方面若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的阻值分担电压为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则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的滑动变阻器需分担电压为</w:t>
      </w:r>
      <w:r>
        <w:rPr>
          <w:color w:val="FF0000"/>
          <w:position w:val="-22"/>
        </w:rPr>
        <w:pict w14:anchorId="710D042E">
          <v:shape id="图片 224" o:spid="_x0000_i1102" type="#_x0000_t75" style="width:89.5pt;height:26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，则总电压变为</w:t>
      </w:r>
      <w:r>
        <w:rPr>
          <w:rFonts w:ascii="Times New Roman" w:eastAsia="新宋体" w:hAnsi="Times New Roman" w:hint="eastAsia"/>
          <w:color w:val="FF0000"/>
          <w:szCs w:val="21"/>
        </w:rPr>
        <w:t>5.25V</w:t>
      </w:r>
      <w:r>
        <w:rPr>
          <w:rFonts w:ascii="Times New Roman" w:eastAsia="新宋体" w:hAnsi="Times New Roman" w:hint="eastAsia"/>
          <w:color w:val="FF0000"/>
          <w:szCs w:val="21"/>
        </w:rPr>
        <w:t>，所以还可以减小电源电压来达到实验目的，接下去的操作是</w:t>
      </w:r>
      <w:r>
        <w:rPr>
          <w:rFonts w:ascii="Times New Roman" w:eastAsia="Calibri" w:hAnsi="Times New Roman" w:hint="eastAsia"/>
          <w:color w:val="FF0000"/>
          <w:szCs w:val="21"/>
        </w:rPr>
        <w:t>①④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9C31BD3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秋•兴化市期末）在“探究电流与电阻的关系”的实验中，小华连接的电路如图甲所示。</w:t>
      </w:r>
    </w:p>
    <w:p w14:paraId="4D0F780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1B6659BD">
          <v:shape id="图片 225" o:spid="_x0000_i1103" type="#_x0000_t75" alt="http://www.zxxk.com" style="width:376pt;height:146.5pt">
            <v:imagedata r:id="rId76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 w:rsidR="00253B0C" w14:paraId="0DDC9DD4" w14:textId="77777777">
        <w:tc>
          <w:tcPr>
            <w:tcW w:w="7920" w:type="dxa"/>
            <w:gridSpan w:val="3"/>
          </w:tcPr>
          <w:p w14:paraId="657D2AB7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U</w:t>
            </w:r>
          </w:p>
        </w:tc>
      </w:tr>
      <w:tr w:rsidR="00253B0C" w14:paraId="7DCA0A9E" w14:textId="77777777">
        <w:tc>
          <w:tcPr>
            <w:tcW w:w="2640" w:type="dxa"/>
          </w:tcPr>
          <w:p w14:paraId="639F7E5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次数</w:t>
            </w:r>
          </w:p>
        </w:tc>
        <w:tc>
          <w:tcPr>
            <w:tcW w:w="2640" w:type="dxa"/>
          </w:tcPr>
          <w:p w14:paraId="78BED5E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2640" w:type="dxa"/>
          </w:tcPr>
          <w:p w14:paraId="4C1FDF6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/A</w:t>
            </w:r>
          </w:p>
        </w:tc>
      </w:tr>
      <w:tr w:rsidR="00253B0C" w14:paraId="3E96FB1F" w14:textId="77777777">
        <w:tc>
          <w:tcPr>
            <w:tcW w:w="2640" w:type="dxa"/>
          </w:tcPr>
          <w:p w14:paraId="4B0642F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2640" w:type="dxa"/>
          </w:tcPr>
          <w:p w14:paraId="4A42CE9F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2640" w:type="dxa"/>
          </w:tcPr>
          <w:p w14:paraId="7FFD9701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</w:p>
        </w:tc>
      </w:tr>
      <w:tr w:rsidR="00253B0C" w14:paraId="5721E39F" w14:textId="77777777">
        <w:tc>
          <w:tcPr>
            <w:tcW w:w="2640" w:type="dxa"/>
          </w:tcPr>
          <w:p w14:paraId="412CB48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2640" w:type="dxa"/>
          </w:tcPr>
          <w:p w14:paraId="6B1721F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2640" w:type="dxa"/>
          </w:tcPr>
          <w:p w14:paraId="718003E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</w:tr>
      <w:tr w:rsidR="00253B0C" w14:paraId="7485BA7F" w14:textId="77777777">
        <w:tc>
          <w:tcPr>
            <w:tcW w:w="2640" w:type="dxa"/>
          </w:tcPr>
          <w:p w14:paraId="4A26219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2640" w:type="dxa"/>
          </w:tcPr>
          <w:p w14:paraId="33E3FEC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2640" w:type="dxa"/>
          </w:tcPr>
          <w:p w14:paraId="4CB2702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</w:tbl>
    <w:p w14:paraId="49507FA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）用笔画线将实物图（图甲）连接完整（要求导线不交叉，当滑片向右移动时，滑动变阻器接入电路的阻值变大）；</w:t>
      </w:r>
    </w:p>
    <w:p w14:paraId="303E7B6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）改正后，用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电阻进行实验，电压表示数为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时，电流表示数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如图乙所示，是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。之后，用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电阻替换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电阻继续实验，发现电压表指针偏转超量程，电流表有示数，他操作中存在的问题是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更换电阻后没有把变阻器的滑片移动到阻值最大处的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 xml:space="preserve">端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81094F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）小华正确测量了三组数据（见表），她还想用手边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电阻获取第四组数据，你认为她选择该电阻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不能　</w:t>
      </w:r>
      <w:r>
        <w:rPr>
          <w:rFonts w:ascii="Times New Roman" w:eastAsia="新宋体" w:hAnsi="Times New Roman" w:hint="eastAsia"/>
          <w:szCs w:val="21"/>
        </w:rPr>
        <w:t>（填“能”或“不能”</w:t>
      </w:r>
      <w:r>
        <w:rPr>
          <w:rFonts w:ascii="Times New Roman" w:eastAsia="新宋体" w:hAnsi="Times New Roman" w:hint="eastAsia"/>
          <w:szCs w:val="21"/>
        </w:rPr>
        <w:t>）获得可靠的相应数据，理由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电路中的电流小于电流表小量程的分度值</w:t>
      </w:r>
      <w:r>
        <w:rPr>
          <w:rFonts w:ascii="Times New Roman" w:eastAsia="新宋体" w:hAnsi="Times New Roman" w:hint="eastAsia"/>
          <w:szCs w:val="21"/>
          <w:u w:val="single"/>
        </w:rPr>
        <w:t>0.02A</w:t>
      </w:r>
      <w:r>
        <w:rPr>
          <w:rFonts w:ascii="Times New Roman" w:eastAsia="新宋体" w:hAnsi="Times New Roman" w:hint="eastAsia"/>
          <w:szCs w:val="21"/>
          <w:u w:val="single"/>
        </w:rPr>
        <w:t xml:space="preserve">，电流表无法准确测量电路中的电流大小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F30190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）请根据实验获得的数据写出实验结论：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电压一定时，通过导体的电流与其电阻成反比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33C219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）如图所示；（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Cs w:val="21"/>
        </w:rPr>
        <w:t>；更换电阻后没有把变阻器的滑片移动到阻值最大处的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）不能；电路中的电流小于电流表小量程的分度值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，电流表无法准确测量电路中的电流大小；（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）电压一定时，通过导体的电流与其电阻成反比。</w:t>
      </w:r>
    </w:p>
    <w:p w14:paraId="44E0883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）滑片向右滑动时，滑动变阻器接入电路的阻值变大，说明滑</w:t>
      </w:r>
      <w:r>
        <w:rPr>
          <w:rFonts w:ascii="Times New Roman" w:eastAsia="新宋体" w:hAnsi="Times New Roman" w:hint="eastAsia"/>
          <w:color w:val="FF0000"/>
          <w:szCs w:val="21"/>
        </w:rPr>
        <w:t>动变阻器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接入电路的电阻丝变长，故变阻器的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接线柱连入电路中，如图所示：</w:t>
      </w:r>
    </w:p>
    <w:p w14:paraId="74D6D6A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408D7968">
          <v:shape id="图片 263" o:spid="_x0000_i1104" type="#_x0000_t75" alt="http://www.zxxk.com" style="width:210pt;height:136pt">
            <v:imagedata r:id="rId77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0F5F71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）改正后，用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电阻进行实验，电压表示数为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时，电流表示数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如图乙所示，电流表选用小量程，分度值为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，电流是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7145A1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用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电阻替换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电阻继续实验，电流表有示数，则电路为通路，发现电压表指针偏转超量程，即电压表超过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，故他操作中存在的问题是：更换电阻后没有把变阻器的滑片移动到阻值最大处的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端；</w:t>
      </w:r>
    </w:p>
    <w:p w14:paraId="52D1C5A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）由欧姆定律，第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次实验电阻的电压：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；由欧姆定律，当定值电阻为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时，电路中的</w:t>
      </w:r>
      <w:r>
        <w:rPr>
          <w:rFonts w:ascii="Times New Roman" w:eastAsia="新宋体" w:hAnsi="Times New Roman" w:hint="eastAsia"/>
          <w:color w:val="FF0000"/>
          <w:szCs w:val="21"/>
        </w:rPr>
        <w:t>电流为：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22"/>
        </w:rPr>
        <w:pict w14:anchorId="0E776B24">
          <v:shape id="图片 227" o:spid="_x0000_i1105" type="#_x0000_t75" style="width:23.5pt;height:26.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6560E2F">
          <v:shape id="图片 228" o:spid="_x0000_i1106" type="#_x0000_t75" style="width:34pt;height:26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0.015A</w:t>
      </w:r>
      <w:r>
        <w:rPr>
          <w:rFonts w:ascii="Times New Roman" w:eastAsia="新宋体" w:hAnsi="Times New Roman" w:hint="eastAsia"/>
          <w:color w:val="FF0000"/>
          <w:szCs w:val="21"/>
        </w:rPr>
        <w:t>，即电路中的电流小于电流表小量程的分度值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，电流表无法准确测量电路中的电流大小，故此电阻不适合；</w:t>
      </w:r>
    </w:p>
    <w:p w14:paraId="54987D9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）由表中数据可知，导体的电阻增大，通过导体的电流减小，通过导体的电流与导体的电阻的乘积保持不变，故可得出结论：电压一定时，通过导体的电流与其电阻成反比。</w:t>
      </w:r>
    </w:p>
    <w:p w14:paraId="79162513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秋•常州期末）小明探究“电流与电阻的关系”。电源电压恒为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”字样，阻值分别为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的四个定值电阻（用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表示）。</w:t>
      </w:r>
    </w:p>
    <w:p w14:paraId="61993E5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7E6AED33">
          <v:shape id="图片 229" o:spid="_x0000_i1107" type="#_x0000_t75" alt="http://www.zxxk.com" style="width:353.5pt;height:162pt">
            <v:imagedata r:id="rId80" o:title=""/>
          </v:shape>
        </w:pict>
      </w:r>
    </w:p>
    <w:p w14:paraId="4EF973E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）请在图甲中以笔画线完成电路连接。要求：闭合开关前滑片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处，电流表、电压表选择合适的测量量程。</w:t>
      </w:r>
    </w:p>
    <w:p w14:paraId="52E179F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）让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电阻接入电路，闭合开关，调节滑动变阻器的滑片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，电流表示数如图乙所示为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0.18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F116A1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电阻换成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电阻，闭合开关，此时应将滑动变阻器的滑片向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右）移动，当观察到电压表示数为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时，记录电流表示数。</w:t>
      </w:r>
    </w:p>
    <w:p w14:paraId="4A1F373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）再将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电阻分别换成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的电阻，重复步骤（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2A960A6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）实验中记录关于定值电阻和电流表的多组数据如表所示，分析数据可得结论：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975"/>
        <w:gridCol w:w="975"/>
        <w:gridCol w:w="975"/>
      </w:tblGrid>
      <w:tr w:rsidR="00253B0C" w14:paraId="534DF0D1" w14:textId="77777777">
        <w:tc>
          <w:tcPr>
            <w:tcW w:w="975" w:type="dxa"/>
          </w:tcPr>
          <w:p w14:paraId="591AE27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975" w:type="dxa"/>
          </w:tcPr>
          <w:p w14:paraId="776E0A00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定值电阻的阻值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0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975" w:type="dxa"/>
          </w:tcPr>
          <w:p w14:paraId="538292F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电流表的示数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I/A</w:t>
            </w:r>
          </w:p>
        </w:tc>
      </w:tr>
      <w:tr w:rsidR="00253B0C" w14:paraId="26AE2103" w14:textId="77777777">
        <w:tc>
          <w:tcPr>
            <w:tcW w:w="975" w:type="dxa"/>
          </w:tcPr>
          <w:p w14:paraId="701C53E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975" w:type="dxa"/>
          </w:tcPr>
          <w:p w14:paraId="09CB6D7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975" w:type="dxa"/>
          </w:tcPr>
          <w:p w14:paraId="5C32DF51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﹣</w:t>
            </w:r>
          </w:p>
        </w:tc>
      </w:tr>
      <w:tr w:rsidR="00253B0C" w14:paraId="118D9215" w14:textId="77777777">
        <w:tc>
          <w:tcPr>
            <w:tcW w:w="975" w:type="dxa"/>
          </w:tcPr>
          <w:p w14:paraId="013529D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975" w:type="dxa"/>
          </w:tcPr>
          <w:p w14:paraId="6F93B87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</w:t>
            </w:r>
          </w:p>
        </w:tc>
        <w:tc>
          <w:tcPr>
            <w:tcW w:w="975" w:type="dxa"/>
          </w:tcPr>
          <w:p w14:paraId="1119458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0.12</w:t>
            </w:r>
          </w:p>
        </w:tc>
      </w:tr>
      <w:tr w:rsidR="00253B0C" w14:paraId="7F4FDAE7" w14:textId="77777777">
        <w:tc>
          <w:tcPr>
            <w:tcW w:w="975" w:type="dxa"/>
          </w:tcPr>
          <w:p w14:paraId="7F29E60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975" w:type="dxa"/>
          </w:tcPr>
          <w:p w14:paraId="056A6F71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975" w:type="dxa"/>
          </w:tcPr>
          <w:p w14:paraId="5F41EDE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0.09</w:t>
            </w:r>
          </w:p>
        </w:tc>
      </w:tr>
      <w:tr w:rsidR="00253B0C" w14:paraId="3C05286B" w14:textId="77777777">
        <w:tc>
          <w:tcPr>
            <w:tcW w:w="975" w:type="dxa"/>
          </w:tcPr>
          <w:p w14:paraId="358DCE0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975" w:type="dxa"/>
          </w:tcPr>
          <w:p w14:paraId="1C258AA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45</w:t>
            </w:r>
          </w:p>
        </w:tc>
        <w:tc>
          <w:tcPr>
            <w:tcW w:w="975" w:type="dxa"/>
          </w:tcPr>
          <w:p w14:paraId="6744232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0.04</w:t>
            </w:r>
          </w:p>
        </w:tc>
      </w:tr>
    </w:tbl>
    <w:p w14:paraId="2CEC72E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）老师分析表中数据后，认为有一组数据是编造的，请你指出第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组数据是编造的。</w:t>
      </w:r>
    </w:p>
    <w:p w14:paraId="05FFEBB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）小华认为该实验装置还可以用来测量电阻的阻值，实验时也需要利用滑动变阻器进行多次测量，这两个实验中多次测量的目的是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不同　</w:t>
      </w:r>
      <w:r>
        <w:rPr>
          <w:rFonts w:ascii="Times New Roman" w:eastAsia="新宋体" w:hAnsi="Times New Roman" w:hint="eastAsia"/>
          <w:szCs w:val="21"/>
        </w:rPr>
        <w:t>（相同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不同）的。</w:t>
      </w:r>
    </w:p>
    <w:p w14:paraId="4601C9D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）如上图所示；（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0.18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）左；</w:t>
      </w:r>
      <w:r>
        <w:rPr>
          <w:rFonts w:ascii="Times New Roman" w:eastAsia="新宋体" w:hAnsi="Times New Roman" w:hint="eastAsia"/>
          <w:color w:val="FF0000"/>
          <w:szCs w:val="21"/>
        </w:rPr>
        <w:t>1.8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）不同。</w:t>
      </w:r>
    </w:p>
    <w:p w14:paraId="4DA9A74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）因滑动变阻器按一上一下的原则串联在电路中，且闭合开关前保护电路的滑动变阻器的滑片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位于最大阻值处，</w:t>
      </w:r>
    </w:p>
    <w:p w14:paraId="00825A8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所以，由闭合开关前滑片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置于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处可知，变阻器的右下方接线柱和任意上方接线柱串联在电路中；</w:t>
      </w:r>
    </w:p>
    <w:p w14:paraId="23D6E44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由电源的电压为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可知，电压表的量程选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，且与定值电阻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并联；</w:t>
      </w:r>
    </w:p>
    <w:p w14:paraId="060124D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且变阻器接入电路中的电阻为零时，电路中的电流最大，</w:t>
      </w:r>
    </w:p>
    <w:p w14:paraId="74EFC47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所以，电路中的最大电流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71AAC58">
          <v:shape id="图片 230" o:spid="_x0000_i1108" type="#_x0000_t75" style="width:26.5pt;height:31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5529EB0">
          <v:shape id="图片 231" o:spid="_x0000_i1109" type="#_x0000_t75" style="width:28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，则电流表的量程为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，且与定值电阻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串联；</w:t>
      </w:r>
    </w:p>
    <w:p w14:paraId="2D50850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实物图的连接如下图所示：</w:t>
      </w:r>
    </w:p>
    <w:p w14:paraId="050B0D9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4D9E7CEF">
          <v:shape id="图片 232" o:spid="_x0000_i1110" type="#_x0000_t75" alt="http://www.zxxk.com" style="width:202pt;height:162pt">
            <v:imagedata r:id="rId83" o:title=""/>
          </v:shape>
        </w:pict>
      </w:r>
    </w:p>
    <w:p w14:paraId="14163E3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）的解答可知，电流表的量程为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，其分度值为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，所以图乙电流表的示数为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0.18A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45D995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）当定值电阻的阻值为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时，电路中的电流为</w:t>
      </w:r>
      <w:r>
        <w:rPr>
          <w:rFonts w:ascii="Times New Roman" w:eastAsia="新宋体" w:hAnsi="Times New Roman" w:hint="eastAsia"/>
          <w:color w:val="FF0000"/>
          <w:szCs w:val="21"/>
        </w:rPr>
        <w:t>0.18A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42BC31A">
          <v:shape id="图片 233" o:spid="_x0000_i1111" type="#_x0000_t75" style="width:10pt;height:26.5pt">
            <v:imagedata r:id="rId8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可得，电压表的示数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0.18A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5CFDAB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探究电流与电阻的实验中应控制电压不变，即保持定值电阻两端的电压不变；</w:t>
      </w:r>
    </w:p>
    <w:p w14:paraId="1206AF5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根据串联分压原理可知，将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电阻换成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电阻，定值电阻的阻值增大，其分得的电压增大；</w:t>
      </w:r>
    </w:p>
    <w:p w14:paraId="2580948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根据串联电路电压的规律可知应增大滑动变阻器分得的电压，由分压原理，应增大滑动变阻器连入电路中的电阻；</w:t>
      </w:r>
    </w:p>
    <w:p w14:paraId="50CF2B0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所以，滑片应向左端移动，使电压表的示数为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，记录电流表示数；</w:t>
      </w:r>
    </w:p>
    <w:p w14:paraId="36B19A0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）电阻两端的电压始终保持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，根据串联电路电压的规律，变阻器分得的电压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1.2V</w:t>
      </w:r>
      <w:r>
        <w:rPr>
          <w:rFonts w:ascii="Times New Roman" w:eastAsia="新宋体" w:hAnsi="Times New Roman" w:hint="eastAsia"/>
          <w:color w:val="FF0000"/>
          <w:szCs w:val="21"/>
        </w:rPr>
        <w:t>，电压表示数为变阻器电压的</w:t>
      </w:r>
      <w:r>
        <w:rPr>
          <w:color w:val="FF0000"/>
          <w:position w:val="-22"/>
        </w:rPr>
        <w:pict w14:anchorId="2DE893F7">
          <v:shape id="图片 234" o:spid="_x0000_i1112" type="#_x0000_t75" style="width:28pt;height:26.5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E812433">
          <v:shape id="图片 235" o:spid="_x0000_i1113" type="#_x0000_t75" style="width:10pt;height:26.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66F087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当变阻器连入电路中的电阻最大时，根据分压原理，定值电阻的最大值为</w:t>
      </w:r>
      <w:r>
        <w:rPr>
          <w:color w:val="FF0000"/>
          <w:position w:val="-22"/>
        </w:rPr>
        <w:pict w14:anchorId="4B569E94">
          <v:shape id="图片 236" o:spid="_x0000_i1114" type="#_x0000_t75" style="width:10pt;height:26.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，故在现有条件下，为控制电压表示数为</w:t>
      </w:r>
      <w:r>
        <w:rPr>
          <w:rFonts w:ascii="Times New Roman" w:eastAsia="新宋体" w:hAnsi="Times New Roman" w:hint="eastAsia"/>
          <w:color w:val="FF0000"/>
          <w:szCs w:val="21"/>
        </w:rPr>
        <w:t>1.8V</w:t>
      </w:r>
      <w:r>
        <w:rPr>
          <w:rFonts w:ascii="Times New Roman" w:eastAsia="新宋体" w:hAnsi="Times New Roman" w:hint="eastAsia"/>
          <w:color w:val="FF0000"/>
          <w:szCs w:val="21"/>
        </w:rPr>
        <w:t>，定值电阻的最大值为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，故第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组实验数据是编造的；</w:t>
      </w:r>
    </w:p>
    <w:p w14:paraId="7CA5663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）探究“电流与电阻的关系”多次测量是为了得出普遍性的结论；而测量电阻的阻值也需要利用滑动变阻器进行多次测量，目的是为了取平均值减小误差，在这两个实验中多次测量的目的是不同的。</w:t>
      </w:r>
    </w:p>
    <w:p w14:paraId="7050599F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秋•淮安区期末）如图所示，探究电流与电阻关系。</w:t>
      </w:r>
    </w:p>
    <w:p w14:paraId="558B27C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lastRenderedPageBreak/>
        <w:pict w14:anchorId="550E7CBD">
          <v:shape id="图片 237" o:spid="_x0000_i1115" type="#_x0000_t75" alt="http://www.zxxk.com" style="width:202pt;height:150pt">
            <v:imagedata r:id="rId87" o:title=""/>
          </v:shape>
        </w:pict>
      </w:r>
    </w:p>
    <w:p w14:paraId="56815F8C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）用笔画线代替导线，连接实验电路。连接电路时，开关应处于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状态。闭合开关后，发现电压表有较大的示数，电流表没有示数，则产生故障的原因是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电阻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Cs w:val="21"/>
          <w:u w:val="single"/>
        </w:rPr>
        <w:t xml:space="preserve">断路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320"/>
        <w:gridCol w:w="1410"/>
        <w:gridCol w:w="1560"/>
      </w:tblGrid>
      <w:tr w:rsidR="00253B0C" w14:paraId="5064EE8A" w14:textId="77777777">
        <w:tc>
          <w:tcPr>
            <w:tcW w:w="1320" w:type="dxa"/>
          </w:tcPr>
          <w:p w14:paraId="3C3B536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410" w:type="dxa"/>
          </w:tcPr>
          <w:p w14:paraId="4AFC6712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电阻</w:t>
            </w:r>
            <w:r>
              <w:rPr>
                <w:rFonts w:ascii="Times New Roman" w:eastAsia="新宋体" w:hAnsi="Times New Roman" w:hint="eastAsia"/>
                <w:i/>
                <w:szCs w:val="21"/>
                <w:lang w:eastAsia="zh-CN"/>
              </w:rPr>
              <w:t>R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Cambria Math" w:eastAsia="Cambria Math" w:hAnsi="Cambria Math"/>
                <w:szCs w:val="21"/>
                <w:lang w:eastAsia="zh-CN"/>
              </w:rPr>
              <w:t>Ω</w:t>
            </w:r>
          </w:p>
        </w:tc>
        <w:tc>
          <w:tcPr>
            <w:tcW w:w="1560" w:type="dxa"/>
          </w:tcPr>
          <w:p w14:paraId="500AFBA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电流</w:t>
            </w:r>
            <w:r>
              <w:rPr>
                <w:rFonts w:ascii="Times New Roman" w:eastAsia="新宋体" w:hAnsi="Times New Roman" w:hint="eastAsia"/>
                <w:i/>
                <w:szCs w:val="21"/>
                <w:lang w:eastAsia="zh-CN"/>
              </w:rPr>
              <w:t>I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/A</w:t>
            </w:r>
          </w:p>
        </w:tc>
      </w:tr>
      <w:tr w:rsidR="00253B0C" w14:paraId="68E11B78" w14:textId="77777777">
        <w:tc>
          <w:tcPr>
            <w:tcW w:w="1320" w:type="dxa"/>
          </w:tcPr>
          <w:p w14:paraId="4B1FF8C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410" w:type="dxa"/>
          </w:tcPr>
          <w:p w14:paraId="2498B40E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560" w:type="dxa"/>
          </w:tcPr>
          <w:p w14:paraId="11403FED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0.5</w:t>
            </w:r>
          </w:p>
        </w:tc>
      </w:tr>
      <w:tr w:rsidR="00253B0C" w14:paraId="05363E24" w14:textId="77777777">
        <w:tc>
          <w:tcPr>
            <w:tcW w:w="1320" w:type="dxa"/>
          </w:tcPr>
          <w:p w14:paraId="1EE7C986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410" w:type="dxa"/>
          </w:tcPr>
          <w:p w14:paraId="3D2AE7F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560" w:type="dxa"/>
          </w:tcPr>
          <w:p w14:paraId="32125AE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</w:t>
            </w:r>
          </w:p>
        </w:tc>
      </w:tr>
      <w:tr w:rsidR="00253B0C" w14:paraId="007E4874" w14:textId="77777777">
        <w:tc>
          <w:tcPr>
            <w:tcW w:w="1320" w:type="dxa"/>
          </w:tcPr>
          <w:p w14:paraId="0CFAA5FA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410" w:type="dxa"/>
          </w:tcPr>
          <w:p w14:paraId="06BE1275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10</w:t>
            </w:r>
          </w:p>
        </w:tc>
        <w:tc>
          <w:tcPr>
            <w:tcW w:w="1560" w:type="dxa"/>
          </w:tcPr>
          <w:p w14:paraId="44D6D38B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  <w:tr w:rsidR="00253B0C" w14:paraId="4F361C8D" w14:textId="77777777">
        <w:tc>
          <w:tcPr>
            <w:tcW w:w="1320" w:type="dxa"/>
          </w:tcPr>
          <w:p w14:paraId="07AE2C29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410" w:type="dxa"/>
          </w:tcPr>
          <w:p w14:paraId="3FE0E634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1560" w:type="dxa"/>
          </w:tcPr>
          <w:p w14:paraId="31EC3EE8" w14:textId="77777777" w:rsidR="00253B0C" w:rsidRDefault="00535841">
            <w:pPr>
              <w:spacing w:line="360" w:lineRule="auto"/>
              <w:jc w:val="left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</w:tr>
    </w:tbl>
    <w:p w14:paraId="69F237F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）实验收集数据，定值电阻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换成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′的滑片应向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>
        <w:rPr>
          <w:rFonts w:ascii="Times New Roman" w:eastAsia="新宋体" w:hAnsi="Times New Roman" w:hint="eastAsia"/>
          <w:szCs w:val="21"/>
        </w:rPr>
        <w:t>（选填“左”或“右”）端移动，使电阻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两端的电压保持不变。</w:t>
      </w:r>
    </w:p>
    <w:p w14:paraId="0C5B054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7D44ADC">
          <v:shape id="图片 238" o:spid="_x0000_i1116" type="#_x0000_t75" alt="http://www.zxxk.com" style="width:160pt;height:148pt">
            <v:imagedata r:id="rId88" o:title=""/>
          </v:shape>
        </w:pict>
      </w:r>
    </w:p>
    <w:p w14:paraId="1AE583B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）根据表中数据，画出电流与电阻的关系图像。实验中进行多次测量的目的是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探究电压一定时，电流随电阻变化的规律　</w:t>
      </w:r>
      <w:r>
        <w:rPr>
          <w:rFonts w:ascii="Times New Roman" w:eastAsia="新宋体" w:hAnsi="Times New Roman" w:hint="eastAsia"/>
          <w:szCs w:val="21"/>
        </w:rPr>
        <w:t>。实验得出的结论是：当电压一定时，电流与电阻成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反　</w:t>
      </w:r>
      <w:r>
        <w:rPr>
          <w:rFonts w:ascii="Times New Roman" w:eastAsia="新宋体" w:hAnsi="Times New Roman" w:hint="eastAsia"/>
          <w:szCs w:val="21"/>
        </w:rPr>
        <w:t>比。</w:t>
      </w:r>
    </w:p>
    <w:p w14:paraId="71FB4CB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）电路连接见上图；断开；电阻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</w:p>
    <w:p w14:paraId="50BBC427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）右；</w:t>
      </w:r>
    </w:p>
    <w:p w14:paraId="4E60EFBF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）图像见上图；探究电压一定时，电流随电阻变化的规律；反。</w:t>
      </w:r>
    </w:p>
    <w:p w14:paraId="77DA5B9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）根据电源电压为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，可知，电压表选择量程为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，电流从正接线柱流入负接线柱流出，如图所示：</w:t>
      </w:r>
    </w:p>
    <w:p w14:paraId="0EF8643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1648987D">
          <v:shape id="图片 239" o:spid="_x0000_i1117" type="#_x0000_t75" alt="http://www.zxxk.com" style="width:202pt;height:150pt">
            <v:imagedata r:id="rId89" o:title=""/>
          </v:shape>
        </w:pict>
      </w:r>
    </w:p>
    <w:p w14:paraId="6A2A041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连接电路时，为了保护电路，开关应处于断开状态；</w:t>
      </w:r>
    </w:p>
    <w:p w14:paraId="68EB222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电流表无示数，说明电路断路；电压表有示数，说明电压表的正负接线柱与电源两极相连，因此电阻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断路；</w:t>
      </w:r>
    </w:p>
    <w:p w14:paraId="1F8AC09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）把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的电阻换成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的电阻，电阻阻值变大，电阻分压变大，为保持电阻两端电压不变，应减小电阻两端电压，增大滑动变阻器两端电压，</w:t>
      </w:r>
      <w:r>
        <w:rPr>
          <w:rFonts w:ascii="Times New Roman" w:eastAsia="新宋体" w:hAnsi="Times New Roman" w:hint="eastAsia"/>
          <w:color w:val="FF0000"/>
          <w:szCs w:val="21"/>
        </w:rPr>
        <w:t>故将滑片向右移动；</w:t>
      </w:r>
    </w:p>
    <w:p w14:paraId="290B02B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）根据表中数据描点、连线画出图象，如下：</w:t>
      </w:r>
    </w:p>
    <w:p w14:paraId="267450F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7A0EC095">
          <v:shape id="图片 240" o:spid="_x0000_i1118" type="#_x0000_t75" alt="http://www.zxxk.com" style="width:160pt;height:148pt">
            <v:imagedata r:id="rId90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752104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实验中的多次测量是为了排除偶然性，探究电压一定时，电流随电阻变化的规律；</w:t>
      </w:r>
    </w:p>
    <w:p w14:paraId="0248699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由表中数据可知：电阻与对应电流的乘积相同，电阻越大，电流越小，由此得到的结论是：在导体两端电压一定的情况下，通过导体的电流与导体的电阻成反比。</w:t>
      </w:r>
    </w:p>
    <w:p w14:paraId="2F086761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秋•镇江期末）利用图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电路探究电流与电阻的关系（部分器材的规格已标明）。</w:t>
      </w:r>
    </w:p>
    <w:p w14:paraId="7072C8A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22FF17C8">
          <v:shape id="图片 241" o:spid="_x0000_i1119" type="#_x0000_t75" alt="http://www.zxxk.com" style="width:357pt;height:167.5pt">
            <v:imagedata r:id="rId91" o:title=""/>
          </v:shape>
        </w:pict>
      </w:r>
    </w:p>
    <w:p w14:paraId="7E89C74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）电路连接完毕后，闭合开关前，滑动变阻器的滑片应移至最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端。</w:t>
      </w:r>
    </w:p>
    <w:p w14:paraId="06ADCED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）在探究电流与电阻的关系时，应保持图中电阻箱两端的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　</w:t>
      </w:r>
      <w:r>
        <w:rPr>
          <w:rFonts w:ascii="Times New Roman" w:eastAsia="新宋体" w:hAnsi="Times New Roman" w:hint="eastAsia"/>
          <w:szCs w:val="21"/>
        </w:rPr>
        <w:t>一定。</w:t>
      </w:r>
    </w:p>
    <w:p w14:paraId="54E42FC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）闭合开关后进行实验，发现在调节滑动变阻器滑片的过程中，电压表的示数始终为零，电流表始终有示数，则电路故障可能为电阻箱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短路　</w:t>
      </w:r>
      <w:r>
        <w:rPr>
          <w:rFonts w:ascii="Times New Roman" w:eastAsia="新宋体" w:hAnsi="Times New Roman" w:hint="eastAsia"/>
          <w:szCs w:val="21"/>
        </w:rPr>
        <w:t>或是导线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”）断路。</w:t>
      </w:r>
    </w:p>
    <w:p w14:paraId="51097E7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）将电阻箱调至不同的阻值分别进行实验，根据实验数据绘制的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的倒数之间的关系图线如图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。电流表示数为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，电阻箱接入电路阻值为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。则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的阻值范围是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459CA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本次实验中电阻箱两端的电压均控制在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D96C0E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实验结论是：在电压一定时，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电流与电阻成反比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B74286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）为了保护电路，闭合开关实验前，应将滑动变阻器的滑片移到最大阻值处，由图知，滑片右侧电阻丝接入电路，所以滑片应移到阻值最大的左端；</w:t>
      </w:r>
    </w:p>
    <w:p w14:paraId="023FBFC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）在探究电流与电阻的关系时，由控制变量法，应保持图中电阻箱两端的电压一定；</w:t>
      </w:r>
    </w:p>
    <w:p w14:paraId="62AC2701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）电流表有示数，说明电路是通路，电压表无示数，说明电阻箱两端无电压，因此故障可能是与电压表并联的电阻箱短路了或者连接电压表导线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断路了；</w:t>
      </w:r>
    </w:p>
    <w:p w14:paraId="01612DA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color w:val="FF0000"/>
          <w:position w:val="-22"/>
        </w:rPr>
        <w:pict w14:anchorId="2F400CAE">
          <v:shape id="图片 242" o:spid="_x0000_i1120" type="#_x0000_t75" style="width:10pt;height:26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范围为</w:t>
      </w:r>
      <w:r>
        <w:rPr>
          <w:rFonts w:ascii="Times New Roman" w:eastAsia="新宋体" w:hAnsi="Times New Roman" w:hint="eastAsia"/>
          <w:color w:val="FF0000"/>
          <w:szCs w:val="21"/>
        </w:rPr>
        <w:t>0.1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，因此电阻箱接入电路阻值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的阻值范围为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8222E4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由图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知，电流为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color w:val="FF0000"/>
          <w:position w:val="-22"/>
        </w:rPr>
        <w:pict w14:anchorId="47332B74">
          <v:shape id="图片 243" o:spid="_x0000_i1121" type="#_x0000_t75" style="width:10pt;height:26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，由欧姆定律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116DC7B">
          <v:shape id="图片 244" o:spid="_x0000_i1122" type="#_x0000_t75" style="width:10pt;height:26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可知，电阻箱两端的电压：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256FB6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根据图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数据可知：</w:t>
      </w:r>
      <w:r>
        <w:rPr>
          <w:color w:val="FF0000"/>
          <w:position w:val="-22"/>
        </w:rPr>
        <w:pict w14:anchorId="35151E45">
          <v:shape id="图片 245" o:spid="_x0000_i1123" type="#_x0000_t75" style="width:10pt;height:26.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增大为原来的几倍，通过的电流也增大为原来的几倍，故可得出电流与电阻的倒数成正比，即电压一定时，电流与电阻成反比。</w:t>
      </w:r>
    </w:p>
    <w:p w14:paraId="7DF7123D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秋•南京期末）如图甲，是“探究电流与电阻关系”的实验电路图，已知电源电压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．某同学将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的定值电阻分别接入电路中实验，根据实验数据作出如图乙所示的图象，以下是实验操作过程：</w:t>
      </w:r>
    </w:p>
    <w:p w14:paraId="0A83ADBB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063710C4">
          <v:shape id="图片 246" o:spid="_x0000_i1124" type="#_x0000_t75" alt="http://www.zxxk.com" style="width:226.5pt;height:119.5pt">
            <v:imagedata r:id="rId94" o:title=""/>
          </v:shape>
        </w:pict>
      </w:r>
    </w:p>
    <w:p w14:paraId="78AC88A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）先接入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”）端，闭合开关，移动滑片的同时，眼睛应注视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电压表　</w:t>
      </w:r>
      <w:r>
        <w:rPr>
          <w:rFonts w:ascii="Times New Roman" w:eastAsia="新宋体" w:hAnsi="Times New Roman" w:hint="eastAsia"/>
          <w:szCs w:val="21"/>
        </w:rPr>
        <w:t>（选填“电流表”或“电压表”）使其示数为某</w:t>
      </w:r>
      <w:r>
        <w:rPr>
          <w:rFonts w:ascii="Times New Roman" w:eastAsia="新宋体" w:hAnsi="Times New Roman" w:hint="eastAsia"/>
          <w:szCs w:val="21"/>
        </w:rPr>
        <w:lastRenderedPageBreak/>
        <w:t>一预设值；若用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电阻代替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电阻接入电路，应将滑片向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端（选填“左”或“右”）移动；</w:t>
      </w:r>
    </w:p>
    <w:p w14:paraId="0E03E8A2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）若要保证实验成功，滑动变阻器的最大电阻至少要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7004087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）实验中若滑动变阻器的规格是“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0.6A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，只能应用已有器材，并保证三次实验都要成功，请提出一种办法：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增大电阻两端电压的预设值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FB8654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；电压表；左；（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）增大电阻两端电压的预设值。</w:t>
      </w:r>
    </w:p>
    <w:p w14:paraId="1012B77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）为了保护电路，闭合开关实验前，应将滑动变阻器的滑片移到最大阻值处，由图知，滑片左侧电阻丝接入电路，所以滑片应移到阻值最大的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端；</w:t>
      </w:r>
    </w:p>
    <w:p w14:paraId="3914A27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根据串联电路的分压原理可知，将定值电阻由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改接成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的电阻，电阻增大，其分得的电压增大；</w:t>
      </w:r>
    </w:p>
    <w:p w14:paraId="67A8F04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探究电流与电阻的实验中应控制电压不变，因此移动滑片的同时，眼睛应注视电压表，根据串联电路电压的规律可知</w:t>
      </w:r>
      <w:r>
        <w:rPr>
          <w:rFonts w:ascii="Times New Roman" w:eastAsia="新宋体" w:hAnsi="Times New Roman" w:hint="eastAsia"/>
          <w:color w:val="FF0000"/>
          <w:szCs w:val="21"/>
        </w:rPr>
        <w:t>，为了保持定值电阻两端电压不变，应增大滑动变阻器分得的电压，由串联分压的分压原理可知，应增大滑动变阻器连入电路中的电阻，所以滑片应向左端移动，使电压表的示数不变；</w:t>
      </w:r>
    </w:p>
    <w:p w14:paraId="571730E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）实验中使用的定值电阻阻值最大为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，定值电阻两端的电压始终保持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，根据串联电路电压的规律，变阻器分得的电压：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，变阻器分得的电压为电压表示数的</w:t>
      </w:r>
      <w:r>
        <w:rPr>
          <w:color w:val="FF0000"/>
          <w:position w:val="-22"/>
        </w:rPr>
        <w:pict w14:anchorId="098ADE90">
          <v:shape id="图片 247" o:spid="_x0000_i1125" type="#_x0000_t75" style="width:16pt;height:26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倍，根据分压原理，当接入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电阻时，变阻器连入电路中的电阻为：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，即滑动变阻器的最大电阻至少要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FBC0EF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）实验中滑动变阻器的最大电阻变小了，由分压原理可知，滑动变阻器分得的电压也变小，根据串联电路的电压特点可知，定值电阻两端的电压变大了，因此可以增大电阻两端电压的预设值，或者减小电源电压。</w:t>
      </w:r>
    </w:p>
    <w:p w14:paraId="5C962B82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秋•盱眙县期末）在“探究电流与电阻的关系”实验中，实验器材有：电源（电压恒为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）、电流表、电压表、滑动变阻器（标有“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2A</w:t>
      </w:r>
      <w:r>
        <w:rPr>
          <w:rFonts w:ascii="Times New Roman" w:eastAsia="新宋体" w:hAnsi="Times New Roman" w:hint="eastAsia"/>
          <w:szCs w:val="21"/>
        </w:rPr>
        <w:t>“字样）和开关各一个，定值电阻五个（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），导线若干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/>
          <w:szCs w:val="21"/>
        </w:rPr>
        <w:pict w14:anchorId="2F88E5FF">
          <v:shape id="图片 248" o:spid="_x0000_i1126" type="#_x0000_t75" alt="http://www.zxxk.com" style="width:319.5pt;height:142.5pt">
            <v:imagedata r:id="rId96" o:title=""/>
          </v:shape>
        </w:pict>
      </w:r>
    </w:p>
    <w:p w14:paraId="08101304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）将如图甲实验电路连接完整</w:t>
      </w:r>
      <w:r>
        <w:rPr>
          <w:rFonts w:ascii="Times New Roman" w:eastAsia="新宋体" w:hAnsi="Times New Roman" w:hint="eastAsia"/>
          <w:szCs w:val="21"/>
        </w:rPr>
        <w:t>.</w:t>
      </w:r>
    </w:p>
    <w:p w14:paraId="6BB62C6F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）闭合开关前，应将滑动变阻器的滑片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移到最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端</w:t>
      </w:r>
      <w:r>
        <w:rPr>
          <w:rFonts w:ascii="Times New Roman" w:eastAsia="新宋体" w:hAnsi="Times New Roman" w:hint="eastAsia"/>
          <w:szCs w:val="21"/>
        </w:rPr>
        <w:t>.</w:t>
      </w:r>
    </w:p>
    <w:p w14:paraId="46D3901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）图乙是根据实验数据画出的定值电阻的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图象，其中阴影面积的物理意义是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电阻两端的电压　</w:t>
      </w:r>
      <w:r>
        <w:rPr>
          <w:rFonts w:ascii="Times New Roman" w:eastAsia="新宋体" w:hAnsi="Times New Roman" w:hint="eastAsia"/>
          <w:szCs w:val="21"/>
        </w:rPr>
        <w:t>，其数值为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2.5V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4AABD3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）如果用小灯泡来代替定值电阻，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不可以　</w:t>
      </w:r>
      <w:r>
        <w:rPr>
          <w:rFonts w:ascii="Times New Roman" w:eastAsia="新宋体" w:hAnsi="Times New Roman" w:hint="eastAsia"/>
          <w:szCs w:val="21"/>
        </w:rPr>
        <w:t>（选填“可以”或“不可以”）探究电流与电压的关系，理由是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灯丝的电阻随温度的变化而变化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AE9AB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）如上图所示；（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）左；（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）电阻两端的电压；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）不可以；灯丝的电阻随温度的变化而变化。</w:t>
      </w:r>
    </w:p>
    <w:p w14:paraId="697228E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）电流表、定值电阻、滑动变阻器串联，滑动变阻器一上一下的串联</w:t>
      </w:r>
      <w:r>
        <w:rPr>
          <w:rFonts w:ascii="Times New Roman" w:eastAsia="新宋体" w:hAnsi="Times New Roman" w:hint="eastAsia"/>
          <w:color w:val="FF0000"/>
          <w:szCs w:val="21"/>
        </w:rPr>
        <w:t>在电路中，如图所示：</w:t>
      </w:r>
    </w:p>
    <w:p w14:paraId="5B974E2D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31EC3D81">
          <v:shape id="图片 249" o:spid="_x0000_i1127" type="#_x0000_t75" alt="http://www.zxxk.com" style="width:182.5pt;height:132pt">
            <v:imagedata r:id="rId97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69EF9A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）为了保护电路，闭合开关前，应将滑动变阻器的滑片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移到阻值最大处，即最左端；</w:t>
      </w:r>
    </w:p>
    <w:p w14:paraId="2BDC455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）根据画出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图象（如图乙）知，图中阴影面积为长方形，其面积等于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，由欧姆定律得，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，阴影面积表示的物理量是电阻两端的电压，其数值为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C5C49D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）探究电流与电压的关系，需要保持电阻不变，而灯丝的电阻随温度的变化而变化，所以不可以用小灯泡做此实验。</w:t>
      </w:r>
    </w:p>
    <w:p w14:paraId="3B895190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秋•邗江区期末）某实验小组同学在“探究电流与电阻关系”</w:t>
      </w:r>
      <w:r>
        <w:rPr>
          <w:rFonts w:ascii="Times New Roman" w:eastAsia="新宋体" w:hAnsi="Times New Roman" w:hint="eastAsia"/>
          <w:szCs w:val="21"/>
        </w:rPr>
        <w:t>的实验中，所选电源电压为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，滑动变阻器规格为“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/>
          <w:szCs w:val="21"/>
        </w:rPr>
        <w:pict w14:anchorId="4F005DD9">
          <v:shape id="图片 250" o:spid="_x0000_i1128" type="#_x0000_t75" alt="http://www.zxxk.com" style="width:321pt;height:152.5pt">
            <v:imagedata r:id="rId98" o:title=""/>
          </v:shape>
        </w:pict>
      </w:r>
    </w:p>
    <w:p w14:paraId="1E0ACB5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）图甲是实验的实物连线图，其中有一条导线连接错误，请在该导线上打“×”并画</w:t>
      </w:r>
      <w:r>
        <w:rPr>
          <w:rFonts w:ascii="Times New Roman" w:eastAsia="新宋体" w:hAnsi="Times New Roman" w:hint="eastAsia"/>
          <w:szCs w:val="21"/>
        </w:rPr>
        <w:lastRenderedPageBreak/>
        <w:t>出正确连线；</w:t>
      </w:r>
    </w:p>
    <w:p w14:paraId="1F27B421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）改正错误后闭合开关，将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的定值电阻接入电路，移动滑动变阻器的滑片至某一合适位置，电流表的示数如图乙所示，为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，电压表的示数为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1362290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）断开开关，将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的定值电阻换为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，闭合开关并相应地将滑动变阻器的滑片向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（选填“左”或“右”）端移动，这一过程中眼睛要一直观察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电压　</w:t>
      </w:r>
      <w:r>
        <w:rPr>
          <w:rFonts w:ascii="Times New Roman" w:eastAsia="新宋体" w:hAnsi="Times New Roman" w:hint="eastAsia"/>
          <w:szCs w:val="21"/>
        </w:rPr>
        <w:t>表示数的变化，直到其示数为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2V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（填数据），并记录相关数据；</w:t>
      </w:r>
    </w:p>
    <w:p w14:paraId="24D8E09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）小强同学根据这两次实验数据就得出了结论，而小华同学认为不合理，你认为他的理由是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实验中通过两次数据得出的结论具有偶然性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F2C67AE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）若实验室还有“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”的定值电阻，每次实验均选用单个定值电阻连入电路，请把其中能继续完成本实验探究的电阻都写出来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>，</w:t>
      </w:r>
      <w:r>
        <w:rPr>
          <w:rFonts w:ascii="Times New Roman" w:eastAsia="新宋体" w:hAnsi="Times New Roman" w:hint="eastAsia"/>
          <w:szCs w:val="21"/>
          <w:u w:val="single"/>
        </w:rPr>
        <w:t>30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>，</w:t>
      </w:r>
      <w:r>
        <w:rPr>
          <w:rFonts w:ascii="Times New Roman" w:eastAsia="新宋体" w:hAnsi="Times New Roman" w:hint="eastAsia"/>
          <w:szCs w:val="21"/>
          <w:u w:val="single"/>
        </w:rPr>
        <w:t>40</w:t>
      </w:r>
      <w:r>
        <w:rPr>
          <w:rFonts w:ascii="Cambria Math" w:eastAsia="Cambria Math" w:hAnsi="Cambria Math"/>
          <w:szCs w:val="21"/>
          <w:u w:val="single"/>
        </w:rPr>
        <w:t>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59256D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）如上所示；（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）左；电压；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）实验中通过两次数据得出的结论具有偶然性；（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A1ABE7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）原电路中，电压表和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被短路了，电阻应与变阻器串联，电压表与电阻并联，改正后如下所示：</w:t>
      </w:r>
    </w:p>
    <w:p w14:paraId="1F09A9D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C1D1B75">
          <v:shape id="图片 251" o:spid="_x0000_i1129" type="#_x0000_t75" alt="http://www.zxxk.com" style="width:179.5pt;height:154pt">
            <v:imagedata r:id="rId99" o:title=""/>
          </v:shape>
        </w:pict>
      </w:r>
    </w:p>
    <w:p w14:paraId="50C5189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）由图知电流表选用小量程，分度值为</w:t>
      </w:r>
      <w:r>
        <w:rPr>
          <w:rFonts w:ascii="Times New Roman" w:eastAsia="新宋体" w:hAnsi="Times New Roman" w:hint="eastAsia"/>
          <w:color w:val="FF0000"/>
          <w:szCs w:val="21"/>
        </w:rPr>
        <w:t>0.02</w:t>
      </w:r>
      <w:r>
        <w:rPr>
          <w:rFonts w:ascii="Times New Roman" w:eastAsia="新宋体" w:hAnsi="Times New Roman" w:hint="eastAsia"/>
          <w:color w:val="FF0000"/>
          <w:szCs w:val="21"/>
        </w:rPr>
        <w:t>，电流为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44DF66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根据欧姆定律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3B3383C">
          <v:shape id="图片 252" o:spid="_x0000_i1130" type="#_x0000_t75" style="width:10pt;height:26.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得，</w:t>
      </w:r>
    </w:p>
    <w:p w14:paraId="2DF2D68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电压为：</w:t>
      </w:r>
    </w:p>
    <w:p w14:paraId="581D2F0B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2A29AB3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）根据串联分压原理可知，将定值电阻由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改接成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的电阻，电阻增大，其分得的电压增大；</w:t>
      </w:r>
    </w:p>
    <w:p w14:paraId="6315BFD5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探究电流与电阻的实验中应控制电压不变，应保持电阻两端的电压不变，根据串联电路电压的规律可知应增大滑动变阻器分得的电压，由分压原理，应增大滑动变阻器连入电路中的电阻，</w:t>
      </w:r>
      <w:r>
        <w:rPr>
          <w:rFonts w:ascii="Times New Roman" w:eastAsia="新宋体" w:hAnsi="Times New Roman" w:hint="eastAsia"/>
          <w:color w:val="FF0000"/>
          <w:szCs w:val="21"/>
        </w:rPr>
        <w:t>所以滑片应向左端移动，这一过程中眼睛要一直观察电压表示数的变化，直到其示数为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46D437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）实验中通过两次数据得出的结论具有偶然性，不具备普遍性，要进行多次实验，得出普遍结论；</w:t>
      </w:r>
    </w:p>
    <w:p w14:paraId="7EC30EF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）知，即定值电阻两端控制的电压为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，根据串联电路电压的规律，变阻器分得的电压：</w:t>
      </w:r>
    </w:p>
    <w:p w14:paraId="1C21090C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滑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A64CE94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电压表示数为变阻器分得电压的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倍，根据分压原理，当滑动变阻器的最大阻值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连入电路时，对应的定值电阻最大值为：</w:t>
      </w:r>
    </w:p>
    <w:p w14:paraId="4855C69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DB0DCB0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为了完成整个实验，他更换的定值电阻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的阻值不能大于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的电阻，能继续完成本实验探究。</w:t>
      </w:r>
    </w:p>
    <w:p w14:paraId="250EFE24" w14:textId="77777777" w:rsidR="00253B0C" w:rsidRDefault="00535841">
      <w:pPr>
        <w:spacing w:line="360" w:lineRule="auto"/>
        <w:jc w:val="left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三．欧姆定律的应用</w:t>
      </w:r>
    </w:p>
    <w:p w14:paraId="4B387961" w14:textId="77777777" w:rsidR="00253B0C" w:rsidRDefault="0053584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秋•启东市期末）图甲是某同学设计的温度报警电路，电压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为电阻箱，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为热敏电阻，其中热敏电阻的阻值随温度变化的关系图线如图乙所示。</w:t>
      </w:r>
    </w:p>
    <w:p w14:paraId="509550F5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输出电压随温度的升高而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　</w:t>
      </w:r>
      <w:r>
        <w:rPr>
          <w:rFonts w:ascii="Times New Roman" w:eastAsia="新宋体" w:hAnsi="Times New Roman" w:hint="eastAsia"/>
          <w:szCs w:val="21"/>
        </w:rPr>
        <w:t>（选填“增大”或“减小”）；</w:t>
      </w:r>
    </w:p>
    <w:p w14:paraId="0B4FB53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当输出电压达到或超过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时，便触发报警器（未画出）报警，若将电阻箱调至</w:t>
      </w:r>
      <w:r>
        <w:rPr>
          <w:rFonts w:ascii="Times New Roman" w:eastAsia="新宋体" w:hAnsi="Times New Roman" w:hint="eastAsia"/>
          <w:szCs w:val="21"/>
        </w:rPr>
        <w:t>0.2k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，则电路开始报警的温度为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℃；输出电压为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时，电路温度为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℃时，电阻箱的电阻为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BE82CF8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使用一段时间后，电源电压会降低，为不改变电路开始报警的温度，则应调节电阻箱，使其阻值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升高　</w:t>
      </w:r>
      <w:r>
        <w:rPr>
          <w:rFonts w:ascii="Times New Roman" w:eastAsia="新宋体" w:hAnsi="Times New Roman" w:hint="eastAsia"/>
          <w:szCs w:val="21"/>
        </w:rPr>
        <w:t>（选填“升高”或“降低”）至适当值</w:t>
      </w:r>
      <w:r>
        <w:rPr>
          <w:rFonts w:ascii="Times New Roman" w:eastAsia="新宋体" w:hAnsi="Times New Roman" w:hint="eastAsia"/>
          <w:szCs w:val="21"/>
        </w:rPr>
        <w:t>.</w:t>
      </w:r>
    </w:p>
    <w:p w14:paraId="6511D0BA" w14:textId="77777777" w:rsidR="00253B0C" w:rsidRDefault="00535841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/>
          <w:szCs w:val="21"/>
        </w:rPr>
        <w:pict w14:anchorId="6D8142BD">
          <v:shape id="图片 253" o:spid="_x0000_i1131" type="#_x0000_t75" alt="http://www.zxxk.com" style="width:326.5pt;height:160pt">
            <v:imagedata r:id="rId101" o:title=""/>
          </v:shape>
        </w:pict>
      </w:r>
    </w:p>
    <w:p w14:paraId="778156F8" w14:textId="77777777" w:rsidR="00253B0C" w:rsidRDefault="00535841">
      <w:pPr>
        <w:spacing w:line="360" w:lineRule="auto"/>
        <w:ind w:leftChars="130" w:left="273"/>
        <w:jc w:val="left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增大；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升高。</w:t>
      </w:r>
    </w:p>
    <w:p w14:paraId="37F25B6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由电路图可知，闭合开关，热敏电阻和电阻箱串联，输出电压为电阻箱两端的电压。由图乙可知当温度升高时，热敏电阻阻值减小，根据串联电路的分压原理可知热敏电阻两端的电压也减小，根据串联电路的电压规律可知，电阻箱两端电压变大，所以输出电压随温度的升高而增大；</w:t>
      </w:r>
    </w:p>
    <w:p w14:paraId="67A99399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当输出电压达到或超过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时，便触发报警器（未画出）报警，若将电阻箱调至</w:t>
      </w:r>
      <w:r>
        <w:rPr>
          <w:rFonts w:ascii="Times New Roman" w:eastAsia="新宋体" w:hAnsi="Times New Roman" w:hint="eastAsia"/>
          <w:color w:val="FF0000"/>
          <w:szCs w:val="21"/>
        </w:rPr>
        <w:t>0.2k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，则电路中的电流为：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2EA50E9">
          <v:shape id="图片 254" o:spid="_x0000_i1132" type="#_x0000_t75" style="width:16.5pt;height:34.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22EC50C">
          <v:shape id="图片 255" o:spid="_x0000_i1133" type="#_x0000_t75" style="width:70pt;height:26.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0.02A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F904738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根据串联电路的电压特点和欧姆定律可得热敏电阻的阻值：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74A455D">
          <v:shape id="图片 256" o:spid="_x0000_i1134" type="#_x0000_t75" style="width:16.5pt;height:31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753B8C2">
          <v:shape id="图片 257" o:spid="_x0000_i1135" type="#_x0000_t75" style="width:30pt;height:31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1E3B842">
          <v:shape id="图片 258" o:spid="_x0000_i1136" type="#_x0000_t75" style="width:40pt;height:26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D092C1A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由图象可知开始报警的温度为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℃；</w:t>
      </w:r>
    </w:p>
    <w:p w14:paraId="33EDA58E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由乙</w:t>
      </w:r>
      <w:r>
        <w:rPr>
          <w:rFonts w:ascii="Times New Roman" w:eastAsia="新宋体" w:hAnsi="Times New Roman" w:hint="eastAsia"/>
          <w:color w:val="FF0000"/>
          <w:szCs w:val="21"/>
        </w:rPr>
        <w:t>图可知电路温度为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℃时，热敏电阻的阻值为</w:t>
      </w:r>
      <w:r>
        <w:rPr>
          <w:rFonts w:ascii="Times New Roman" w:eastAsia="新宋体" w:hAnsi="Times New Roman" w:hint="eastAsia"/>
          <w:color w:val="FF0000"/>
          <w:szCs w:val="21"/>
        </w:rPr>
        <w:t>3k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，输出电压为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时，热敏电阻两端的电压：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12V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EF516B2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此时通过电路的电流：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30"/>
        </w:rPr>
        <w:pict w14:anchorId="18205DEC">
          <v:shape id="图片 259" o:spid="_x0000_i1137" type="#_x0000_t75" style="width:30pt;height:34.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CBFE514">
          <v:shape id="图片 260" o:spid="_x0000_i1138" type="#_x0000_t75" style="width:28pt;height:26.5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0.003A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B7489E6" w14:textId="77777777" w:rsidR="00253B0C" w:rsidRDefault="00535841">
      <w:pPr>
        <w:spacing w:line="360" w:lineRule="auto"/>
        <w:ind w:leftChars="130" w:left="273"/>
        <w:jc w:val="left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电阻箱的阻值：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23"/>
        </w:rPr>
        <w:pict w14:anchorId="58C3FF8A">
          <v:shape id="图片 261" o:spid="_x0000_i1139" type="#_x0000_t75" style="width:30pt;height:31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22F31B6">
          <v:shape id="图片 262" o:spid="_x0000_i1140" type="#_x0000_t75" style="width:40pt;height:26.5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F309B4A" w14:textId="1E34CC18" w:rsidR="00253B0C" w:rsidRDefault="00535841" w:rsidP="00535841">
      <w:pPr>
        <w:spacing w:line="360" w:lineRule="auto"/>
        <w:ind w:leftChars="130" w:left="273"/>
        <w:jc w:val="left"/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使用一段时间后，电源电压会降低，在其它相同情况下，电路中电流会偏小，会使输出电压两端的电压变低；为不改变电路开始报警的温度，即使输出电压两端的电压不变，则应提高输出电压两端的电压，根据串联电路的分压特点可知应提高电阻箱连入电路的阻值，即要使其阻值升高至适当值。</w:t>
      </w:r>
    </w:p>
    <w:sectPr w:rsidR="00253B0C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B6432" w14:textId="77777777" w:rsidR="00000000" w:rsidRDefault="00535841">
      <w:r>
        <w:separator/>
      </w:r>
    </w:p>
  </w:endnote>
  <w:endnote w:type="continuationSeparator" w:id="0">
    <w:p w14:paraId="482E0616" w14:textId="77777777" w:rsidR="00000000" w:rsidRDefault="00535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F7B12" w14:textId="77777777" w:rsidR="00535841" w:rsidRPr="00535841" w:rsidRDefault="00535841" w:rsidP="005358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C923" w14:textId="2FFC4A5B" w:rsidR="004151FC" w:rsidRPr="00535841" w:rsidRDefault="004151FC" w:rsidP="0053584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114FC" w14:textId="77777777" w:rsidR="00535841" w:rsidRDefault="005358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ACCB7" w14:textId="77777777" w:rsidR="00000000" w:rsidRDefault="00535841">
      <w:r>
        <w:separator/>
      </w:r>
    </w:p>
  </w:footnote>
  <w:footnote w:type="continuationSeparator" w:id="0">
    <w:p w14:paraId="18C72A9C" w14:textId="77777777" w:rsidR="00000000" w:rsidRDefault="00535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8679" w14:textId="77777777" w:rsidR="00535841" w:rsidRPr="00535841" w:rsidRDefault="00535841" w:rsidP="0053584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2125" w14:textId="24717759" w:rsidR="004151FC" w:rsidRPr="00535841" w:rsidRDefault="004151FC" w:rsidP="0053584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52226" w14:textId="77777777" w:rsidR="00535841" w:rsidRDefault="00535841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253B0C"/>
    <w:rsid w:val="00253B0C"/>
    <w:rsid w:val="004151FC"/>
    <w:rsid w:val="00535841"/>
    <w:rsid w:val="00C02FC6"/>
    <w:rsid w:val="05B1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5E243EDC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fontTable" Target="fontTable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header" Target="header2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footer" Target="footer1.xml"/><Relationship Id="rId118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footer" Target="footer2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header" Target="header3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footer" Target="footer3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header" Target="header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4&#31456;-&#27431;&#22982;&#23450;&#24459;&#65288;&#23454;&#39564;&#25506;&#31350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第14章-欧姆定律（实验探究题）-【期末题汇编】2022-2023苏科版九年级物理上学期期末复习专题精炼.doc</Template>
  <TotalTime>0</TotalTime>
  <Pages>33</Pages>
  <Words>3330</Words>
  <Characters>18981</Characters>
  <Application>Microsoft Office Word</Application>
  <DocSecurity>0</DocSecurity>
  <Lines>158</Lines>
  <Paragraphs>44</Paragraphs>
  <ScaleCrop>false</ScaleCrop>
  <Company/>
  <LinksUpToDate>false</LinksUpToDate>
  <CharactersWithSpaces>22267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