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1111E" w14:textId="77777777" w:rsidR="00CC46F0" w:rsidRDefault="008F4C42">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14:anchorId="053A5862" wp14:editId="2A5D6678">
            <wp:simplePos x="0" y="0"/>
            <wp:positionH relativeFrom="page">
              <wp:posOffset>10185400</wp:posOffset>
            </wp:positionH>
            <wp:positionV relativeFrom="topMargin">
              <wp:posOffset>11036300</wp:posOffset>
            </wp:positionV>
            <wp:extent cx="266700" cy="393700"/>
            <wp:effectExtent l="0" t="0" r="0" b="0"/>
            <wp:wrapNone/>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743" name=""/>
                    <pic:cNvPicPr>
                      <a:picLocks noChangeAspect="1"/>
                    </pic:cNvPicPr>
                  </pic:nvPicPr>
                  <pic:blipFill>
                    <a:blip r:embed="rId6"/>
                    <a:stretch>
                      <a:fillRect/>
                    </a:stretch>
                  </pic:blipFill>
                  <pic:spPr>
                    <a:xfrm>
                      <a:off x="0" y="0"/>
                      <a:ext cx="266700" cy="3937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14</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欧姆定律（选择题基础）</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375A8E0E" w14:textId="77777777" w:rsidR="00CC46F0" w:rsidRDefault="00CC46F0">
      <w:pPr>
        <w:spacing w:line="360" w:lineRule="auto"/>
        <w:rPr>
          <w:rFonts w:ascii="Times New Roman" w:eastAsia="新宋体" w:hAnsi="Times New Roman"/>
          <w:b/>
          <w:szCs w:val="21"/>
        </w:rPr>
      </w:pPr>
    </w:p>
    <w:p w14:paraId="280886FB" w14:textId="77777777" w:rsidR="00CC46F0" w:rsidRDefault="008F4C42">
      <w:pPr>
        <w:spacing w:line="360" w:lineRule="auto"/>
        <w:rPr>
          <w:rFonts w:eastAsia="新宋体"/>
          <w:lang w:eastAsia="zh-CN"/>
        </w:rPr>
      </w:pPr>
      <w:r>
        <w:rPr>
          <w:rFonts w:ascii="Times New Roman" w:eastAsia="新宋体" w:hAnsi="Times New Roman" w:hint="eastAsia"/>
          <w:b/>
          <w:szCs w:val="21"/>
        </w:rPr>
        <w:t>一．电阻的概念、单位及大小</w:t>
      </w:r>
    </w:p>
    <w:p w14:paraId="6A2F0121" w14:textId="77777777" w:rsidR="00CC46F0" w:rsidRDefault="008F4C42">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秋•鼓楼区校级期末）电阻这一物理量的单位是（　　）</w:t>
      </w:r>
    </w:p>
    <w:p w14:paraId="284B46CD" w14:textId="77777777" w:rsidR="00CC46F0" w:rsidRDefault="008F4C4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．安培</w:t>
      </w:r>
      <w:r>
        <w:tab/>
      </w:r>
      <w:r>
        <w:rPr>
          <w:rFonts w:ascii="Times New Roman" w:eastAsia="新宋体" w:hAnsi="Times New Roman" w:hint="eastAsia"/>
          <w:szCs w:val="21"/>
        </w:rPr>
        <w:t>B</w:t>
      </w:r>
      <w:r>
        <w:rPr>
          <w:rFonts w:ascii="Times New Roman" w:eastAsia="新宋体" w:hAnsi="Times New Roman" w:hint="eastAsia"/>
          <w:szCs w:val="21"/>
        </w:rPr>
        <w:t>．欧姆</w:t>
      </w:r>
      <w:r>
        <w:tab/>
      </w:r>
      <w:r>
        <w:rPr>
          <w:rFonts w:ascii="Times New Roman" w:eastAsia="新宋体" w:hAnsi="Times New Roman" w:hint="eastAsia"/>
          <w:szCs w:val="21"/>
        </w:rPr>
        <w:t>C</w:t>
      </w:r>
      <w:r>
        <w:rPr>
          <w:rFonts w:ascii="Times New Roman" w:eastAsia="新宋体" w:hAnsi="Times New Roman" w:hint="eastAsia"/>
          <w:szCs w:val="21"/>
        </w:rPr>
        <w:t>．伏特</w:t>
      </w:r>
      <w:r>
        <w:tab/>
      </w:r>
      <w:r>
        <w:rPr>
          <w:rFonts w:ascii="Times New Roman" w:eastAsia="新宋体" w:hAnsi="Times New Roman" w:hint="eastAsia"/>
          <w:szCs w:val="21"/>
        </w:rPr>
        <w:t>D</w:t>
      </w:r>
      <w:r>
        <w:rPr>
          <w:rFonts w:ascii="Times New Roman" w:eastAsia="新宋体" w:hAnsi="Times New Roman" w:hint="eastAsia"/>
          <w:szCs w:val="21"/>
        </w:rPr>
        <w:t>．瓦特</w:t>
      </w:r>
    </w:p>
    <w:p w14:paraId="6AE7EAF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E2D9397"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、安培是电流的国际单位；故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583F8ED"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、电阻的国际单位是欧姆，简称欧，符号为</w:t>
      </w:r>
      <w:r>
        <w:rPr>
          <w:rFonts w:ascii="Cambria Math" w:eastAsia="Cambria Math" w:hAnsi="Cambria Math"/>
          <w:color w:val="FF0000"/>
          <w:szCs w:val="21"/>
        </w:rPr>
        <w:t>Ω</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02F1534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、伏特是电压的国际单位；故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F1365B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、瓦特是功率的国际单位；故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2632D2F0" w14:textId="77777777" w:rsidR="00CC46F0" w:rsidRDefault="008F4C42">
      <w:pPr>
        <w:spacing w:line="360" w:lineRule="auto"/>
        <w:rPr>
          <w:rFonts w:eastAsia="新宋体"/>
          <w:lang w:eastAsia="zh-CN"/>
        </w:rPr>
      </w:pPr>
      <w:r>
        <w:rPr>
          <w:rFonts w:ascii="Times New Roman" w:eastAsia="新宋体" w:hAnsi="Times New Roman" w:hint="eastAsia"/>
          <w:b/>
          <w:szCs w:val="21"/>
        </w:rPr>
        <w:t>二．影响电阻大小的因素</w:t>
      </w:r>
    </w:p>
    <w:p w14:paraId="06D3127D" w14:textId="77777777" w:rsidR="00CC46F0" w:rsidRDefault="008F4C42">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江阴市期末）在探究“导体的电阻大小与横截面积有什么关系”的实验中，根据下表所提供的信息，应该选择的合适金属丝是（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545"/>
        <w:gridCol w:w="1440"/>
        <w:gridCol w:w="1440"/>
        <w:gridCol w:w="2145"/>
      </w:tblGrid>
      <w:tr w:rsidR="00CC46F0" w14:paraId="1EDD5327" w14:textId="77777777">
        <w:tc>
          <w:tcPr>
            <w:tcW w:w="1545" w:type="dxa"/>
          </w:tcPr>
          <w:p w14:paraId="6A78FBF5" w14:textId="77777777" w:rsidR="00CC46F0" w:rsidRDefault="008F4C42">
            <w:pPr>
              <w:spacing w:line="360" w:lineRule="auto"/>
              <w:jc w:val="center"/>
              <w:rPr>
                <w:lang w:eastAsia="zh-CN"/>
              </w:rPr>
            </w:pPr>
            <w:r>
              <w:rPr>
                <w:rFonts w:ascii="Times New Roman" w:eastAsia="新宋体" w:hAnsi="Times New Roman" w:hint="eastAsia"/>
                <w:szCs w:val="21"/>
                <w:lang w:eastAsia="zh-CN"/>
              </w:rPr>
              <w:t>金属丝代号</w:t>
            </w:r>
          </w:p>
        </w:tc>
        <w:tc>
          <w:tcPr>
            <w:tcW w:w="1440" w:type="dxa"/>
          </w:tcPr>
          <w:p w14:paraId="3E66C8D6" w14:textId="77777777" w:rsidR="00CC46F0" w:rsidRDefault="008F4C42">
            <w:pPr>
              <w:spacing w:line="360" w:lineRule="auto"/>
              <w:jc w:val="center"/>
              <w:rPr>
                <w:lang w:eastAsia="zh-CN"/>
              </w:rPr>
            </w:pPr>
            <w:r>
              <w:rPr>
                <w:rFonts w:ascii="Times New Roman" w:eastAsia="新宋体" w:hAnsi="Times New Roman" w:hint="eastAsia"/>
                <w:szCs w:val="21"/>
                <w:lang w:eastAsia="zh-CN"/>
              </w:rPr>
              <w:t>材料</w:t>
            </w:r>
          </w:p>
        </w:tc>
        <w:tc>
          <w:tcPr>
            <w:tcW w:w="1440" w:type="dxa"/>
          </w:tcPr>
          <w:p w14:paraId="083383A0" w14:textId="77777777" w:rsidR="00CC46F0" w:rsidRDefault="008F4C42">
            <w:pPr>
              <w:spacing w:line="360" w:lineRule="auto"/>
              <w:jc w:val="center"/>
              <w:rPr>
                <w:lang w:eastAsia="zh-CN"/>
              </w:rPr>
            </w:pPr>
            <w:r>
              <w:rPr>
                <w:rFonts w:ascii="Times New Roman" w:eastAsia="新宋体" w:hAnsi="Times New Roman" w:hint="eastAsia"/>
                <w:szCs w:val="21"/>
                <w:lang w:eastAsia="zh-CN"/>
              </w:rPr>
              <w:t>长度</w:t>
            </w:r>
            <w:r>
              <w:rPr>
                <w:rFonts w:ascii="Times New Roman" w:eastAsia="新宋体" w:hAnsi="Times New Roman" w:hint="eastAsia"/>
                <w:szCs w:val="21"/>
                <w:lang w:eastAsia="zh-CN"/>
              </w:rPr>
              <w:t>L/m</w:t>
            </w:r>
          </w:p>
        </w:tc>
        <w:tc>
          <w:tcPr>
            <w:tcW w:w="2145" w:type="dxa"/>
          </w:tcPr>
          <w:p w14:paraId="3B4D4859" w14:textId="77777777" w:rsidR="00CC46F0" w:rsidRDefault="008F4C42">
            <w:pPr>
              <w:spacing w:line="360" w:lineRule="auto"/>
              <w:jc w:val="center"/>
              <w:rPr>
                <w:lang w:eastAsia="zh-CN"/>
              </w:rPr>
            </w:pPr>
            <w:r>
              <w:rPr>
                <w:rFonts w:ascii="Times New Roman" w:eastAsia="新宋体" w:hAnsi="Times New Roman" w:hint="eastAsia"/>
                <w:szCs w:val="21"/>
                <w:lang w:eastAsia="zh-CN"/>
              </w:rPr>
              <w:t>横截面积</w:t>
            </w:r>
            <w:r>
              <w:rPr>
                <w:rFonts w:ascii="Times New Roman" w:eastAsia="新宋体" w:hAnsi="Times New Roman" w:hint="eastAsia"/>
                <w:szCs w:val="21"/>
                <w:lang w:eastAsia="zh-CN"/>
              </w:rPr>
              <w:t>S/mm</w:t>
            </w:r>
            <w:r>
              <w:rPr>
                <w:rFonts w:ascii="Times New Roman" w:eastAsia="新宋体" w:hAnsi="Times New Roman" w:hint="eastAsia"/>
                <w:sz w:val="24"/>
                <w:szCs w:val="24"/>
                <w:vertAlign w:val="superscript"/>
                <w:lang w:eastAsia="zh-CN"/>
              </w:rPr>
              <w:t>2</w:t>
            </w:r>
          </w:p>
        </w:tc>
      </w:tr>
      <w:tr w:rsidR="00CC46F0" w14:paraId="242B6302" w14:textId="77777777">
        <w:tc>
          <w:tcPr>
            <w:tcW w:w="1545" w:type="dxa"/>
          </w:tcPr>
          <w:p w14:paraId="2BCBCA53" w14:textId="77777777" w:rsidR="00CC46F0" w:rsidRDefault="008F4C42">
            <w:pPr>
              <w:spacing w:line="360" w:lineRule="auto"/>
              <w:jc w:val="center"/>
              <w:rPr>
                <w:lang w:eastAsia="zh-CN"/>
              </w:rPr>
            </w:pPr>
            <w:r>
              <w:rPr>
                <w:rFonts w:ascii="Times New Roman" w:eastAsia="Calibri" w:hAnsi="Times New Roman" w:hint="eastAsia"/>
                <w:szCs w:val="21"/>
                <w:lang w:eastAsia="zh-CN"/>
              </w:rPr>
              <w:t>①</w:t>
            </w:r>
          </w:p>
        </w:tc>
        <w:tc>
          <w:tcPr>
            <w:tcW w:w="1440" w:type="dxa"/>
          </w:tcPr>
          <w:p w14:paraId="441D8CBF" w14:textId="77777777" w:rsidR="00CC46F0" w:rsidRDefault="008F4C42">
            <w:pPr>
              <w:spacing w:line="360" w:lineRule="auto"/>
              <w:jc w:val="center"/>
              <w:rPr>
                <w:lang w:eastAsia="zh-CN"/>
              </w:rPr>
            </w:pPr>
            <w:r>
              <w:rPr>
                <w:rFonts w:ascii="Times New Roman" w:eastAsia="新宋体" w:hAnsi="Times New Roman" w:hint="eastAsia"/>
                <w:szCs w:val="21"/>
                <w:lang w:eastAsia="zh-CN"/>
              </w:rPr>
              <w:t>镍铬合金</w:t>
            </w:r>
          </w:p>
        </w:tc>
        <w:tc>
          <w:tcPr>
            <w:tcW w:w="1440" w:type="dxa"/>
          </w:tcPr>
          <w:p w14:paraId="3CAD56E0" w14:textId="77777777" w:rsidR="00CC46F0" w:rsidRDefault="008F4C42">
            <w:pPr>
              <w:spacing w:line="360" w:lineRule="auto"/>
              <w:jc w:val="center"/>
              <w:rPr>
                <w:lang w:eastAsia="zh-CN"/>
              </w:rPr>
            </w:pPr>
            <w:r>
              <w:rPr>
                <w:rFonts w:ascii="Times New Roman" w:eastAsia="新宋体" w:hAnsi="Times New Roman" w:hint="eastAsia"/>
                <w:szCs w:val="21"/>
                <w:lang w:eastAsia="zh-CN"/>
              </w:rPr>
              <w:t>1.80</w:t>
            </w:r>
          </w:p>
        </w:tc>
        <w:tc>
          <w:tcPr>
            <w:tcW w:w="2145" w:type="dxa"/>
          </w:tcPr>
          <w:p w14:paraId="60EAA0E5" w14:textId="77777777" w:rsidR="00CC46F0" w:rsidRDefault="008F4C42">
            <w:pPr>
              <w:spacing w:line="360" w:lineRule="auto"/>
              <w:jc w:val="center"/>
              <w:rPr>
                <w:lang w:eastAsia="zh-CN"/>
              </w:rPr>
            </w:pPr>
            <w:r>
              <w:rPr>
                <w:rFonts w:ascii="Times New Roman" w:eastAsia="新宋体" w:hAnsi="Times New Roman" w:hint="eastAsia"/>
                <w:szCs w:val="21"/>
                <w:lang w:eastAsia="zh-CN"/>
              </w:rPr>
              <w:t>1.0</w:t>
            </w:r>
          </w:p>
        </w:tc>
      </w:tr>
      <w:tr w:rsidR="00CC46F0" w14:paraId="2BCDED79" w14:textId="77777777">
        <w:tc>
          <w:tcPr>
            <w:tcW w:w="1545" w:type="dxa"/>
          </w:tcPr>
          <w:p w14:paraId="2F821A32" w14:textId="77777777" w:rsidR="00CC46F0" w:rsidRDefault="008F4C42">
            <w:pPr>
              <w:spacing w:line="360" w:lineRule="auto"/>
              <w:jc w:val="center"/>
              <w:rPr>
                <w:lang w:eastAsia="zh-CN"/>
              </w:rPr>
            </w:pPr>
            <w:r>
              <w:rPr>
                <w:rFonts w:ascii="Times New Roman" w:eastAsia="Calibri" w:hAnsi="Times New Roman" w:hint="eastAsia"/>
                <w:szCs w:val="21"/>
                <w:lang w:eastAsia="zh-CN"/>
              </w:rPr>
              <w:t>②</w:t>
            </w:r>
          </w:p>
        </w:tc>
        <w:tc>
          <w:tcPr>
            <w:tcW w:w="1440" w:type="dxa"/>
          </w:tcPr>
          <w:p w14:paraId="2D33BB2B" w14:textId="77777777" w:rsidR="00CC46F0" w:rsidRDefault="008F4C42">
            <w:pPr>
              <w:spacing w:line="360" w:lineRule="auto"/>
              <w:jc w:val="center"/>
              <w:rPr>
                <w:lang w:eastAsia="zh-CN"/>
              </w:rPr>
            </w:pPr>
            <w:r>
              <w:rPr>
                <w:rFonts w:ascii="Times New Roman" w:eastAsia="新宋体" w:hAnsi="Times New Roman" w:hint="eastAsia"/>
                <w:szCs w:val="21"/>
                <w:lang w:eastAsia="zh-CN"/>
              </w:rPr>
              <w:t>镍铬合金</w:t>
            </w:r>
          </w:p>
        </w:tc>
        <w:tc>
          <w:tcPr>
            <w:tcW w:w="1440" w:type="dxa"/>
          </w:tcPr>
          <w:p w14:paraId="34A033A5" w14:textId="77777777" w:rsidR="00CC46F0" w:rsidRDefault="008F4C42">
            <w:pPr>
              <w:spacing w:line="360" w:lineRule="auto"/>
              <w:jc w:val="center"/>
              <w:rPr>
                <w:lang w:eastAsia="zh-CN"/>
              </w:rPr>
            </w:pPr>
            <w:r>
              <w:rPr>
                <w:rFonts w:ascii="Times New Roman" w:eastAsia="新宋体" w:hAnsi="Times New Roman" w:hint="eastAsia"/>
                <w:szCs w:val="21"/>
                <w:lang w:eastAsia="zh-CN"/>
              </w:rPr>
              <w:t>3.60</w:t>
            </w:r>
          </w:p>
        </w:tc>
        <w:tc>
          <w:tcPr>
            <w:tcW w:w="2145" w:type="dxa"/>
          </w:tcPr>
          <w:p w14:paraId="00E9FE50" w14:textId="77777777" w:rsidR="00CC46F0" w:rsidRDefault="008F4C42">
            <w:pPr>
              <w:spacing w:line="360" w:lineRule="auto"/>
              <w:jc w:val="center"/>
              <w:rPr>
                <w:lang w:eastAsia="zh-CN"/>
              </w:rPr>
            </w:pPr>
            <w:r>
              <w:rPr>
                <w:rFonts w:ascii="Times New Roman" w:eastAsia="新宋体" w:hAnsi="Times New Roman" w:hint="eastAsia"/>
                <w:szCs w:val="21"/>
                <w:lang w:eastAsia="zh-CN"/>
              </w:rPr>
              <w:t>1.0</w:t>
            </w:r>
          </w:p>
        </w:tc>
      </w:tr>
      <w:tr w:rsidR="00CC46F0" w14:paraId="49D07225" w14:textId="77777777">
        <w:tc>
          <w:tcPr>
            <w:tcW w:w="1545" w:type="dxa"/>
          </w:tcPr>
          <w:p w14:paraId="161C0D75" w14:textId="77777777" w:rsidR="00CC46F0" w:rsidRDefault="008F4C42">
            <w:pPr>
              <w:spacing w:line="360" w:lineRule="auto"/>
              <w:jc w:val="center"/>
              <w:rPr>
                <w:lang w:eastAsia="zh-CN"/>
              </w:rPr>
            </w:pPr>
            <w:r>
              <w:rPr>
                <w:rFonts w:ascii="Times New Roman" w:eastAsia="Calibri" w:hAnsi="Times New Roman" w:hint="eastAsia"/>
                <w:szCs w:val="21"/>
                <w:lang w:eastAsia="zh-CN"/>
              </w:rPr>
              <w:t>③</w:t>
            </w:r>
          </w:p>
        </w:tc>
        <w:tc>
          <w:tcPr>
            <w:tcW w:w="1440" w:type="dxa"/>
          </w:tcPr>
          <w:p w14:paraId="4D3CFFF5" w14:textId="77777777" w:rsidR="00CC46F0" w:rsidRDefault="008F4C42">
            <w:pPr>
              <w:spacing w:line="360" w:lineRule="auto"/>
              <w:jc w:val="center"/>
              <w:rPr>
                <w:lang w:eastAsia="zh-CN"/>
              </w:rPr>
            </w:pPr>
            <w:r>
              <w:rPr>
                <w:rFonts w:ascii="Times New Roman" w:eastAsia="新宋体" w:hAnsi="Times New Roman" w:hint="eastAsia"/>
                <w:szCs w:val="21"/>
                <w:lang w:eastAsia="zh-CN"/>
              </w:rPr>
              <w:t>镍铬合金</w:t>
            </w:r>
          </w:p>
        </w:tc>
        <w:tc>
          <w:tcPr>
            <w:tcW w:w="1440" w:type="dxa"/>
          </w:tcPr>
          <w:p w14:paraId="38342FE9" w14:textId="77777777" w:rsidR="00CC46F0" w:rsidRDefault="008F4C42">
            <w:pPr>
              <w:spacing w:line="360" w:lineRule="auto"/>
              <w:jc w:val="center"/>
              <w:rPr>
                <w:lang w:eastAsia="zh-CN"/>
              </w:rPr>
            </w:pPr>
            <w:r>
              <w:rPr>
                <w:rFonts w:ascii="Times New Roman" w:eastAsia="新宋体" w:hAnsi="Times New Roman" w:hint="eastAsia"/>
                <w:szCs w:val="21"/>
                <w:lang w:eastAsia="zh-CN"/>
              </w:rPr>
              <w:t>1.80</w:t>
            </w:r>
          </w:p>
        </w:tc>
        <w:tc>
          <w:tcPr>
            <w:tcW w:w="2145" w:type="dxa"/>
          </w:tcPr>
          <w:p w14:paraId="451ECDF8" w14:textId="77777777" w:rsidR="00CC46F0" w:rsidRDefault="008F4C42">
            <w:pPr>
              <w:spacing w:line="360" w:lineRule="auto"/>
              <w:jc w:val="center"/>
              <w:rPr>
                <w:lang w:eastAsia="zh-CN"/>
              </w:rPr>
            </w:pPr>
            <w:r>
              <w:rPr>
                <w:rFonts w:ascii="Times New Roman" w:eastAsia="新宋体" w:hAnsi="Times New Roman" w:hint="eastAsia"/>
                <w:szCs w:val="21"/>
                <w:lang w:eastAsia="zh-CN"/>
              </w:rPr>
              <w:t>2.0</w:t>
            </w:r>
          </w:p>
        </w:tc>
      </w:tr>
      <w:tr w:rsidR="00CC46F0" w14:paraId="2F0B7FD1" w14:textId="77777777">
        <w:tc>
          <w:tcPr>
            <w:tcW w:w="1545" w:type="dxa"/>
          </w:tcPr>
          <w:p w14:paraId="5CB7C11E" w14:textId="77777777" w:rsidR="00CC46F0" w:rsidRDefault="008F4C42">
            <w:pPr>
              <w:spacing w:line="360" w:lineRule="auto"/>
              <w:jc w:val="center"/>
              <w:rPr>
                <w:lang w:eastAsia="zh-CN"/>
              </w:rPr>
            </w:pPr>
            <w:r>
              <w:rPr>
                <w:rFonts w:ascii="Times New Roman" w:eastAsia="Calibri" w:hAnsi="Times New Roman" w:hint="eastAsia"/>
                <w:szCs w:val="21"/>
                <w:lang w:eastAsia="zh-CN"/>
              </w:rPr>
              <w:t>④</w:t>
            </w:r>
          </w:p>
        </w:tc>
        <w:tc>
          <w:tcPr>
            <w:tcW w:w="1440" w:type="dxa"/>
          </w:tcPr>
          <w:p w14:paraId="10788746" w14:textId="77777777" w:rsidR="00CC46F0" w:rsidRDefault="008F4C42">
            <w:pPr>
              <w:spacing w:line="360" w:lineRule="auto"/>
              <w:jc w:val="center"/>
              <w:rPr>
                <w:lang w:eastAsia="zh-CN"/>
              </w:rPr>
            </w:pPr>
            <w:r>
              <w:rPr>
                <w:rFonts w:ascii="Times New Roman" w:eastAsia="新宋体" w:hAnsi="Times New Roman" w:hint="eastAsia"/>
                <w:szCs w:val="21"/>
                <w:lang w:eastAsia="zh-CN"/>
              </w:rPr>
              <w:t>锰铜合金</w:t>
            </w:r>
          </w:p>
        </w:tc>
        <w:tc>
          <w:tcPr>
            <w:tcW w:w="1440" w:type="dxa"/>
          </w:tcPr>
          <w:p w14:paraId="7AEA4711" w14:textId="77777777" w:rsidR="00CC46F0" w:rsidRDefault="008F4C42">
            <w:pPr>
              <w:spacing w:line="360" w:lineRule="auto"/>
              <w:jc w:val="center"/>
              <w:rPr>
                <w:lang w:eastAsia="zh-CN"/>
              </w:rPr>
            </w:pPr>
            <w:r>
              <w:rPr>
                <w:rFonts w:ascii="Times New Roman" w:eastAsia="新宋体" w:hAnsi="Times New Roman" w:hint="eastAsia"/>
                <w:szCs w:val="21"/>
                <w:lang w:eastAsia="zh-CN"/>
              </w:rPr>
              <w:t>1.80</w:t>
            </w:r>
          </w:p>
        </w:tc>
        <w:tc>
          <w:tcPr>
            <w:tcW w:w="2145" w:type="dxa"/>
          </w:tcPr>
          <w:p w14:paraId="08B551B0" w14:textId="77777777" w:rsidR="00CC46F0" w:rsidRDefault="008F4C42">
            <w:pPr>
              <w:spacing w:line="360" w:lineRule="auto"/>
              <w:jc w:val="center"/>
              <w:rPr>
                <w:lang w:eastAsia="zh-CN"/>
              </w:rPr>
            </w:pPr>
            <w:r>
              <w:rPr>
                <w:rFonts w:ascii="Times New Roman" w:eastAsia="新宋体" w:hAnsi="Times New Roman" w:hint="eastAsia"/>
                <w:szCs w:val="21"/>
                <w:lang w:eastAsia="zh-CN"/>
              </w:rPr>
              <w:t>1.0</w:t>
            </w:r>
          </w:p>
        </w:tc>
      </w:tr>
    </w:tbl>
    <w:p w14:paraId="67333536" w14:textId="77777777" w:rsidR="00CC46F0" w:rsidRDefault="008F4C4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①③</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③④</w:t>
      </w:r>
    </w:p>
    <w:p w14:paraId="328D52F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2B50C0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解：要探究电阻大小与横截面积的关系时，要保持材料、长度都相同，横截面积不同，由表格中的数据知：需要选择金属丝</w:t>
      </w:r>
      <w:r>
        <w:rPr>
          <w:rFonts w:ascii="Times New Roman" w:eastAsia="Calibri" w:hAnsi="Times New Roman" w:hint="eastAsia"/>
          <w:color w:val="FF0000"/>
          <w:szCs w:val="21"/>
        </w:rPr>
        <w:t>①③</w:t>
      </w:r>
      <w:r>
        <w:rPr>
          <w:rFonts w:ascii="Times New Roman" w:eastAsia="新宋体" w:hAnsi="Times New Roman" w:hint="eastAsia"/>
          <w:color w:val="FF0000"/>
          <w:szCs w:val="21"/>
        </w:rPr>
        <w:t>进行实验。</w:t>
      </w:r>
    </w:p>
    <w:p w14:paraId="269C1049" w14:textId="77777777" w:rsidR="00CC46F0" w:rsidRDefault="008F4C42">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秋•镇江期末）下列因素中，对导体电阻大小有决定作用的是（　　）</w:t>
      </w:r>
    </w:p>
    <w:p w14:paraId="4C2997F6"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．导体是否接入电路</w:t>
      </w:r>
      <w:r>
        <w:tab/>
      </w:r>
      <w:r>
        <w:rPr>
          <w:rFonts w:ascii="Times New Roman" w:eastAsia="新宋体" w:hAnsi="Times New Roman" w:hint="eastAsia"/>
          <w:szCs w:val="21"/>
        </w:rPr>
        <w:t>B</w:t>
      </w:r>
      <w:r>
        <w:rPr>
          <w:rFonts w:ascii="Times New Roman" w:eastAsia="新宋体" w:hAnsi="Times New Roman" w:hint="eastAsia"/>
          <w:szCs w:val="21"/>
        </w:rPr>
        <w:t>．导体的长度</w:t>
      </w:r>
      <w:r>
        <w:tab/>
      </w:r>
    </w:p>
    <w:p w14:paraId="72B7913B"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．通过导体的电流</w:t>
      </w:r>
      <w:r>
        <w:tab/>
      </w:r>
      <w:r>
        <w:rPr>
          <w:rFonts w:ascii="Times New Roman" w:eastAsia="新宋体" w:hAnsi="Times New Roman" w:hint="eastAsia"/>
          <w:szCs w:val="21"/>
        </w:rPr>
        <w:t>D</w:t>
      </w:r>
      <w:r>
        <w:rPr>
          <w:rFonts w:ascii="Times New Roman" w:eastAsia="新宋体" w:hAnsi="Times New Roman" w:hint="eastAsia"/>
          <w:szCs w:val="21"/>
        </w:rPr>
        <w:t>．导体两端的电压</w:t>
      </w:r>
    </w:p>
    <w:p w14:paraId="074B6E9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3DF18F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50CE4BDF"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导体电阻大小和导体的长度、横截面积、材料和温度有关，而与导体中的电流、导体两端的电压、导体是否接入电路无关，故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15417910" w14:textId="77777777" w:rsidR="00CC46F0" w:rsidRDefault="008F4C42">
      <w:pPr>
        <w:spacing w:line="360" w:lineRule="auto"/>
        <w:rPr>
          <w:rFonts w:eastAsia="新宋体"/>
          <w:lang w:eastAsia="zh-CN"/>
        </w:rPr>
      </w:pPr>
      <w:r>
        <w:rPr>
          <w:rFonts w:ascii="Times New Roman" w:eastAsia="新宋体" w:hAnsi="Times New Roman" w:hint="eastAsia"/>
          <w:b/>
          <w:szCs w:val="21"/>
        </w:rPr>
        <w:t>三．滑动变阻器的使用</w:t>
      </w:r>
    </w:p>
    <w:p w14:paraId="0BCE267E" w14:textId="77777777" w:rsidR="00CC46F0" w:rsidRDefault="008F4C42">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溧阳市期末）由于一个滑动变阻器的最大阻值不够大，某同学将两个相同的</w:t>
      </w:r>
      <w:r>
        <w:rPr>
          <w:rFonts w:ascii="Times New Roman" w:eastAsia="新宋体" w:hAnsi="Times New Roman" w:hint="eastAsia"/>
          <w:szCs w:val="21"/>
        </w:rPr>
        <w:lastRenderedPageBreak/>
        <w:t>滑动变阻器串联起来使用，如图，要使两个滑动变阻器阻值最大，滑片</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的位置应同时满足（　　）</w:t>
      </w:r>
    </w:p>
    <w:p w14:paraId="7EA774C7" w14:textId="77777777" w:rsidR="00CC46F0" w:rsidRDefault="008F4C42">
      <w:pPr>
        <w:spacing w:line="360" w:lineRule="auto"/>
        <w:ind w:leftChars="130" w:left="273"/>
      </w:pPr>
      <w:r>
        <w:rPr>
          <w:rFonts w:ascii="Times New Roman" w:eastAsia="新宋体" w:hAnsi="Times New Roman"/>
          <w:szCs w:val="21"/>
        </w:rPr>
        <w:pict w14:anchorId="5C30CC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4" o:spid="_x0000_i1025" type="#_x0000_t75" alt="http://www.zxxk.com" style="width:160pt;height:59.5pt">
            <v:imagedata r:id="rId7" o:title=""/>
          </v:shape>
        </w:pict>
      </w:r>
    </w:p>
    <w:p w14:paraId="793801A8"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在最右端，</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在最左端</w:t>
      </w:r>
      <w:r>
        <w:tab/>
      </w:r>
    </w:p>
    <w:p w14:paraId="74A48489"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在最左端，</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在最右端</w:t>
      </w:r>
      <w:r>
        <w:tab/>
      </w:r>
    </w:p>
    <w:p w14:paraId="667D7B5F"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在最左端，</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在最左端</w:t>
      </w:r>
      <w:r>
        <w:tab/>
      </w:r>
    </w:p>
    <w:p w14:paraId="76F2D23C"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在最右端，</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在最右端</w:t>
      </w:r>
    </w:p>
    <w:p w14:paraId="5C78491F" w14:textId="77777777" w:rsidR="00CC46F0" w:rsidRDefault="008F4C42">
      <w:pPr>
        <w:spacing w:line="360" w:lineRule="auto"/>
        <w:ind w:leftChars="130" w:left="273"/>
      </w:pPr>
      <w:r>
        <w:rPr>
          <w:rFonts w:ascii="Times New Roman" w:eastAsia="新宋体" w:hAnsi="Times New Roman" w:hint="eastAsia"/>
          <w:szCs w:val="21"/>
          <w:lang w:eastAsia="zh-CN"/>
        </w:rPr>
        <w:t>【答案】</w:t>
      </w:r>
      <w:r>
        <w:rPr>
          <w:rFonts w:ascii="Times New Roman" w:eastAsia="新宋体" w:hAnsi="Times New Roman" w:hint="eastAsia"/>
          <w:szCs w:val="21"/>
        </w:rPr>
        <w:t>B</w:t>
      </w:r>
      <w:r>
        <w:rPr>
          <w:rFonts w:ascii="Times New Roman" w:eastAsia="新宋体" w:hAnsi="Times New Roman" w:hint="eastAsia"/>
          <w:szCs w:val="21"/>
        </w:rPr>
        <w:t>。</w:t>
      </w:r>
    </w:p>
    <w:p w14:paraId="0D9A17E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接了左上右下，</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接入了左上左下；</w:t>
      </w:r>
    </w:p>
    <w:p w14:paraId="6B9308F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则当滑片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在最左端，</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在最右端时，两滑动变阻器的接入电阻均为最大，则两滑动变阻器串联后的总电阻最大。</w:t>
      </w:r>
    </w:p>
    <w:p w14:paraId="02CC2A6D" w14:textId="77777777" w:rsidR="00CC46F0" w:rsidRDefault="008F4C42">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秋•淮安区期末）如图所示，有关滑动变阻器的使用，说法正确的是（　　）</w:t>
      </w:r>
    </w:p>
    <w:p w14:paraId="6D8455B6" w14:textId="77777777" w:rsidR="00CC46F0" w:rsidRDefault="008F4C42">
      <w:pPr>
        <w:spacing w:line="360" w:lineRule="auto"/>
        <w:ind w:leftChars="130" w:left="273"/>
      </w:pPr>
      <w:r>
        <w:rPr>
          <w:rFonts w:ascii="Times New Roman" w:eastAsia="新宋体" w:hAnsi="Times New Roman"/>
          <w:szCs w:val="21"/>
        </w:rPr>
        <w:pict w14:anchorId="5719B2F5">
          <v:shape id="图片 145" o:spid="_x0000_i1026" type="#_x0000_t75" alt="http://www.zxxk.com" style="width:76pt;height:48pt">
            <v:imagedata r:id="rId8" o:title=""/>
          </v:shape>
        </w:pict>
      </w:r>
    </w:p>
    <w:p w14:paraId="08D91737"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．接线柱</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端接进电路为定值电阻</w:t>
      </w:r>
      <w:r>
        <w:tab/>
      </w:r>
    </w:p>
    <w:p w14:paraId="0B5C5959"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．接线柱</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端接进电路为一根导线</w:t>
      </w:r>
      <w:r>
        <w:tab/>
      </w:r>
    </w:p>
    <w:p w14:paraId="70DC5FEE"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端接进电路，电流方向为</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B</w:t>
      </w:r>
      <w:r>
        <w:tab/>
      </w:r>
    </w:p>
    <w:p w14:paraId="51591AEE"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端接进电路，向</w:t>
      </w:r>
      <w:r>
        <w:rPr>
          <w:rFonts w:ascii="Times New Roman" w:eastAsia="新宋体" w:hAnsi="Times New Roman" w:hint="eastAsia"/>
          <w:szCs w:val="21"/>
        </w:rPr>
        <w:t>D</w:t>
      </w:r>
      <w:r>
        <w:rPr>
          <w:rFonts w:ascii="Times New Roman" w:eastAsia="新宋体" w:hAnsi="Times New Roman" w:hint="eastAsia"/>
          <w:szCs w:val="21"/>
        </w:rPr>
        <w:t>端移动</w:t>
      </w:r>
      <w:r>
        <w:rPr>
          <w:rFonts w:ascii="Times New Roman" w:eastAsia="新宋体" w:hAnsi="Times New Roman" w:hint="eastAsia"/>
          <w:szCs w:val="21"/>
        </w:rPr>
        <w:t>P</w:t>
      </w:r>
      <w:r>
        <w:rPr>
          <w:rFonts w:ascii="Times New Roman" w:eastAsia="新宋体" w:hAnsi="Times New Roman" w:hint="eastAsia"/>
          <w:szCs w:val="21"/>
        </w:rPr>
        <w:t>，电阻增大</w:t>
      </w:r>
    </w:p>
    <w:p w14:paraId="626B04D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EA5608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6976071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、接线柱</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端接进电路时，</w:t>
      </w:r>
      <w:r>
        <w:rPr>
          <w:rFonts w:ascii="Times New Roman" w:eastAsia="新宋体" w:hAnsi="Times New Roman" w:hint="eastAsia"/>
          <w:color w:val="FF0000"/>
          <w:szCs w:val="21"/>
        </w:rPr>
        <w:t>CD</w:t>
      </w:r>
      <w:r>
        <w:rPr>
          <w:rFonts w:ascii="Times New Roman" w:eastAsia="新宋体" w:hAnsi="Times New Roman" w:hint="eastAsia"/>
          <w:color w:val="FF0000"/>
          <w:szCs w:val="21"/>
        </w:rPr>
        <w:t>相当于一段导线，电阻为</w:t>
      </w:r>
      <w:r>
        <w:rPr>
          <w:rFonts w:ascii="Times New Roman" w:eastAsia="新宋体" w:hAnsi="Times New Roman" w:hint="eastAsia"/>
          <w:color w:val="FF0000"/>
          <w:szCs w:val="21"/>
        </w:rPr>
        <w:t>0</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FFBFA7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、接线柱</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端接进电路，此时接入电路的电阻是最大的，移动滑片，阻值不</w:t>
      </w:r>
      <w:r>
        <w:rPr>
          <w:rFonts w:ascii="Times New Roman" w:eastAsia="新宋体" w:hAnsi="Times New Roman" w:hint="eastAsia"/>
          <w:color w:val="FF0000"/>
          <w:szCs w:val="21"/>
        </w:rPr>
        <w:t>变，相当于定值电阻，故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0C3942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端接进电路，电流方向应该根据电源的正负极来判定，不是根据滑动变阻器的接法判定的，故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A173A37"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端接进电路，向</w:t>
      </w:r>
      <w:r>
        <w:rPr>
          <w:rFonts w:ascii="Times New Roman" w:eastAsia="新宋体" w:hAnsi="Times New Roman" w:hint="eastAsia"/>
          <w:color w:val="FF0000"/>
          <w:szCs w:val="21"/>
        </w:rPr>
        <w:t>D</w:t>
      </w:r>
      <w:r>
        <w:rPr>
          <w:rFonts w:ascii="Times New Roman" w:eastAsia="新宋体" w:hAnsi="Times New Roman" w:hint="eastAsia"/>
          <w:color w:val="FF0000"/>
          <w:szCs w:val="21"/>
        </w:rPr>
        <w:t>端移动</w:t>
      </w:r>
      <w:r>
        <w:rPr>
          <w:rFonts w:ascii="Times New Roman" w:eastAsia="新宋体" w:hAnsi="Times New Roman" w:hint="eastAsia"/>
          <w:color w:val="FF0000"/>
          <w:szCs w:val="21"/>
        </w:rPr>
        <w:t>P</w:t>
      </w:r>
      <w:r>
        <w:rPr>
          <w:rFonts w:ascii="Times New Roman" w:eastAsia="新宋体" w:hAnsi="Times New Roman" w:hint="eastAsia"/>
          <w:color w:val="FF0000"/>
          <w:szCs w:val="21"/>
        </w:rPr>
        <w:t>，滑动变阻器接入电路中的电阻丝长度变长，电阻增大，故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4821239A" w14:textId="77777777" w:rsidR="00CC46F0" w:rsidRDefault="008F4C42">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姜堰区期末）如图所示，是电学中常见的电路图，在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两点间分别接入下列选项中加点字的元件，并进行对应实验。对滑动变阻器在此实验中的主要作用，下列描述中正确的是（　　）</w:t>
      </w:r>
    </w:p>
    <w:p w14:paraId="3A5F99B2" w14:textId="77777777" w:rsidR="00CC46F0" w:rsidRDefault="008F4C42">
      <w:pPr>
        <w:spacing w:line="360" w:lineRule="auto"/>
        <w:ind w:leftChars="130" w:left="273"/>
      </w:pPr>
      <w:r>
        <w:rPr>
          <w:rFonts w:ascii="Times New Roman" w:eastAsia="新宋体" w:hAnsi="Times New Roman"/>
          <w:szCs w:val="21"/>
        </w:rPr>
        <w:lastRenderedPageBreak/>
        <w:pict w14:anchorId="0FF341D1">
          <v:shape id="图片 146" o:spid="_x0000_i1027" type="#_x0000_t75" alt="http://www.zxxk.com" style="width:130.5pt;height:91.5pt">
            <v:imagedata r:id="rId9" o:title=""/>
          </v:shape>
        </w:pict>
      </w:r>
    </w:p>
    <w:p w14:paraId="009817D6"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．探究电流与电阻的关系——改变</w:t>
      </w:r>
      <w:r>
        <w:rPr>
          <w:rFonts w:ascii="Times New Roman" w:eastAsia="新宋体" w:hAnsi="Times New Roman" w:hint="eastAsia"/>
          <w:szCs w:val="21"/>
          <w:em w:val="dot"/>
        </w:rPr>
        <w:t>定值电阻</w:t>
      </w:r>
      <w:r>
        <w:rPr>
          <w:rFonts w:ascii="Times New Roman" w:eastAsia="新宋体" w:hAnsi="Times New Roman" w:hint="eastAsia"/>
          <w:szCs w:val="21"/>
        </w:rPr>
        <w:t>两端电压，使其不同</w:t>
      </w:r>
      <w:r>
        <w:tab/>
      </w:r>
    </w:p>
    <w:p w14:paraId="65D71BDF"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．探究电流与电压的关系——必须调节</w:t>
      </w:r>
      <w:r>
        <w:rPr>
          <w:rFonts w:ascii="Times New Roman" w:eastAsia="新宋体" w:hAnsi="Times New Roman" w:hint="eastAsia"/>
          <w:szCs w:val="21"/>
          <w:em w:val="dot"/>
        </w:rPr>
        <w:t>电阻</w:t>
      </w:r>
      <w:r>
        <w:rPr>
          <w:rFonts w:ascii="Times New Roman" w:eastAsia="新宋体" w:hAnsi="Times New Roman" w:hint="eastAsia"/>
          <w:szCs w:val="21"/>
        </w:rPr>
        <w:t>两端电压成倍数变化</w:t>
      </w:r>
      <w:r>
        <w:tab/>
      </w:r>
    </w:p>
    <w:p w14:paraId="08551D85"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．测量</w:t>
      </w:r>
      <w:r>
        <w:rPr>
          <w:rFonts w:ascii="Times New Roman" w:eastAsia="新宋体" w:hAnsi="Times New Roman" w:hint="eastAsia"/>
          <w:szCs w:val="21"/>
          <w:em w:val="dot"/>
        </w:rPr>
        <w:t>小灯泡</w:t>
      </w:r>
      <w:r>
        <w:rPr>
          <w:rFonts w:ascii="Times New Roman" w:eastAsia="新宋体" w:hAnsi="Times New Roman" w:hint="eastAsia"/>
          <w:szCs w:val="21"/>
        </w:rPr>
        <w:t>的阻值——多次测量求平均值，减小误差</w:t>
      </w:r>
      <w:r>
        <w:tab/>
      </w:r>
    </w:p>
    <w:p w14:paraId="445A3EA6"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．测量</w:t>
      </w:r>
      <w:r>
        <w:rPr>
          <w:rFonts w:ascii="Times New Roman" w:eastAsia="新宋体" w:hAnsi="Times New Roman" w:hint="eastAsia"/>
          <w:szCs w:val="21"/>
          <w:em w:val="dot"/>
        </w:rPr>
        <w:t>小灯泡</w:t>
      </w:r>
      <w:r>
        <w:rPr>
          <w:rFonts w:ascii="Times New Roman" w:eastAsia="新宋体" w:hAnsi="Times New Roman" w:hint="eastAsia"/>
          <w:szCs w:val="21"/>
        </w:rPr>
        <w:t>的电功率——改变小灯泡两端电压，求实际电功率</w:t>
      </w:r>
    </w:p>
    <w:p w14:paraId="55223D2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1D90A24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、探究电流与电阻的关系时滑动变阻器的作用是保护电路和保持定值电阻两端电压不变，找出普遍规律，故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0AEAF4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、探究电流与电压的关系时滑动变阻器的作用一般有保护电路和改变被测电阻两端的电压，但不一定是成倍的变化，故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887DC3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、在测量小灯泡的电阻的实验中，滑动变阻器的作用是：通过改变小灯泡两端的实际电压与通过小灯泡的电流，根据欧姆定律求出小灯泡的电阻，得出电阻与温度的关系，故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6F17E92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、测量小灯泡的电功率时，通过移动滑动变阻器可以改变小灯泡两端电压，求实际电功率，故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03580F01" w14:textId="77777777" w:rsidR="00CC46F0" w:rsidRDefault="008F4C42">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w:t>
      </w:r>
      <w:r>
        <w:rPr>
          <w:rFonts w:ascii="Times New Roman" w:eastAsia="新宋体" w:hAnsi="Times New Roman" w:hint="eastAsia"/>
          <w:szCs w:val="21"/>
        </w:rPr>
        <w:t>）如图所示，是电学中常见的电路图，在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两点间分别接入下列选项中加点字的元件，并进行对应实验，对滑动变阻器在此实验中的作用描述正确的是（　　）</w:t>
      </w:r>
    </w:p>
    <w:p w14:paraId="644455D4" w14:textId="77777777" w:rsidR="00CC46F0" w:rsidRDefault="008F4C42">
      <w:pPr>
        <w:spacing w:line="360" w:lineRule="auto"/>
        <w:ind w:leftChars="130" w:left="273"/>
      </w:pPr>
      <w:r>
        <w:rPr>
          <w:rFonts w:ascii="Times New Roman" w:eastAsia="新宋体" w:hAnsi="Times New Roman"/>
          <w:szCs w:val="21"/>
        </w:rPr>
        <w:pict w14:anchorId="0230961E">
          <v:shape id="图片 147" o:spid="_x0000_i1028" type="#_x0000_t75" alt="http://www.zxxk.com" style="width:130.5pt;height:91.5pt">
            <v:imagedata r:id="rId10" o:title=""/>
          </v:shape>
        </w:pict>
      </w:r>
    </w:p>
    <w:p w14:paraId="2C9D9642"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．探究电流与电压的关系——保持</w:t>
      </w:r>
      <w:r>
        <w:rPr>
          <w:rFonts w:ascii="Times New Roman" w:eastAsia="新宋体" w:hAnsi="Times New Roman" w:hint="eastAsia"/>
          <w:szCs w:val="21"/>
          <w:em w:val="dot"/>
        </w:rPr>
        <w:t>定值电阻</w:t>
      </w:r>
      <w:r>
        <w:rPr>
          <w:rFonts w:ascii="Times New Roman" w:eastAsia="新宋体" w:hAnsi="Times New Roman" w:hint="eastAsia"/>
          <w:szCs w:val="21"/>
        </w:rPr>
        <w:t>两端电压不变</w:t>
      </w:r>
      <w:r>
        <w:tab/>
      </w:r>
    </w:p>
    <w:p w14:paraId="349A3F90"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．探究电流与</w:t>
      </w:r>
      <w:r>
        <w:rPr>
          <w:rFonts w:ascii="Times New Roman" w:eastAsia="新宋体" w:hAnsi="Times New Roman" w:hint="eastAsia"/>
          <w:szCs w:val="21"/>
          <w:em w:val="dot"/>
        </w:rPr>
        <w:t>电阻</w:t>
      </w:r>
      <w:r>
        <w:rPr>
          <w:rFonts w:ascii="Times New Roman" w:eastAsia="新宋体" w:hAnsi="Times New Roman" w:hint="eastAsia"/>
          <w:szCs w:val="21"/>
        </w:rPr>
        <w:t>的关系——调节电阻两端电压成倍数变化</w:t>
      </w:r>
      <w:r>
        <w:tab/>
      </w:r>
    </w:p>
    <w:p w14:paraId="1C854C22"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．测量</w:t>
      </w:r>
      <w:r>
        <w:rPr>
          <w:rFonts w:ascii="Times New Roman" w:eastAsia="新宋体" w:hAnsi="Times New Roman" w:hint="eastAsia"/>
          <w:szCs w:val="21"/>
          <w:em w:val="dot"/>
        </w:rPr>
        <w:t>定值电阻</w:t>
      </w:r>
      <w:r>
        <w:rPr>
          <w:rFonts w:ascii="Times New Roman" w:eastAsia="新宋体" w:hAnsi="Times New Roman" w:hint="eastAsia"/>
          <w:szCs w:val="21"/>
        </w:rPr>
        <w:t>的阻值——多次测量求平均值，减小误差</w:t>
      </w:r>
      <w:r>
        <w:tab/>
      </w:r>
    </w:p>
    <w:p w14:paraId="40C67F81"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．测量</w:t>
      </w:r>
      <w:r>
        <w:rPr>
          <w:rFonts w:ascii="Times New Roman" w:eastAsia="新宋体" w:hAnsi="Times New Roman" w:hint="eastAsia"/>
          <w:szCs w:val="21"/>
          <w:em w:val="dot"/>
        </w:rPr>
        <w:t>小灯泡</w:t>
      </w:r>
      <w:r>
        <w:rPr>
          <w:rFonts w:ascii="Times New Roman" w:eastAsia="新宋体" w:hAnsi="Times New Roman" w:hint="eastAsia"/>
          <w:szCs w:val="21"/>
        </w:rPr>
        <w:t>的电功率——改变小灯泡两端电压，求平均电功率</w:t>
      </w:r>
    </w:p>
    <w:p w14:paraId="1A1658D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665A4BC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、探究电流与电压的关系时滑动变阻器的作用一般有保护电路和改变电路电流或改变被测电阻两端电压，故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3119E2D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lastRenderedPageBreak/>
        <w:t>B</w:t>
      </w:r>
      <w:r>
        <w:rPr>
          <w:rFonts w:ascii="Times New Roman" w:eastAsia="新宋体" w:hAnsi="Times New Roman" w:hint="eastAsia"/>
          <w:color w:val="FF0000"/>
          <w:szCs w:val="21"/>
        </w:rPr>
        <w:t>、探究电流与电阻的关系时滑动变阻器的作用是保护电路和保持定值电阻两端电压不变，找出普遍规律，故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91F376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、测量导体的电阻时，通过改变滑动变阻器接入电路的阻值，从而改变了待测电阻两端的电压和通过它的电流，可以多测几组数据，通过求平均值来减小误差，故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4D9C5AB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、在“伏安法”测小灯泡电功率的实验中，滑动变阻器的作用是：通过改变小灯泡两端的实际电压与通过小灯泡的电流，可比较小灯泡亮度与灯泡的实际功率之间的关系，不需要测量平均功率，故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02509CC3" w14:textId="77777777" w:rsidR="00CC46F0" w:rsidRDefault="008F4C42">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秋•兴化市期末）如图为某电位器的内部结构图，为满足顺</w:t>
      </w:r>
      <w:r>
        <w:rPr>
          <w:rFonts w:ascii="Times New Roman" w:eastAsia="新宋体" w:hAnsi="Times New Roman" w:hint="eastAsia"/>
          <w:szCs w:val="21"/>
        </w:rPr>
        <w:t>时针旋转滑片而使该电位器电阻增大，则下列接线方法中正确的是（　　）</w:t>
      </w:r>
    </w:p>
    <w:p w14:paraId="699A917F" w14:textId="77777777" w:rsidR="00CC46F0" w:rsidRDefault="008F4C42">
      <w:pPr>
        <w:spacing w:line="360" w:lineRule="auto"/>
        <w:ind w:leftChars="130" w:left="273"/>
      </w:pPr>
      <w:r>
        <w:rPr>
          <w:rFonts w:ascii="Times New Roman" w:eastAsia="新宋体" w:hAnsi="Times New Roman"/>
          <w:szCs w:val="21"/>
        </w:rPr>
        <w:pict w14:anchorId="1CFBB04D">
          <v:shape id="图片 148" o:spid="_x0000_i1029" type="#_x0000_t75" alt="http://www.zxxk.com" style="width:61pt;height:67.5pt">
            <v:imagedata r:id="rId11" o:title=""/>
          </v:shape>
        </w:pict>
      </w:r>
    </w:p>
    <w:p w14:paraId="69CC98DE"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7EA744AD">
          <v:shape id="图片 149" o:spid="_x0000_i1030" type="#_x0000_t75" alt="http://www.zxxk.com" style="width:76.5pt;height:79pt">
            <v:imagedata r:id="rId12" o:title=""/>
          </v:shape>
        </w:pic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7202955C">
          <v:shape id="图片 150" o:spid="_x0000_i1031" type="#_x0000_t75" alt="http://www.zxxk.com" style="width:1in;height:79.5pt">
            <v:imagedata r:id="rId13" o:title=""/>
          </v:shape>
        </w:pict>
      </w:r>
      <w:r>
        <w:tab/>
      </w:r>
    </w:p>
    <w:p w14:paraId="6911646C"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6828D5A4">
          <v:shape id="图片 151" o:spid="_x0000_i1032" type="#_x0000_t75" alt="http://www.zxxk.com" style="width:71.5pt;height:85pt">
            <v:imagedata r:id="rId14" o:title=""/>
          </v:shape>
        </w:pic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0198F216">
          <v:shape id="图片 152" o:spid="_x0000_i1033" type="#_x0000_t75" alt="http://www.zxxk.com" style="width:1in;height:82pt">
            <v:imagedata r:id="rId15" o:title=""/>
          </v:shape>
        </w:pict>
      </w:r>
    </w:p>
    <w:p w14:paraId="5B467307"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38B7ADAF"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、此图中，变阻器的电阻全部接入电路，所以在旋转滑片时，电路的电阻不变，故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798ED9C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、此图中，滑片左边的电阻丝接入电路，所以当顺时针旋转时，接入电路的电阻变大，所以</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7844B06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、此图中，滑片右边的电阻丝接入电路，所以当顺时针旋转时，接入电路的电阻变小，故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E2F6F6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、此图中选择了三个接线柱，解法错误，故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CD18720" w14:textId="77777777" w:rsidR="00CC46F0" w:rsidRDefault="008F4C42">
      <w:pPr>
        <w:spacing w:line="360" w:lineRule="auto"/>
        <w:rPr>
          <w:rFonts w:eastAsia="新宋体"/>
          <w:lang w:eastAsia="zh-CN"/>
        </w:rPr>
      </w:pPr>
      <w:r>
        <w:rPr>
          <w:rFonts w:ascii="Times New Roman" w:eastAsia="新宋体" w:hAnsi="Times New Roman" w:hint="eastAsia"/>
          <w:b/>
          <w:szCs w:val="21"/>
        </w:rPr>
        <w:t>四．欧姆定律的应用</w:t>
      </w:r>
    </w:p>
    <w:p w14:paraId="0D39C632" w14:textId="77777777" w:rsidR="00CC46F0" w:rsidRDefault="008F4C42">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亭湖区期末）如图所示，电源电压保持不变，开关</w:t>
      </w:r>
      <w:r>
        <w:rPr>
          <w:rFonts w:ascii="Times New Roman" w:eastAsia="新宋体" w:hAnsi="Times New Roman" w:hint="eastAsia"/>
          <w:szCs w:val="21"/>
        </w:rPr>
        <w:t>S</w:t>
      </w:r>
      <w:r>
        <w:rPr>
          <w:rFonts w:ascii="Times New Roman" w:eastAsia="新宋体" w:hAnsi="Times New Roman" w:hint="eastAsia"/>
          <w:szCs w:val="21"/>
        </w:rPr>
        <w:t>闭合后，灯</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都能正常发光，甲、乙两个电表的示数之比是</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．此时灯</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的电阻之比是（　　）</w:t>
      </w:r>
    </w:p>
    <w:p w14:paraId="7C753178" w14:textId="77777777" w:rsidR="00CC46F0" w:rsidRDefault="008F4C42">
      <w:pPr>
        <w:spacing w:line="360" w:lineRule="auto"/>
        <w:ind w:leftChars="130" w:left="273"/>
      </w:pPr>
      <w:r>
        <w:rPr>
          <w:rFonts w:ascii="Times New Roman" w:eastAsia="新宋体" w:hAnsi="Times New Roman"/>
          <w:szCs w:val="21"/>
        </w:rPr>
        <w:lastRenderedPageBreak/>
        <w:pict w14:anchorId="638BF2FB">
          <v:shape id="图片 153" o:spid="_x0000_i1034" type="#_x0000_t75" alt="http://www.zxxk.com" style="width:86.5pt;height:80.5pt">
            <v:imagedata r:id="rId16" o:title=""/>
          </v:shape>
        </w:pict>
      </w:r>
    </w:p>
    <w:p w14:paraId="36F7C979" w14:textId="77777777" w:rsidR="00CC46F0" w:rsidRDefault="008F4C4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p>
    <w:p w14:paraId="5AF8EA9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1A4D8A1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解：如果甲乙任何一个为电流表，将会形成短路，因此甲乙都为电压表，此时灯</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串联连接，电压表甲测量</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两端电压，电压表乙测量电源电压；</w:t>
      </w:r>
    </w:p>
    <w:p w14:paraId="2BB6596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因为串联电路两端电压等于各部分电压之和，并且甲、乙两个电表的示数之比是</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，所以灯</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两端电压之比：</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p>
    <w:p w14:paraId="0D90E39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又因为串联电路电流相等，即</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p>
    <w:p w14:paraId="0A770407"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0AF581D9">
          <v:shape id="图片 154" o:spid="_x0000_i1035" type="#_x0000_t75" style="width:10pt;height:26.5pt">
            <v:imagedata r:id="rId17" o:title="菁优网-jyeoo"/>
          </v:shape>
        </w:pict>
      </w:r>
      <w:r>
        <w:rPr>
          <w:rFonts w:ascii="Times New Roman" w:eastAsia="新宋体" w:hAnsi="Times New Roman" w:hint="eastAsia"/>
          <w:color w:val="FF0000"/>
          <w:szCs w:val="21"/>
        </w:rPr>
        <w:t>可得，</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078307AD">
          <v:shape id="图片 155" o:spid="_x0000_i1036" type="#_x0000_t75" style="width:16.5pt;height:34.5pt">
            <v:imagedata r:id="rId18" o:title="菁优网-jyeoo"/>
          </v:shape>
        </w:pict>
      </w:r>
      <w:r>
        <w:rPr>
          <w:rFonts w:ascii="Times New Roman" w:eastAsia="新宋体" w:hAnsi="Times New Roman" w:hint="eastAsia"/>
          <w:color w:val="FF0000"/>
          <w:szCs w:val="21"/>
        </w:rPr>
        <w:t>：</w:t>
      </w:r>
      <w:r>
        <w:rPr>
          <w:color w:val="FF0000"/>
          <w:position w:val="-30"/>
        </w:rPr>
        <w:pict w14:anchorId="48CA20E8">
          <v:shape id="图片 156" o:spid="_x0000_i1037" type="#_x0000_t75" style="width:16.5pt;height:34.5pt">
            <v:imagedata r:id="rId1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p>
    <w:p w14:paraId="12E22590" w14:textId="77777777" w:rsidR="00CC46F0" w:rsidRDefault="008F4C42">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秋•泰兴市期末）如图所示是体重自动测试仪的工作原理图，下列说法正确的是（　　）</w:t>
      </w:r>
    </w:p>
    <w:p w14:paraId="08C7AE74" w14:textId="77777777" w:rsidR="00CC46F0" w:rsidRDefault="008F4C42">
      <w:pPr>
        <w:spacing w:line="360" w:lineRule="auto"/>
        <w:ind w:leftChars="130" w:left="273"/>
      </w:pPr>
      <w:r>
        <w:rPr>
          <w:rFonts w:ascii="Times New Roman" w:eastAsia="新宋体" w:hAnsi="Times New Roman"/>
          <w:szCs w:val="21"/>
        </w:rPr>
        <w:pict w14:anchorId="0D5D52CE">
          <v:shape id="图片 157" o:spid="_x0000_i1038" type="#_x0000_t75" alt="http://www.zxxk.com" style="width:148.5pt;height:109pt">
            <v:imagedata r:id="rId20" o:title=""/>
          </v:shape>
        </w:pict>
      </w:r>
    </w:p>
    <w:p w14:paraId="6F7C40E6"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．体重越大，体重示数计的示数越小</w:t>
      </w:r>
      <w:r>
        <w:tab/>
      </w:r>
    </w:p>
    <w:p w14:paraId="0CD2B091"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．该体重测试仪的刻度是均匀的</w:t>
      </w:r>
      <w:r>
        <w:tab/>
      </w:r>
    </w:p>
    <w:p w14:paraId="09CC6BA4"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在电路中没有作用，可以去掉</w:t>
      </w:r>
      <w:r>
        <w:tab/>
      </w:r>
    </w:p>
    <w:p w14:paraId="024A3891"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下端的绝缘层能起到节能的作用</w:t>
      </w:r>
    </w:p>
    <w:p w14:paraId="7468B8D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086EED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解：由图可知，该电路为串联电路，体重计串联接入电路中；</w:t>
      </w:r>
    </w:p>
    <w:p w14:paraId="0386630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、由电路图可知，体重示数计串联在电路中，所以体重示数计是由电流表改装成的；当测试仪所测体重越大时，滑片上移，滑动变阻器接入电路的电阻越小，总电阻变小，由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503E593D">
          <v:shape id="图片 158" o:spid="_x0000_i1039" type="#_x0000_t75" style="width:10pt;height:26.5pt">
            <v:imagedata r:id="rId17" o:title="菁优网-jyeoo"/>
          </v:shape>
        </w:pict>
      </w:r>
      <w:r>
        <w:rPr>
          <w:rFonts w:ascii="Times New Roman" w:eastAsia="新宋体" w:hAnsi="Times New Roman" w:hint="eastAsia"/>
          <w:color w:val="FF0000"/>
          <w:szCs w:val="21"/>
        </w:rPr>
        <w:t>可知，电路中的电流越大，即体重示数计的示数越大，故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592268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、体重示数计是由电流表改装而成，由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02F2600A">
          <v:shape id="图片 159" o:spid="_x0000_i1040" type="#_x0000_t75" style="width:10pt;height:26.5pt">
            <v:imagedata r:id="rId17" o:title="菁优网-jyeoo"/>
          </v:shape>
        </w:pict>
      </w:r>
      <w:r>
        <w:rPr>
          <w:rFonts w:ascii="Times New Roman" w:eastAsia="新宋体" w:hAnsi="Times New Roman" w:hint="eastAsia"/>
          <w:color w:val="FF0000"/>
          <w:szCs w:val="21"/>
        </w:rPr>
        <w:t>可知，电流与电阻是成反比的，所以体重测试仪的刻度是不均匀的，故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2DC4C0D"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、当滑片上移到最上端时，滑动变阻器接入电路的阻值为</w:t>
      </w:r>
      <w:r>
        <w:rPr>
          <w:rFonts w:ascii="Times New Roman" w:eastAsia="新宋体" w:hAnsi="Times New Roman" w:hint="eastAsia"/>
          <w:color w:val="FF0000"/>
          <w:szCs w:val="21"/>
        </w:rPr>
        <w:t>0</w:t>
      </w:r>
      <w:r>
        <w:rPr>
          <w:rFonts w:ascii="Times New Roman" w:eastAsia="新宋体" w:hAnsi="Times New Roman" w:hint="eastAsia"/>
          <w:color w:val="FF0000"/>
          <w:szCs w:val="21"/>
        </w:rPr>
        <w:t>，如果没有定值电</w:t>
      </w:r>
      <w:r>
        <w:rPr>
          <w:rFonts w:ascii="Times New Roman" w:eastAsia="新宋体" w:hAnsi="Times New Roman" w:hint="eastAsia"/>
          <w:color w:val="FF0000"/>
          <w:szCs w:val="21"/>
        </w:rPr>
        <w:t>阻，将</w:t>
      </w:r>
      <w:r>
        <w:rPr>
          <w:rFonts w:ascii="Times New Roman" w:eastAsia="新宋体" w:hAnsi="Times New Roman" w:hint="eastAsia"/>
          <w:color w:val="FF0000"/>
          <w:szCs w:val="21"/>
        </w:rPr>
        <w:lastRenderedPageBreak/>
        <w:t>形成电源短路，因此定值电阻有保护电路的作用，故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85E6E1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、当体重自动测试仪不工作时，滑片位于绝缘体的位置，电路断路，节约电能，故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19B2E46B" w14:textId="77777777" w:rsidR="00CC46F0" w:rsidRDefault="008F4C42">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秋•南京期末）如图所示，</w:t>
      </w:r>
      <w:r>
        <w:rPr>
          <w:rFonts w:ascii="Times New Roman" w:eastAsia="新宋体" w:hAnsi="Times New Roman" w:hint="eastAsia"/>
          <w:szCs w:val="21"/>
        </w:rPr>
        <w:t>AB</w:t>
      </w:r>
      <w:r>
        <w:rPr>
          <w:rFonts w:ascii="Times New Roman" w:eastAsia="新宋体" w:hAnsi="Times New Roman" w:hint="eastAsia"/>
          <w:szCs w:val="21"/>
        </w:rPr>
        <w:t>和</w:t>
      </w:r>
      <w:r>
        <w:rPr>
          <w:rFonts w:ascii="Times New Roman" w:eastAsia="新宋体" w:hAnsi="Times New Roman" w:hint="eastAsia"/>
          <w:szCs w:val="21"/>
        </w:rPr>
        <w:t>CD</w:t>
      </w:r>
      <w:r>
        <w:rPr>
          <w:rFonts w:ascii="Times New Roman" w:eastAsia="新宋体" w:hAnsi="Times New Roman" w:hint="eastAsia"/>
          <w:szCs w:val="21"/>
        </w:rPr>
        <w:t>是由同种材料制成的长度相同、横截面积不同的两段导体（且</w:t>
      </w:r>
      <w:r>
        <w:rPr>
          <w:rFonts w:ascii="Times New Roman" w:eastAsia="新宋体" w:hAnsi="Times New Roman" w:hint="eastAsia"/>
          <w:szCs w:val="21"/>
        </w:rPr>
        <w:t>S</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CD</w:t>
      </w:r>
      <w:r>
        <w:rPr>
          <w:rFonts w:ascii="Times New Roman" w:eastAsia="新宋体" w:hAnsi="Times New Roman" w:hint="eastAsia"/>
          <w:szCs w:val="21"/>
        </w:rPr>
        <w:t>），将它们串联后连入电路中，比较这两段导体两端的电压及通过它们的电流的大小，则下列说法中正确的是（　　）</w:t>
      </w:r>
    </w:p>
    <w:p w14:paraId="7EF191D8" w14:textId="77777777" w:rsidR="00CC46F0" w:rsidRDefault="008F4C42">
      <w:pPr>
        <w:spacing w:line="360" w:lineRule="auto"/>
        <w:ind w:leftChars="130" w:left="273"/>
      </w:pPr>
      <w:r>
        <w:rPr>
          <w:rFonts w:ascii="Times New Roman" w:eastAsia="新宋体" w:hAnsi="Times New Roman"/>
          <w:szCs w:val="21"/>
        </w:rPr>
        <w:pict w14:anchorId="275B222C">
          <v:shape id="图片 160" o:spid="_x0000_i1041" type="#_x0000_t75" alt="http://www.zxxk.com" style="width:112.5pt;height:43pt">
            <v:imagedata r:id="rId21" o:title=""/>
          </v:shape>
        </w:pict>
      </w:r>
    </w:p>
    <w:p w14:paraId="1474F56C"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CD</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CD</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CD</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CD</w:t>
      </w:r>
      <w:r>
        <w:tab/>
      </w:r>
    </w:p>
    <w:p w14:paraId="65F7DDB7"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CD</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CD</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CD</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CD</w:t>
      </w:r>
    </w:p>
    <w:p w14:paraId="7101992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55C9D8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解：两段导体串联，因为串联电路中各处电流相等，所以通过两部分导体的电流相等，即：</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CD</w:t>
      </w:r>
      <w:r>
        <w:rPr>
          <w:rFonts w:ascii="Times New Roman" w:eastAsia="新宋体" w:hAnsi="Times New Roman" w:hint="eastAsia"/>
          <w:color w:val="FF0000"/>
          <w:szCs w:val="21"/>
        </w:rPr>
        <w:t>；</w:t>
      </w:r>
    </w:p>
    <w:p w14:paraId="2D13CE0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由题意可知，两段导体的横截面积大小关系为：</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CD</w:t>
      </w:r>
      <w:r>
        <w:rPr>
          <w:rFonts w:ascii="Times New Roman" w:eastAsia="新宋体" w:hAnsi="Times New Roman" w:hint="eastAsia"/>
          <w:color w:val="FF0000"/>
          <w:szCs w:val="21"/>
        </w:rPr>
        <w:t>，且两端导体的材料和长度相同，所以</w:t>
      </w:r>
      <w:r>
        <w:rPr>
          <w:rFonts w:ascii="Times New Roman" w:eastAsia="新宋体" w:hAnsi="Times New Roman" w:hint="eastAsia"/>
          <w:color w:val="FF0000"/>
          <w:szCs w:val="21"/>
        </w:rPr>
        <w:t>AB</w:t>
      </w:r>
      <w:r>
        <w:rPr>
          <w:rFonts w:ascii="Times New Roman" w:eastAsia="新宋体" w:hAnsi="Times New Roman" w:hint="eastAsia"/>
          <w:color w:val="FF0000"/>
          <w:szCs w:val="21"/>
        </w:rPr>
        <w:t>段的导体电阻大于</w:t>
      </w:r>
      <w:r>
        <w:rPr>
          <w:rFonts w:ascii="Times New Roman" w:eastAsia="新宋体" w:hAnsi="Times New Roman" w:hint="eastAsia"/>
          <w:color w:val="FF0000"/>
          <w:szCs w:val="21"/>
        </w:rPr>
        <w:t>CD</w:t>
      </w:r>
      <w:r>
        <w:rPr>
          <w:rFonts w:ascii="Times New Roman" w:eastAsia="新宋体" w:hAnsi="Times New Roman" w:hint="eastAsia"/>
          <w:color w:val="FF0000"/>
          <w:szCs w:val="21"/>
        </w:rPr>
        <w:t>段的电阻，由</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AB</w:t>
      </w:r>
      <w:r>
        <w:rPr>
          <w:rFonts w:ascii="Times New Roman" w:eastAsia="新宋体" w:hAnsi="Times New Roman" w:hint="eastAsia"/>
          <w:color w:val="FF0000"/>
          <w:szCs w:val="21"/>
        </w:rPr>
        <w:t>段的电压要大于</w:t>
      </w:r>
      <w:r>
        <w:rPr>
          <w:rFonts w:ascii="Times New Roman" w:eastAsia="新宋体" w:hAnsi="Times New Roman" w:hint="eastAsia"/>
          <w:color w:val="FF0000"/>
          <w:szCs w:val="21"/>
        </w:rPr>
        <w:t>CD</w:t>
      </w:r>
      <w:r>
        <w:rPr>
          <w:rFonts w:ascii="Times New Roman" w:eastAsia="新宋体" w:hAnsi="Times New Roman" w:hint="eastAsia"/>
          <w:color w:val="FF0000"/>
          <w:szCs w:val="21"/>
        </w:rPr>
        <w:t>段的电压，即：</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CD</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6BD302A2" w14:textId="77777777" w:rsidR="00CC46F0" w:rsidRDefault="008F4C42">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秋•建邺区期末）如图是轿车油量表原理图，金属滑杆与油箱中的浮子通过绝缘细杆相连，滑杆可绕固定轴</w:t>
      </w:r>
      <w:r>
        <w:rPr>
          <w:rFonts w:ascii="Times New Roman" w:eastAsia="新宋体" w:hAnsi="Times New Roman" w:hint="eastAsia"/>
          <w:szCs w:val="21"/>
        </w:rPr>
        <w:t>O</w:t>
      </w:r>
      <w:r>
        <w:rPr>
          <w:rFonts w:ascii="Times New Roman" w:eastAsia="新宋体" w:hAnsi="Times New Roman" w:hint="eastAsia"/>
          <w:szCs w:val="21"/>
        </w:rPr>
        <w:t>转动。</w:t>
      </w:r>
      <w:r>
        <w:rPr>
          <w:rFonts w:ascii="Times New Roman" w:eastAsia="新宋体" w:hAnsi="Times New Roman" w:hint="eastAsia"/>
          <w:szCs w:val="21"/>
        </w:rPr>
        <w:t>Q</w:t>
      </w:r>
      <w:r>
        <w:rPr>
          <w:rFonts w:ascii="Times New Roman" w:eastAsia="新宋体" w:hAnsi="Times New Roman" w:hint="eastAsia"/>
          <w:szCs w:val="21"/>
        </w:rPr>
        <w:t>是轿车仪表盘上的油量表，可以提醒司机剩余油量情况。下列</w:t>
      </w:r>
      <w:r>
        <w:rPr>
          <w:rFonts w:ascii="Times New Roman" w:eastAsia="新宋体" w:hAnsi="Times New Roman" w:hint="eastAsia"/>
          <w:szCs w:val="21"/>
        </w:rPr>
        <w:t>说法正确的是（　　）</w:t>
      </w:r>
    </w:p>
    <w:p w14:paraId="1918EDE0" w14:textId="77777777" w:rsidR="00CC46F0" w:rsidRDefault="008F4C42">
      <w:pPr>
        <w:spacing w:line="360" w:lineRule="auto"/>
        <w:ind w:leftChars="130" w:left="273"/>
      </w:pPr>
      <w:r>
        <w:rPr>
          <w:rFonts w:ascii="Times New Roman" w:eastAsia="新宋体" w:hAnsi="Times New Roman"/>
          <w:szCs w:val="21"/>
        </w:rPr>
        <w:pict w14:anchorId="6E3AB0D9">
          <v:shape id="图片 161" o:spid="_x0000_i1042" type="#_x0000_t75" alt="http://www.zxxk.com" style="width:150pt;height:109pt">
            <v:imagedata r:id="rId22" o:title=""/>
          </v:shape>
        </w:pict>
      </w:r>
    </w:p>
    <w:p w14:paraId="6C6A68F0"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Q</w:t>
      </w:r>
      <w:r>
        <w:rPr>
          <w:rFonts w:ascii="Times New Roman" w:eastAsia="新宋体" w:hAnsi="Times New Roman" w:hint="eastAsia"/>
          <w:szCs w:val="21"/>
        </w:rPr>
        <w:t>实质是一个电压表，装置</w:t>
      </w:r>
      <w:r>
        <w:rPr>
          <w:rFonts w:ascii="Times New Roman" w:eastAsia="新宋体" w:hAnsi="Times New Roman" w:hint="eastAsia"/>
          <w:szCs w:val="21"/>
        </w:rPr>
        <w:t>K</w:t>
      </w:r>
      <w:r>
        <w:rPr>
          <w:rFonts w:ascii="Times New Roman" w:eastAsia="新宋体" w:hAnsi="Times New Roman" w:hint="eastAsia"/>
          <w:szCs w:val="21"/>
        </w:rPr>
        <w:t>实质是一个滑动变阻器</w:t>
      </w:r>
      <w:r>
        <w:tab/>
      </w:r>
    </w:p>
    <w:p w14:paraId="4948B2BA"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Q</w:t>
      </w:r>
      <w:r>
        <w:rPr>
          <w:rFonts w:ascii="Times New Roman" w:eastAsia="新宋体" w:hAnsi="Times New Roman" w:hint="eastAsia"/>
          <w:szCs w:val="21"/>
        </w:rPr>
        <w:t>实质是一个电流表，装置</w:t>
      </w:r>
      <w:r>
        <w:rPr>
          <w:rFonts w:ascii="Times New Roman" w:eastAsia="新宋体" w:hAnsi="Times New Roman" w:hint="eastAsia"/>
          <w:szCs w:val="21"/>
        </w:rPr>
        <w:t>K</w:t>
      </w:r>
      <w:r>
        <w:rPr>
          <w:rFonts w:ascii="Times New Roman" w:eastAsia="新宋体" w:hAnsi="Times New Roman" w:hint="eastAsia"/>
          <w:szCs w:val="21"/>
        </w:rPr>
        <w:t>实质是连接导线</w:t>
      </w:r>
      <w:r>
        <w:tab/>
      </w:r>
    </w:p>
    <w:p w14:paraId="04FD6703"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．油量减少，</w:t>
      </w:r>
      <w:r>
        <w:rPr>
          <w:rFonts w:ascii="Times New Roman" w:eastAsia="新宋体" w:hAnsi="Times New Roman" w:hint="eastAsia"/>
          <w:szCs w:val="21"/>
        </w:rPr>
        <w:t>K</w:t>
      </w:r>
      <w:r>
        <w:rPr>
          <w:rFonts w:ascii="Times New Roman" w:eastAsia="新宋体" w:hAnsi="Times New Roman" w:hint="eastAsia"/>
          <w:szCs w:val="21"/>
        </w:rPr>
        <w:t>连入电路的电阻减小，电路中电流增大</w:t>
      </w:r>
      <w:r>
        <w:tab/>
      </w:r>
    </w:p>
    <w:p w14:paraId="08657E9D"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．油量减少，</w:t>
      </w:r>
      <w:r>
        <w:rPr>
          <w:rFonts w:ascii="Times New Roman" w:eastAsia="新宋体" w:hAnsi="Times New Roman" w:hint="eastAsia"/>
          <w:szCs w:val="21"/>
        </w:rPr>
        <w:t>K</w:t>
      </w:r>
      <w:r>
        <w:rPr>
          <w:rFonts w:ascii="Times New Roman" w:eastAsia="新宋体" w:hAnsi="Times New Roman" w:hint="eastAsia"/>
          <w:szCs w:val="21"/>
        </w:rPr>
        <w:t>连入电路的电阻增大，电路中电流减小</w:t>
      </w:r>
    </w:p>
    <w:p w14:paraId="38B6FA1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EA43E6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5DFA182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AB</w:t>
      </w:r>
      <w:r>
        <w:rPr>
          <w:rFonts w:ascii="Times New Roman" w:eastAsia="新宋体" w:hAnsi="Times New Roman" w:hint="eastAsia"/>
          <w:color w:val="FF0000"/>
          <w:szCs w:val="21"/>
        </w:rPr>
        <w:t>、由图可知，油量表</w:t>
      </w:r>
      <w:r>
        <w:rPr>
          <w:rFonts w:ascii="Times New Roman" w:eastAsia="新宋体" w:hAnsi="Times New Roman" w:hint="eastAsia"/>
          <w:color w:val="FF0000"/>
          <w:szCs w:val="21"/>
        </w:rPr>
        <w:t>Q</w:t>
      </w:r>
      <w:r>
        <w:rPr>
          <w:rFonts w:ascii="Times New Roman" w:eastAsia="新宋体" w:hAnsi="Times New Roman" w:hint="eastAsia"/>
          <w:color w:val="FF0000"/>
          <w:szCs w:val="21"/>
        </w:rPr>
        <w:t>、定值电阻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、装置</w:t>
      </w:r>
      <w:r>
        <w:rPr>
          <w:rFonts w:ascii="Times New Roman" w:eastAsia="新宋体" w:hAnsi="Times New Roman" w:hint="eastAsia"/>
          <w:color w:val="FF0000"/>
          <w:szCs w:val="21"/>
        </w:rPr>
        <w:t>K</w:t>
      </w:r>
      <w:r>
        <w:rPr>
          <w:rFonts w:ascii="Times New Roman" w:eastAsia="新宋体" w:hAnsi="Times New Roman" w:hint="eastAsia"/>
          <w:color w:val="FF0000"/>
          <w:szCs w:val="21"/>
        </w:rPr>
        <w:t>组成串联电路，所以油量表是由电流表改装而成的；</w:t>
      </w:r>
    </w:p>
    <w:p w14:paraId="5E7CA4B8"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油箱中的油量变化，油量表</w:t>
      </w:r>
      <w:r>
        <w:rPr>
          <w:rFonts w:ascii="Times New Roman" w:eastAsia="新宋体" w:hAnsi="Times New Roman" w:hint="eastAsia"/>
          <w:color w:val="FF0000"/>
          <w:szCs w:val="21"/>
        </w:rPr>
        <w:t>Q</w:t>
      </w:r>
      <w:r>
        <w:rPr>
          <w:rFonts w:ascii="Times New Roman" w:eastAsia="新宋体" w:hAnsi="Times New Roman" w:hint="eastAsia"/>
          <w:color w:val="FF0000"/>
          <w:szCs w:val="21"/>
        </w:rPr>
        <w:t>发生变化，即电路中的电流发生变化，浮子上升或下降使</w:t>
      </w:r>
      <w:r>
        <w:rPr>
          <w:rFonts w:ascii="Times New Roman" w:eastAsia="新宋体" w:hAnsi="Times New Roman" w:hint="eastAsia"/>
          <w:color w:val="FF0000"/>
          <w:szCs w:val="21"/>
        </w:rPr>
        <w:lastRenderedPageBreak/>
        <w:t>滑杆绕固定轴</w:t>
      </w:r>
      <w:r>
        <w:rPr>
          <w:rFonts w:ascii="Times New Roman" w:eastAsia="新宋体" w:hAnsi="Times New Roman" w:hint="eastAsia"/>
          <w:color w:val="FF0000"/>
          <w:szCs w:val="21"/>
        </w:rPr>
        <w:t>O</w:t>
      </w:r>
      <w:r>
        <w:rPr>
          <w:rFonts w:ascii="Times New Roman" w:eastAsia="新宋体" w:hAnsi="Times New Roman" w:hint="eastAsia"/>
          <w:color w:val="FF0000"/>
          <w:szCs w:val="21"/>
        </w:rPr>
        <w:t>在装置</w:t>
      </w:r>
      <w:r>
        <w:rPr>
          <w:rFonts w:ascii="Times New Roman" w:eastAsia="新宋体" w:hAnsi="Times New Roman" w:hint="eastAsia"/>
          <w:color w:val="FF0000"/>
          <w:szCs w:val="21"/>
        </w:rPr>
        <w:t>K</w:t>
      </w:r>
      <w:r>
        <w:rPr>
          <w:rFonts w:ascii="Times New Roman" w:eastAsia="新宋体" w:hAnsi="Times New Roman" w:hint="eastAsia"/>
          <w:color w:val="FF0000"/>
          <w:szCs w:val="21"/>
        </w:rPr>
        <w:t>上面上下滑动，改变了接入电路的阻值，从而改变电路中的电流，所以，装置</w:t>
      </w:r>
      <w:r>
        <w:rPr>
          <w:rFonts w:ascii="Times New Roman" w:eastAsia="新宋体" w:hAnsi="Times New Roman" w:hint="eastAsia"/>
          <w:color w:val="FF0000"/>
          <w:szCs w:val="21"/>
        </w:rPr>
        <w:t>K</w:t>
      </w:r>
      <w:r>
        <w:rPr>
          <w:rFonts w:ascii="Times New Roman" w:eastAsia="新宋体" w:hAnsi="Times New Roman" w:hint="eastAsia"/>
          <w:color w:val="FF0000"/>
          <w:szCs w:val="21"/>
        </w:rPr>
        <w:t>实质是一个滑动变阻器，故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p>
    <w:p w14:paraId="6EC814E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、当油量减少时，浮子向下运动，而滑杆向上滑动，使装置</w:t>
      </w:r>
      <w:r>
        <w:rPr>
          <w:rFonts w:ascii="Times New Roman" w:eastAsia="新宋体" w:hAnsi="Times New Roman" w:hint="eastAsia"/>
          <w:color w:val="FF0000"/>
          <w:szCs w:val="21"/>
        </w:rPr>
        <w:t>K</w:t>
      </w:r>
      <w:r>
        <w:rPr>
          <w:rFonts w:ascii="Times New Roman" w:eastAsia="新宋体" w:hAnsi="Times New Roman" w:hint="eastAsia"/>
          <w:color w:val="FF0000"/>
          <w:szCs w:val="21"/>
        </w:rPr>
        <w:t>连入电路的电阻增大，电路总电阻增大，根据</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5C9F74E2">
          <v:shape id="图片 162" o:spid="_x0000_i1043" type="#_x0000_t75" style="width:10pt;height:26.5pt">
            <v:imagedata r:id="rId23" o:title="菁优网-jyeoo"/>
          </v:shape>
        </w:pict>
      </w:r>
      <w:r>
        <w:rPr>
          <w:rFonts w:ascii="Times New Roman" w:eastAsia="新宋体" w:hAnsi="Times New Roman" w:hint="eastAsia"/>
          <w:color w:val="FF0000"/>
          <w:szCs w:val="21"/>
        </w:rPr>
        <w:t>可知，电路中电流减小，故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0CD72855" w14:textId="77777777" w:rsidR="00CC46F0" w:rsidRDefault="008F4C42">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海陵区期末）图甲是一种测力装置部分结构的示意图。横梁</w:t>
      </w:r>
      <w:r>
        <w:rPr>
          <w:rFonts w:ascii="Times New Roman" w:eastAsia="新宋体" w:hAnsi="Times New Roman" w:hint="eastAsia"/>
          <w:szCs w:val="21"/>
        </w:rPr>
        <w:t>OA</w:t>
      </w:r>
      <w:r>
        <w:rPr>
          <w:rFonts w:ascii="Times New Roman" w:eastAsia="新宋体" w:hAnsi="Times New Roman" w:hint="eastAsia"/>
          <w:szCs w:val="21"/>
        </w:rPr>
        <w:t>上下表面各贴一张完全一样的应变电阻片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，串联在有恒定电流的电路中（图乙）。在</w:t>
      </w:r>
      <w:r>
        <w:rPr>
          <w:rFonts w:ascii="Times New Roman" w:eastAsia="新宋体" w:hAnsi="Times New Roman" w:hint="eastAsia"/>
          <w:szCs w:val="21"/>
        </w:rPr>
        <w:t>A</w:t>
      </w:r>
      <w:r>
        <w:rPr>
          <w:rFonts w:ascii="Times New Roman" w:eastAsia="新宋体" w:hAnsi="Times New Roman" w:hint="eastAsia"/>
          <w:szCs w:val="21"/>
        </w:rPr>
        <w:t>端施加向下的力</w:t>
      </w:r>
      <w:r>
        <w:rPr>
          <w:rFonts w:ascii="Times New Roman" w:eastAsia="新宋体" w:hAnsi="Times New Roman" w:hint="eastAsia"/>
          <w:szCs w:val="21"/>
        </w:rPr>
        <w:t>F</w:t>
      </w:r>
      <w:r>
        <w:rPr>
          <w:rFonts w:ascii="Times New Roman" w:eastAsia="新宋体" w:hAnsi="Times New Roman" w:hint="eastAsia"/>
          <w:szCs w:val="21"/>
        </w:rPr>
        <w:t>，横梁向下弯曲，</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被拉伸，</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被压缩，根据它们两端电压的差值即可测量力</w:t>
      </w:r>
      <w:r>
        <w:rPr>
          <w:rFonts w:ascii="Times New Roman" w:eastAsia="新宋体" w:hAnsi="Times New Roman" w:hint="eastAsia"/>
          <w:szCs w:val="21"/>
        </w:rPr>
        <w:t>F</w:t>
      </w:r>
      <w:r>
        <w:rPr>
          <w:rFonts w:ascii="Times New Roman" w:eastAsia="新宋体" w:hAnsi="Times New Roman" w:hint="eastAsia"/>
          <w:szCs w:val="21"/>
        </w:rPr>
        <w:t>的大小。下列有关分析错误的是（　　）</w:t>
      </w:r>
    </w:p>
    <w:p w14:paraId="3532F7C2" w14:textId="77777777" w:rsidR="00CC46F0" w:rsidRDefault="008F4C42">
      <w:pPr>
        <w:spacing w:line="360" w:lineRule="auto"/>
        <w:ind w:leftChars="130" w:left="273"/>
      </w:pPr>
      <w:r>
        <w:rPr>
          <w:rFonts w:ascii="Times New Roman" w:eastAsia="新宋体" w:hAnsi="Times New Roman"/>
          <w:szCs w:val="21"/>
        </w:rPr>
        <w:pict w14:anchorId="6C53EC46">
          <v:shape id="图片 163" o:spid="_x0000_i1044" type="#_x0000_t75" alt="http://www.zxxk.com" style="width:378pt;height:102pt">
            <v:imagedata r:id="rId24" o:title=""/>
          </v:shape>
        </w:pict>
      </w:r>
    </w:p>
    <w:p w14:paraId="7F578DC3"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的电流相等</w:t>
      </w:r>
      <w:r>
        <w:tab/>
      </w:r>
    </w:p>
    <w:p w14:paraId="5CE66C32"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的电阻减小</w:t>
      </w:r>
      <w:r>
        <w:tab/>
      </w:r>
    </w:p>
    <w:p w14:paraId="0ED1ABD5"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两端的电压小于</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两端的电压</w:t>
      </w:r>
      <w:r>
        <w:tab/>
      </w:r>
    </w:p>
    <w:p w14:paraId="1CB9D2E9"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两端电压的差值越大，</w:t>
      </w:r>
      <w:r>
        <w:rPr>
          <w:rFonts w:ascii="Times New Roman" w:eastAsia="新宋体" w:hAnsi="Times New Roman" w:hint="eastAsia"/>
          <w:szCs w:val="21"/>
        </w:rPr>
        <w:t>A</w:t>
      </w:r>
      <w:r>
        <w:rPr>
          <w:rFonts w:ascii="Times New Roman" w:eastAsia="新宋体" w:hAnsi="Times New Roman" w:hint="eastAsia"/>
          <w:szCs w:val="21"/>
        </w:rPr>
        <w:t>端受到的压力越大</w:t>
      </w:r>
    </w:p>
    <w:p w14:paraId="1FDD07E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D84881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606611D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、由图可知，两个电阻串联，在串联电路中，各处的电流是相同的，</w:t>
      </w:r>
      <w:r>
        <w:rPr>
          <w:rFonts w:ascii="Times New Roman" w:eastAsia="新宋体" w:hAnsi="Times New Roman" w:hint="eastAsia"/>
          <w:color w:val="FF0000"/>
          <w:szCs w:val="21"/>
        </w:rPr>
        <w:t>所以通过两个电阻的电流相同，故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46C7D24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、在压力的作用下，横梁向下弯曲，</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被拉伸，</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被压缩，即</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变长，横截面积变小，电阻变大；</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变短，横截面积变大，电阻变小，故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7AD9DD5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发生形变前是完全一样的，即</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发生形变前的电阻相同，因此发生形变后，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的电阻大于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的电阻，通过两个电阻的电流相同，根据</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两端的电压大于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30CD7E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、根据欧姆定律可知，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两端电压的差值越大，说明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的阻值的差值越大，所以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被拉伸的更长，</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被压缩的越短，从而说明</w:t>
      </w:r>
      <w:r>
        <w:rPr>
          <w:rFonts w:ascii="Times New Roman" w:eastAsia="新宋体" w:hAnsi="Times New Roman" w:hint="eastAsia"/>
          <w:color w:val="FF0000"/>
          <w:szCs w:val="21"/>
        </w:rPr>
        <w:t>A</w:t>
      </w:r>
      <w:r>
        <w:rPr>
          <w:rFonts w:ascii="Times New Roman" w:eastAsia="新宋体" w:hAnsi="Times New Roman" w:hint="eastAsia"/>
          <w:color w:val="FF0000"/>
          <w:szCs w:val="21"/>
        </w:rPr>
        <w:t>端受到的压力越大，故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6EC4750A" w14:textId="77777777" w:rsidR="00CC46F0" w:rsidRDefault="008F4C42">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秋•鼓楼区期末）如图所示的电路中，</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30</w:t>
      </w:r>
      <w:r>
        <w:rPr>
          <w:rFonts w:ascii="Cambria Math" w:eastAsia="Cambria Math" w:hAnsi="Cambria Math"/>
          <w:szCs w:val="21"/>
        </w:rPr>
        <w:t>Ω</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，电压表</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Cs w:val="21"/>
        </w:rPr>
        <w:t>的示数之比是（　　）</w:t>
      </w:r>
    </w:p>
    <w:p w14:paraId="01CAE797" w14:textId="77777777" w:rsidR="00CC46F0" w:rsidRDefault="008F4C42">
      <w:pPr>
        <w:spacing w:line="360" w:lineRule="auto"/>
        <w:ind w:leftChars="130" w:left="273"/>
      </w:pPr>
      <w:r>
        <w:rPr>
          <w:rFonts w:ascii="Times New Roman" w:eastAsia="新宋体" w:hAnsi="Times New Roman"/>
          <w:szCs w:val="21"/>
        </w:rPr>
        <w:lastRenderedPageBreak/>
        <w:pict w14:anchorId="6A9C2207">
          <v:shape id="图片 164" o:spid="_x0000_i1045" type="#_x0000_t75" alt="http://www.zxxk.com" style="width:128.5pt;height:85.5pt">
            <v:imagedata r:id="rId25" o:title=""/>
          </v:shape>
        </w:pict>
      </w:r>
    </w:p>
    <w:p w14:paraId="60232F25" w14:textId="77777777" w:rsidR="00CC46F0" w:rsidRDefault="008F4C4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w:t>
      </w:r>
    </w:p>
    <w:p w14:paraId="40D48D7D"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544C63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解：由电路图可知，两电阻串联，电压表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测</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测电源的电压，</w:t>
      </w:r>
    </w:p>
    <w:p w14:paraId="2A75ACC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因串联电路中各处的电流相等，</w:t>
      </w:r>
    </w:p>
    <w:p w14:paraId="7F717AD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所以，由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02D25644">
          <v:shape id="图片 165" o:spid="_x0000_i1046" type="#_x0000_t75" style="width:10pt;height:26.5pt">
            <v:imagedata r:id="rId26" o:title="菁优网-jyeoo"/>
          </v:shape>
        </w:pict>
      </w:r>
      <w:r>
        <w:rPr>
          <w:rFonts w:ascii="Times New Roman" w:eastAsia="新宋体" w:hAnsi="Times New Roman" w:hint="eastAsia"/>
          <w:color w:val="FF0000"/>
          <w:szCs w:val="21"/>
        </w:rPr>
        <w:t>可得，两电阻两端的电压之比：</w:t>
      </w:r>
    </w:p>
    <w:p w14:paraId="3F81BD28" w14:textId="77777777" w:rsidR="00CC46F0" w:rsidRDefault="008F4C42">
      <w:pPr>
        <w:spacing w:line="360" w:lineRule="auto"/>
        <w:ind w:leftChars="130" w:left="273"/>
        <w:rPr>
          <w:color w:val="FF0000"/>
        </w:rPr>
      </w:pPr>
      <w:r>
        <w:rPr>
          <w:color w:val="FF0000"/>
          <w:position w:val="-30"/>
        </w:rPr>
        <w:pict w14:anchorId="5A441B82">
          <v:shape id="图片 166" o:spid="_x0000_i1047" type="#_x0000_t75" style="width:16.5pt;height:34.5pt">
            <v:imagedata r:id="rId27" o:title="菁优网-jyeoo"/>
          </v:shape>
        </w:pict>
      </w:r>
      <w:r>
        <w:rPr>
          <w:rFonts w:ascii="Times New Roman" w:eastAsia="新宋体" w:hAnsi="Times New Roman" w:hint="eastAsia"/>
          <w:color w:val="FF0000"/>
          <w:szCs w:val="21"/>
        </w:rPr>
        <w:t>＝</w:t>
      </w:r>
      <w:r>
        <w:rPr>
          <w:color w:val="FF0000"/>
          <w:position w:val="-30"/>
        </w:rPr>
        <w:pict w14:anchorId="01E03BE6">
          <v:shape id="图片 167" o:spid="_x0000_i1048" type="#_x0000_t75" style="width:24pt;height:34.5pt">
            <v:imagedata r:id="rId28" o:title="菁优网-jyeoo"/>
          </v:shape>
        </w:pict>
      </w:r>
      <w:r>
        <w:rPr>
          <w:rFonts w:ascii="Times New Roman" w:eastAsia="新宋体" w:hAnsi="Times New Roman" w:hint="eastAsia"/>
          <w:color w:val="FF0000"/>
          <w:szCs w:val="21"/>
        </w:rPr>
        <w:t>＝</w:t>
      </w:r>
      <w:r>
        <w:rPr>
          <w:color w:val="FF0000"/>
          <w:position w:val="-30"/>
        </w:rPr>
        <w:pict w14:anchorId="12669FBA">
          <v:shape id="图片 168" o:spid="_x0000_i1049" type="#_x0000_t75" style="width:16.5pt;height:34.5pt">
            <v:imagedata r:id="rId29" o:title="菁优网-jyeoo"/>
          </v:shape>
        </w:pict>
      </w:r>
      <w:r>
        <w:rPr>
          <w:rFonts w:ascii="Times New Roman" w:eastAsia="新宋体" w:hAnsi="Times New Roman" w:hint="eastAsia"/>
          <w:color w:val="FF0000"/>
          <w:szCs w:val="21"/>
        </w:rPr>
        <w:t>＝</w:t>
      </w:r>
      <w:r>
        <w:rPr>
          <w:color w:val="FF0000"/>
          <w:position w:val="-22"/>
        </w:rPr>
        <w:pict w14:anchorId="060A6CC1">
          <v:shape id="图片 169" o:spid="_x0000_i1050" type="#_x0000_t75" style="width:28pt;height:26.5pt">
            <v:imagedata r:id="rId30" o:title="菁优网-jyeoo"/>
          </v:shape>
        </w:pict>
      </w:r>
      <w:r>
        <w:rPr>
          <w:rFonts w:ascii="Times New Roman" w:eastAsia="新宋体" w:hAnsi="Times New Roman" w:hint="eastAsia"/>
          <w:color w:val="FF0000"/>
          <w:szCs w:val="21"/>
        </w:rPr>
        <w:t>＝</w:t>
      </w:r>
      <w:r>
        <w:rPr>
          <w:color w:val="FF0000"/>
          <w:position w:val="-22"/>
        </w:rPr>
        <w:pict w14:anchorId="58FAEBD9">
          <v:shape id="图片 170" o:spid="_x0000_i1051" type="#_x0000_t75" style="width:10pt;height:26.5pt">
            <v:imagedata r:id="rId31" o:title="菁优网-jyeoo"/>
          </v:shape>
        </w:pict>
      </w:r>
      <w:r>
        <w:rPr>
          <w:rFonts w:ascii="Times New Roman" w:eastAsia="新宋体" w:hAnsi="Times New Roman" w:hint="eastAsia"/>
          <w:color w:val="FF0000"/>
          <w:szCs w:val="21"/>
        </w:rPr>
        <w:t>，</w:t>
      </w:r>
    </w:p>
    <w:p w14:paraId="6F426C8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因串联电路中总电压等于各分电压之和，</w:t>
      </w:r>
    </w:p>
    <w:p w14:paraId="624ACF2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所以，电压表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的示数之比：</w:t>
      </w:r>
    </w:p>
    <w:p w14:paraId="6AF945DB" w14:textId="77777777" w:rsidR="00CC46F0" w:rsidRDefault="008F4C42">
      <w:pPr>
        <w:spacing w:line="360" w:lineRule="auto"/>
        <w:ind w:leftChars="130" w:left="273"/>
        <w:rPr>
          <w:color w:val="FF0000"/>
        </w:rPr>
      </w:pPr>
      <w:r>
        <w:rPr>
          <w:color w:val="FF0000"/>
          <w:position w:val="-30"/>
        </w:rPr>
        <w:pict w14:anchorId="2D36C577">
          <v:shape id="图片 171" o:spid="_x0000_i1052" type="#_x0000_t75" style="width:21pt;height:34.5pt">
            <v:imagedata r:id="rId32" o:title="菁优网-jyeoo"/>
          </v:shape>
        </w:pict>
      </w:r>
      <w:r>
        <w:rPr>
          <w:rFonts w:ascii="Times New Roman" w:eastAsia="新宋体" w:hAnsi="Times New Roman" w:hint="eastAsia"/>
          <w:color w:val="FF0000"/>
          <w:szCs w:val="21"/>
        </w:rPr>
        <w:t>＝</w:t>
      </w:r>
      <w:r>
        <w:rPr>
          <w:color w:val="FF0000"/>
          <w:position w:val="-30"/>
        </w:rPr>
        <w:pict w14:anchorId="294233B5">
          <v:shape id="图片 172" o:spid="_x0000_i1053" type="#_x0000_t75" style="width:37.5pt;height:34.5pt">
            <v:imagedata r:id="rId33" o:title="菁优网-jyeoo"/>
          </v:shape>
        </w:pict>
      </w:r>
      <w:r>
        <w:rPr>
          <w:rFonts w:ascii="Times New Roman" w:eastAsia="新宋体" w:hAnsi="Times New Roman" w:hint="eastAsia"/>
          <w:color w:val="FF0000"/>
          <w:szCs w:val="21"/>
        </w:rPr>
        <w:t>＝</w:t>
      </w:r>
      <w:r>
        <w:rPr>
          <w:color w:val="FF0000"/>
          <w:position w:val="-22"/>
        </w:rPr>
        <w:pict w14:anchorId="6BC6798C">
          <v:shape id="图片 173" o:spid="_x0000_i1054" type="#_x0000_t75" style="width:22pt;height:26.5pt">
            <v:imagedata r:id="rId34" o:title="菁优网-jyeoo"/>
          </v:shape>
        </w:pict>
      </w:r>
      <w:r>
        <w:rPr>
          <w:rFonts w:ascii="Times New Roman" w:eastAsia="新宋体" w:hAnsi="Times New Roman" w:hint="eastAsia"/>
          <w:color w:val="FF0000"/>
          <w:szCs w:val="21"/>
        </w:rPr>
        <w:t>＝</w:t>
      </w:r>
      <w:r>
        <w:rPr>
          <w:color w:val="FF0000"/>
          <w:position w:val="-22"/>
        </w:rPr>
        <w:pict w14:anchorId="3831E50C">
          <v:shape id="图片 174" o:spid="_x0000_i1055" type="#_x0000_t75" style="width:10pt;height:26.5pt">
            <v:imagedata r:id="rId35" o:title="菁优网-jyeoo"/>
          </v:shape>
        </w:pict>
      </w:r>
      <w:r>
        <w:rPr>
          <w:rFonts w:ascii="Times New Roman" w:eastAsia="新宋体" w:hAnsi="Times New Roman" w:hint="eastAsia"/>
          <w:color w:val="FF0000"/>
          <w:szCs w:val="21"/>
        </w:rPr>
        <w:t>。</w:t>
      </w:r>
    </w:p>
    <w:p w14:paraId="77F9E215" w14:textId="77777777" w:rsidR="00CC46F0" w:rsidRDefault="008F4C42">
      <w:pPr>
        <w:spacing w:line="360" w:lineRule="auto"/>
        <w:rPr>
          <w:rFonts w:eastAsia="新宋体"/>
          <w:lang w:eastAsia="zh-CN"/>
        </w:rPr>
      </w:pPr>
      <w:r>
        <w:rPr>
          <w:rFonts w:ascii="Times New Roman" w:eastAsia="新宋体" w:hAnsi="Times New Roman" w:hint="eastAsia"/>
          <w:b/>
          <w:szCs w:val="21"/>
        </w:rPr>
        <w:t>五．电路的动态分析</w:t>
      </w:r>
    </w:p>
    <w:p w14:paraId="486345D3" w14:textId="77777777" w:rsidR="00CC46F0" w:rsidRDefault="008F4C42">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秋•阜宁县期末）如图所示电路，闭合开关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，下列对电路的分析正确的是（　　）</w:t>
      </w:r>
    </w:p>
    <w:p w14:paraId="237A95C8" w14:textId="77777777" w:rsidR="00CC46F0" w:rsidRDefault="008F4C42">
      <w:pPr>
        <w:spacing w:line="360" w:lineRule="auto"/>
        <w:ind w:leftChars="130" w:left="273"/>
      </w:pPr>
      <w:r>
        <w:rPr>
          <w:rFonts w:ascii="Times New Roman" w:eastAsia="新宋体" w:hAnsi="Times New Roman"/>
          <w:szCs w:val="21"/>
        </w:rPr>
        <w:pict w14:anchorId="6D2CDA7E">
          <v:shape id="图片 175" o:spid="_x0000_i1056" type="#_x0000_t75" alt="http://www.zxxk.com" style="width:157.5pt;height:115pt">
            <v:imagedata r:id="rId36" o:title=""/>
          </v:shape>
        </w:pict>
      </w:r>
    </w:p>
    <w:p w14:paraId="30D0E33D"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串联</w:t>
      </w:r>
      <w:r>
        <w:tab/>
      </w:r>
    </w:p>
    <w:p w14:paraId="58AA5CDF"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．电流表</w:t>
      </w:r>
      <w:r>
        <w:rPr>
          <w:rFonts w:ascii="Times New Roman" w:eastAsia="新宋体" w:hAnsi="Times New Roman" w:hint="eastAsia"/>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测</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的电流</w:t>
      </w:r>
      <w:r>
        <w:tab/>
      </w:r>
    </w:p>
    <w:p w14:paraId="1AB9BC51"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．当开关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断开时，通过</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的电流变小</w:t>
      </w:r>
      <w:r>
        <w:tab/>
      </w:r>
    </w:p>
    <w:p w14:paraId="627A3914"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．当开关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断开时，电流表</w:t>
      </w:r>
      <w:r>
        <w:rPr>
          <w:rFonts w:ascii="Times New Roman" w:eastAsia="新宋体" w:hAnsi="Times New Roman" w:hint="eastAsia"/>
          <w:szCs w:val="21"/>
        </w:rPr>
        <w:t>A</w:t>
      </w:r>
      <w:r>
        <w:rPr>
          <w:rFonts w:ascii="Times New Roman" w:eastAsia="新宋体" w:hAnsi="Times New Roman" w:hint="eastAsia"/>
          <w:sz w:val="24"/>
          <w:szCs w:val="24"/>
          <w:vertAlign w:val="subscript"/>
        </w:rPr>
        <w:t>2</w:t>
      </w:r>
      <w:r>
        <w:rPr>
          <w:rFonts w:ascii="Times New Roman" w:eastAsia="新宋体" w:hAnsi="Times New Roman" w:hint="eastAsia"/>
          <w:szCs w:val="21"/>
        </w:rPr>
        <w:t>的示数变小</w:t>
      </w:r>
    </w:p>
    <w:p w14:paraId="05ECA35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241EEE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三个元件在同一支路上，</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单独在一个支路上，所以是并联电路，故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6761E2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在同一支路上，所以</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是测</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电流，故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C6EC38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lastRenderedPageBreak/>
        <w:t>C</w:t>
      </w:r>
      <w:r>
        <w:rPr>
          <w:rFonts w:ascii="Times New Roman" w:eastAsia="新宋体" w:hAnsi="Times New Roman" w:hint="eastAsia"/>
          <w:color w:val="FF0000"/>
          <w:szCs w:val="21"/>
        </w:rPr>
        <w:t>、当开关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断开时，</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所在支路断路，电流变为</w:t>
      </w:r>
      <w:r>
        <w:rPr>
          <w:rFonts w:ascii="Times New Roman" w:eastAsia="新宋体" w:hAnsi="Times New Roman" w:hint="eastAsia"/>
          <w:color w:val="FF0000"/>
          <w:szCs w:val="21"/>
        </w:rPr>
        <w:t>0</w:t>
      </w:r>
      <w:r>
        <w:rPr>
          <w:rFonts w:ascii="Times New Roman" w:eastAsia="新宋体" w:hAnsi="Times New Roman" w:hint="eastAsia"/>
          <w:color w:val="FF0000"/>
          <w:szCs w:val="21"/>
        </w:rPr>
        <w:t>，而</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所在支路电流不受影响，故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04F452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、当开关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断开时，</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所在支路断路，电流变为</w:t>
      </w:r>
      <w:r>
        <w:rPr>
          <w:rFonts w:ascii="Times New Roman" w:eastAsia="新宋体" w:hAnsi="Times New Roman" w:hint="eastAsia"/>
          <w:color w:val="FF0000"/>
          <w:szCs w:val="21"/>
        </w:rPr>
        <w:t>0</w:t>
      </w:r>
      <w:r>
        <w:rPr>
          <w:rFonts w:ascii="Times New Roman" w:eastAsia="新宋体" w:hAnsi="Times New Roman" w:hint="eastAsia"/>
          <w:color w:val="FF0000"/>
          <w:szCs w:val="21"/>
        </w:rPr>
        <w:t>，而</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所在支路电流不受影响，所以干路电流变小，</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测干路电流，因此电流表</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的示数变小，故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0C1D4E87" w14:textId="77777777" w:rsidR="00CC46F0" w:rsidRDefault="008F4C42">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秋•泰兴市期末）如图所示电路，电源电压保持不变，闭合开关，滑动变阻器滑片向左移动，电流表的示数将（　　）</w:t>
      </w:r>
    </w:p>
    <w:p w14:paraId="5B5A4498" w14:textId="77777777" w:rsidR="00CC46F0" w:rsidRDefault="00CC46F0">
      <w:pPr>
        <w:spacing w:line="360" w:lineRule="auto"/>
        <w:ind w:leftChars="130" w:left="273"/>
      </w:pPr>
    </w:p>
    <w:p w14:paraId="310653DC" w14:textId="77777777" w:rsidR="00CC46F0" w:rsidRDefault="008F4C42">
      <w:pPr>
        <w:spacing w:line="360" w:lineRule="auto"/>
        <w:ind w:leftChars="130" w:left="273"/>
      </w:pPr>
      <w:r>
        <w:rPr>
          <w:rFonts w:ascii="Times New Roman" w:eastAsia="新宋体" w:hAnsi="Times New Roman"/>
          <w:szCs w:val="21"/>
        </w:rPr>
        <w:pict w14:anchorId="6CC70B82">
          <v:shape id="图片 176" o:spid="_x0000_i1057" type="#_x0000_t75" alt="http://www.zxxk.com" style="width:239.5pt;height:172.5pt">
            <v:imagedata r:id="rId37" o:title=""/>
          </v:shape>
        </w:pict>
      </w:r>
    </w:p>
    <w:p w14:paraId="5ACBF430"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．甲表示数变大，乙表示数变大</w:t>
      </w:r>
      <w:r>
        <w:tab/>
      </w:r>
    </w:p>
    <w:p w14:paraId="5D63CA66"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．甲表示数不变，乙表示数变小</w:t>
      </w:r>
      <w:r>
        <w:tab/>
      </w:r>
    </w:p>
    <w:p w14:paraId="585899A6"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．甲表示数不变，乙表示数变大</w:t>
      </w:r>
      <w:r>
        <w:tab/>
      </w:r>
    </w:p>
    <w:p w14:paraId="5A0B530A"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．甲表示数变小，乙表示数不变</w:t>
      </w:r>
    </w:p>
    <w:p w14:paraId="7F7D896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E0C843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解：当滑动变阻器滑片向左移动，连入电路的电阻变大，整个电路的电阻也变大，</w:t>
      </w:r>
    </w:p>
    <w:p w14:paraId="1139F9F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由欧姆定律</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2B115E42">
          <v:shape id="图片 177" o:spid="_x0000_i1058" type="#_x0000_t75" style="width:10pt;height:26.5pt">
            <v:imagedata r:id="rId38" o:title="菁优网-jyeoo"/>
          </v:shape>
        </w:pict>
      </w:r>
      <w:r>
        <w:rPr>
          <w:rFonts w:ascii="Times New Roman" w:eastAsia="新宋体" w:hAnsi="Times New Roman" w:hint="eastAsia"/>
          <w:color w:val="FF0000"/>
          <w:szCs w:val="21"/>
        </w:rPr>
        <w:t>可知，整个电路中的电流变小，所以甲电表的示数变小；</w:t>
      </w:r>
    </w:p>
    <w:p w14:paraId="78366DF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因乙电流表测的是定值电阻的电流，定值电阻两端的电压等于电源电压，阻值不变，所以乙电流表的示数不变；</w:t>
      </w:r>
    </w:p>
    <w:p w14:paraId="5B256748" w14:textId="77777777" w:rsidR="00CC46F0" w:rsidRDefault="008F4C42">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秋•海州区期末）如图所示，电源电压保持不变，当闭合开关</w:t>
      </w:r>
      <w:r>
        <w:rPr>
          <w:rFonts w:ascii="Times New Roman" w:eastAsia="新宋体" w:hAnsi="Times New Roman" w:hint="eastAsia"/>
          <w:szCs w:val="21"/>
        </w:rPr>
        <w:t>S</w:t>
      </w:r>
      <w:r>
        <w:rPr>
          <w:rFonts w:ascii="Times New Roman" w:eastAsia="新宋体" w:hAnsi="Times New Roman" w:hint="eastAsia"/>
          <w:szCs w:val="21"/>
        </w:rPr>
        <w:t>，滑片</w:t>
      </w:r>
      <w:r>
        <w:rPr>
          <w:rFonts w:ascii="Times New Roman" w:eastAsia="新宋体" w:hAnsi="Times New Roman" w:hint="eastAsia"/>
          <w:szCs w:val="21"/>
        </w:rPr>
        <w:t>P</w:t>
      </w:r>
      <w:r>
        <w:rPr>
          <w:rFonts w:ascii="Times New Roman" w:eastAsia="新宋体" w:hAnsi="Times New Roman" w:hint="eastAsia"/>
          <w:szCs w:val="21"/>
        </w:rPr>
        <w:t>向右移动时（　　）</w:t>
      </w:r>
    </w:p>
    <w:p w14:paraId="44F82B2B" w14:textId="77777777" w:rsidR="00CC46F0" w:rsidRDefault="008F4C42">
      <w:pPr>
        <w:spacing w:line="360" w:lineRule="auto"/>
        <w:ind w:leftChars="130" w:left="273"/>
      </w:pPr>
      <w:r>
        <w:rPr>
          <w:rFonts w:ascii="Times New Roman" w:eastAsia="新宋体" w:hAnsi="Times New Roman"/>
          <w:szCs w:val="21"/>
        </w:rPr>
        <w:pict w14:anchorId="5459D055">
          <v:shape id="图片 178" o:spid="_x0000_i1059" type="#_x0000_t75" alt="http://www.zxxk.com" style="width:118pt;height:109pt">
            <v:imagedata r:id="rId39" o:title=""/>
          </v:shape>
        </w:pict>
      </w:r>
    </w:p>
    <w:p w14:paraId="7F9CEDAE" w14:textId="77777777" w:rsidR="00CC46F0" w:rsidRDefault="008F4C42">
      <w:pPr>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．电流表、电压表示数都变大</w:t>
      </w:r>
      <w:r>
        <w:tab/>
      </w:r>
    </w:p>
    <w:p w14:paraId="42571CFA"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．电流表示数变小，电压表示数变大</w:t>
      </w:r>
      <w:r>
        <w:tab/>
      </w:r>
    </w:p>
    <w:p w14:paraId="22FF8AE6"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．电流表示数变大，电压表示数变小</w:t>
      </w:r>
      <w:r>
        <w:tab/>
      </w:r>
    </w:p>
    <w:p w14:paraId="4080587F"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．电流表、电压表示数都变小</w:t>
      </w:r>
    </w:p>
    <w:p w14:paraId="16CFC9C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C7D396D"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串联，电压表测</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两端的电压，电流表测电路中的电流；</w:t>
      </w:r>
    </w:p>
    <w:p w14:paraId="2B10EBC8"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当开关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闭合，滑动变阻器的滑片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向右移动时，滑动变阻器接入电路中的电阻变大，电路中的总电阻变大，由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149A3C3A">
          <v:shape id="图片 179" o:spid="_x0000_i1060" type="#_x0000_t75" style="width:10pt;height:26.5pt">
            <v:imagedata r:id="rId40" o:title="菁优网-jyeoo"/>
          </v:shape>
        </w:pict>
      </w:r>
      <w:r>
        <w:rPr>
          <w:rFonts w:ascii="Times New Roman" w:eastAsia="新宋体" w:hAnsi="Times New Roman" w:hint="eastAsia"/>
          <w:color w:val="FF0000"/>
          <w:szCs w:val="21"/>
        </w:rPr>
        <w:t>可知，电路中的电流变小，即电流表的示数变小；由</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两端的电压变小，即电压表的示数变小；故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433221AF" w14:textId="77777777" w:rsidR="00CC46F0" w:rsidRDefault="008F4C42">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秋•溧阳市期末）计算机鼠标内装有自动控制传感器，其工作原理电路如图所示，物体</w:t>
      </w:r>
      <w:r>
        <w:rPr>
          <w:rFonts w:ascii="Times New Roman" w:eastAsia="新宋体" w:hAnsi="Times New Roman" w:hint="eastAsia"/>
          <w:szCs w:val="21"/>
        </w:rPr>
        <w:t>M</w:t>
      </w:r>
      <w:r>
        <w:rPr>
          <w:rFonts w:ascii="Times New Roman" w:eastAsia="新宋体" w:hAnsi="Times New Roman" w:hint="eastAsia"/>
          <w:szCs w:val="21"/>
        </w:rPr>
        <w:t>在导轨上左右移动时，可带动与之相连的滑动变阻器滑片</w:t>
      </w:r>
      <w:r>
        <w:rPr>
          <w:rFonts w:ascii="Times New Roman" w:eastAsia="新宋体" w:hAnsi="Times New Roman" w:hint="eastAsia"/>
          <w:szCs w:val="21"/>
        </w:rPr>
        <w:t>P</w:t>
      </w:r>
      <w:r>
        <w:rPr>
          <w:rFonts w:ascii="Times New Roman" w:eastAsia="新宋体" w:hAnsi="Times New Roman" w:hint="eastAsia"/>
          <w:szCs w:val="21"/>
        </w:rPr>
        <w:t>移动，通过电压表示数可反映物体</w:t>
      </w:r>
      <w:r>
        <w:rPr>
          <w:rFonts w:ascii="Times New Roman" w:eastAsia="新宋体" w:hAnsi="Times New Roman" w:hint="eastAsia"/>
          <w:szCs w:val="21"/>
        </w:rPr>
        <w:t>M</w:t>
      </w:r>
      <w:r>
        <w:rPr>
          <w:rFonts w:ascii="Times New Roman" w:eastAsia="新宋体" w:hAnsi="Times New Roman" w:hint="eastAsia"/>
          <w:szCs w:val="21"/>
        </w:rPr>
        <w:t>移动的距离，当物体</w:t>
      </w:r>
      <w:r>
        <w:rPr>
          <w:rFonts w:ascii="Times New Roman" w:eastAsia="新宋体" w:hAnsi="Times New Roman" w:hint="eastAsia"/>
          <w:szCs w:val="21"/>
        </w:rPr>
        <w:t>M</w:t>
      </w:r>
      <w:r>
        <w:rPr>
          <w:rFonts w:ascii="Times New Roman" w:eastAsia="新宋体" w:hAnsi="Times New Roman" w:hint="eastAsia"/>
          <w:szCs w:val="21"/>
        </w:rPr>
        <w:t>向右移动</w:t>
      </w:r>
      <w:r>
        <w:rPr>
          <w:rFonts w:ascii="Times New Roman" w:eastAsia="新宋体" w:hAnsi="Times New Roman" w:hint="eastAsia"/>
          <w:szCs w:val="21"/>
        </w:rPr>
        <w:t>时，观察到的现象应该是（　　）</w:t>
      </w:r>
    </w:p>
    <w:p w14:paraId="75432218" w14:textId="77777777" w:rsidR="00CC46F0" w:rsidRDefault="008F4C42">
      <w:pPr>
        <w:spacing w:line="360" w:lineRule="auto"/>
        <w:ind w:leftChars="130" w:left="273"/>
      </w:pPr>
      <w:r>
        <w:rPr>
          <w:rFonts w:ascii="Times New Roman" w:eastAsia="新宋体" w:hAnsi="Times New Roman"/>
          <w:szCs w:val="21"/>
        </w:rPr>
        <w:pict w14:anchorId="7C052D65">
          <v:shape id="图片 180" o:spid="_x0000_i1061" type="#_x0000_t75" alt="http://www.zxxk.com" style="width:114pt;height:80.5pt">
            <v:imagedata r:id="rId41" o:title=""/>
          </v:shape>
        </w:pict>
      </w:r>
    </w:p>
    <w:p w14:paraId="2B7FE5A9"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．电流表示数不变，电压表示数变大</w:t>
      </w:r>
      <w:r>
        <w:tab/>
      </w:r>
    </w:p>
    <w:p w14:paraId="649A5072"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．电流表示数变大，电压表示数变大</w:t>
      </w:r>
      <w:r>
        <w:tab/>
      </w:r>
    </w:p>
    <w:p w14:paraId="0F0D0D45"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．电压表示数和电流表示数比值变小</w:t>
      </w:r>
      <w:r>
        <w:tab/>
      </w:r>
    </w:p>
    <w:p w14:paraId="02C2BA1B"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．电压表示数和电流表示数比值不变</w:t>
      </w:r>
    </w:p>
    <w:p w14:paraId="036A4D78"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02A95C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解：由图可知，电流表串联接入电路中，电压表测量</w:t>
      </w:r>
      <w:r>
        <w:rPr>
          <w:rFonts w:ascii="Times New Roman" w:eastAsia="新宋体" w:hAnsi="Times New Roman" w:hint="eastAsia"/>
          <w:color w:val="FF0000"/>
          <w:szCs w:val="21"/>
        </w:rPr>
        <w:t>R</w:t>
      </w:r>
      <w:r>
        <w:rPr>
          <w:rFonts w:ascii="Times New Roman" w:eastAsia="新宋体" w:hAnsi="Times New Roman" w:hint="eastAsia"/>
          <w:color w:val="FF0000"/>
          <w:szCs w:val="21"/>
        </w:rPr>
        <w:t>左边部分电阻两端的电压；</w:t>
      </w:r>
    </w:p>
    <w:p w14:paraId="1CC142C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AB</w:t>
      </w:r>
      <w:r>
        <w:rPr>
          <w:rFonts w:ascii="Times New Roman" w:eastAsia="新宋体" w:hAnsi="Times New Roman" w:hint="eastAsia"/>
          <w:color w:val="FF0000"/>
          <w:szCs w:val="21"/>
        </w:rPr>
        <w:t>、当物体</w:t>
      </w:r>
      <w:r>
        <w:rPr>
          <w:rFonts w:ascii="Times New Roman" w:eastAsia="新宋体" w:hAnsi="Times New Roman" w:hint="eastAsia"/>
          <w:color w:val="FF0000"/>
          <w:szCs w:val="21"/>
        </w:rPr>
        <w:t>M</w:t>
      </w:r>
      <w:r>
        <w:rPr>
          <w:rFonts w:ascii="Times New Roman" w:eastAsia="新宋体" w:hAnsi="Times New Roman" w:hint="eastAsia"/>
          <w:color w:val="FF0000"/>
          <w:szCs w:val="21"/>
        </w:rPr>
        <w:t>向右移动时，电阻上的滑片右移，</w:t>
      </w:r>
      <w:r>
        <w:rPr>
          <w:rFonts w:ascii="Times New Roman" w:eastAsia="新宋体" w:hAnsi="Times New Roman" w:hint="eastAsia"/>
          <w:color w:val="FF0000"/>
          <w:szCs w:val="21"/>
        </w:rPr>
        <w:t>R</w:t>
      </w:r>
      <w:r>
        <w:rPr>
          <w:rFonts w:ascii="Times New Roman" w:eastAsia="新宋体" w:hAnsi="Times New Roman" w:hint="eastAsia"/>
          <w:color w:val="FF0000"/>
          <w:szCs w:val="21"/>
        </w:rPr>
        <w:t>接入电路的电阻不变，根据欧姆定律可知，电路中的电流不变，电流表示数不变；</w:t>
      </w:r>
      <w:r>
        <w:rPr>
          <w:rFonts w:ascii="Times New Roman" w:eastAsia="新宋体" w:hAnsi="Times New Roman" w:hint="eastAsia"/>
          <w:color w:val="FF0000"/>
          <w:szCs w:val="21"/>
        </w:rPr>
        <w:t>P</w:t>
      </w:r>
      <w:r>
        <w:rPr>
          <w:rFonts w:ascii="Times New Roman" w:eastAsia="新宋体" w:hAnsi="Times New Roman" w:hint="eastAsia"/>
          <w:color w:val="FF0000"/>
          <w:szCs w:val="21"/>
        </w:rPr>
        <w:t>点左侧部分变长，左侧电阻变大，根据</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可知，左侧两端的电压变大，电压表示数变大，故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D2AFC0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w:t>
      </w:r>
      <w:r>
        <w:rPr>
          <w:rFonts w:ascii="Times New Roman" w:eastAsia="新宋体" w:hAnsi="Times New Roman" w:hint="eastAsia"/>
          <w:color w:val="FF0000"/>
          <w:szCs w:val="21"/>
        </w:rPr>
        <w:t>电流表示数不变，电压表示数变大，电压表示数和电流表示数比值变大，故</w:t>
      </w:r>
      <w:r>
        <w:rPr>
          <w:rFonts w:ascii="Times New Roman" w:eastAsia="新宋体" w:hAnsi="Times New Roman" w:hint="eastAsia"/>
          <w:color w:val="FF0000"/>
          <w:szCs w:val="21"/>
        </w:rPr>
        <w:t>CD</w:t>
      </w:r>
      <w:r>
        <w:rPr>
          <w:rFonts w:ascii="Times New Roman" w:eastAsia="新宋体" w:hAnsi="Times New Roman" w:hint="eastAsia"/>
          <w:color w:val="FF0000"/>
          <w:szCs w:val="21"/>
        </w:rPr>
        <w:t>错误。</w:t>
      </w:r>
    </w:p>
    <w:p w14:paraId="3512ADA9" w14:textId="77777777" w:rsidR="00CC46F0" w:rsidRDefault="008F4C42">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秋•建邺区期末）如图所示，电源电压为</w:t>
      </w:r>
      <w:r>
        <w:rPr>
          <w:rFonts w:ascii="Times New Roman" w:eastAsia="新宋体" w:hAnsi="Times New Roman" w:hint="eastAsia"/>
          <w:szCs w:val="21"/>
        </w:rPr>
        <w:t>3V</w:t>
      </w:r>
      <w:r>
        <w:rPr>
          <w:rFonts w:ascii="Times New Roman" w:eastAsia="新宋体" w:hAnsi="Times New Roman" w:hint="eastAsia"/>
          <w:szCs w:val="21"/>
        </w:rPr>
        <w:t>且恒定不变，当开关</w:t>
      </w:r>
      <w:r>
        <w:rPr>
          <w:rFonts w:ascii="Times New Roman" w:eastAsia="新宋体" w:hAnsi="Times New Roman" w:hint="eastAsia"/>
          <w:szCs w:val="21"/>
        </w:rPr>
        <w:t>S</w:t>
      </w:r>
      <w:r>
        <w:rPr>
          <w:rFonts w:ascii="Times New Roman" w:eastAsia="新宋体" w:hAnsi="Times New Roman" w:hint="eastAsia"/>
          <w:szCs w:val="21"/>
        </w:rPr>
        <w:t>闭合后，滑动变阻器的滑片</w:t>
      </w:r>
      <w:r>
        <w:rPr>
          <w:rFonts w:ascii="Times New Roman" w:eastAsia="新宋体" w:hAnsi="Times New Roman" w:hint="eastAsia"/>
          <w:szCs w:val="21"/>
        </w:rPr>
        <w:t>P</w:t>
      </w:r>
      <w:r>
        <w:rPr>
          <w:rFonts w:ascii="Times New Roman" w:eastAsia="新宋体" w:hAnsi="Times New Roman" w:hint="eastAsia"/>
          <w:szCs w:val="21"/>
        </w:rPr>
        <w:t>从</w:t>
      </w:r>
      <w:r>
        <w:rPr>
          <w:rFonts w:ascii="Times New Roman" w:eastAsia="新宋体" w:hAnsi="Times New Roman" w:hint="eastAsia"/>
          <w:szCs w:val="21"/>
        </w:rPr>
        <w:t>a</w:t>
      </w:r>
      <w:r>
        <w:rPr>
          <w:rFonts w:ascii="Times New Roman" w:eastAsia="新宋体" w:hAnsi="Times New Roman" w:hint="eastAsia"/>
          <w:szCs w:val="21"/>
        </w:rPr>
        <w:t>端滑向</w:t>
      </w:r>
      <w:r>
        <w:rPr>
          <w:rFonts w:ascii="Times New Roman" w:eastAsia="新宋体" w:hAnsi="Times New Roman" w:hint="eastAsia"/>
          <w:szCs w:val="21"/>
        </w:rPr>
        <w:t>b</w:t>
      </w:r>
      <w:r>
        <w:rPr>
          <w:rFonts w:ascii="Times New Roman" w:eastAsia="新宋体" w:hAnsi="Times New Roman" w:hint="eastAsia"/>
          <w:szCs w:val="21"/>
        </w:rPr>
        <w:t>端的过程中，三只电压表的示数变化的数值分别为Δ</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3</w:t>
      </w:r>
      <w:r>
        <w:rPr>
          <w:rFonts w:ascii="Times New Roman" w:eastAsia="新宋体" w:hAnsi="Times New Roman" w:hint="eastAsia"/>
          <w:szCs w:val="21"/>
        </w:rPr>
        <w:t>，下列可能出现的情况是（　　）</w:t>
      </w:r>
    </w:p>
    <w:p w14:paraId="289CEEC8" w14:textId="77777777" w:rsidR="00CC46F0" w:rsidRDefault="008F4C42">
      <w:pPr>
        <w:spacing w:line="360" w:lineRule="auto"/>
        <w:ind w:leftChars="130" w:left="273"/>
      </w:pPr>
      <w:r>
        <w:rPr>
          <w:rFonts w:ascii="Times New Roman" w:eastAsia="新宋体" w:hAnsi="Times New Roman"/>
          <w:szCs w:val="21"/>
        </w:rPr>
        <w:lastRenderedPageBreak/>
        <w:pict w14:anchorId="6DAB81F6">
          <v:shape id="图片 181" o:spid="_x0000_i1062" type="#_x0000_t75" alt="http://www.zxxk.com" style="width:94pt;height:97.5pt">
            <v:imagedata r:id="rId42" o:title=""/>
          </v:shape>
        </w:pict>
      </w:r>
    </w:p>
    <w:p w14:paraId="278145F3"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2V</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1V</w:t>
      </w:r>
      <w:r>
        <w:tab/>
      </w:r>
      <w:r>
        <w:rPr>
          <w:rFonts w:ascii="Times New Roman" w:eastAsia="新宋体" w:hAnsi="Times New Roman" w:hint="eastAsia"/>
          <w:szCs w:val="21"/>
        </w:rPr>
        <w:t>B</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0V</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1V</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1V</w:t>
      </w:r>
      <w:r>
        <w:tab/>
      </w:r>
    </w:p>
    <w:p w14:paraId="25654635"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0V</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2V</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1V</w:t>
      </w:r>
      <w:r>
        <w:tab/>
      </w:r>
      <w:r>
        <w:rPr>
          <w:rFonts w:ascii="Times New Roman" w:eastAsia="新宋体" w:hAnsi="Times New Roman" w:hint="eastAsia"/>
          <w:szCs w:val="21"/>
        </w:rPr>
        <w:t>D</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1V</w:t>
      </w:r>
      <w:r>
        <w:rPr>
          <w:rFonts w:ascii="Times New Roman" w:eastAsia="新宋体" w:hAnsi="Times New Roman" w:hint="eastAsia"/>
          <w:szCs w:val="21"/>
        </w:rPr>
        <w:t>、Δ</w:t>
      </w:r>
      <w:r>
        <w:rPr>
          <w:rFonts w:ascii="Times New Roman" w:eastAsia="新宋体" w:hAnsi="Times New Roman" w:hint="eastAsia"/>
          <w:szCs w:val="21"/>
        </w:rPr>
        <w:t>U</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1V</w:t>
      </w:r>
    </w:p>
    <w:p w14:paraId="39432B4F"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0E1372F"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）由电路图可知，灯泡与滑动变阻器串联，电压表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测电源的电压，电压表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测滑动变阻器两端的电压，电压表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测灯泡两端的电压。</w:t>
      </w:r>
    </w:p>
    <w:p w14:paraId="3B0EFCD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因电源的电压不变，所以，滑动变阻器的滑片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从</w:t>
      </w:r>
      <w:r>
        <w:rPr>
          <w:rFonts w:ascii="Times New Roman" w:eastAsia="新宋体" w:hAnsi="Times New Roman" w:hint="eastAsia"/>
          <w:color w:val="FF0000"/>
          <w:szCs w:val="21"/>
        </w:rPr>
        <w:t>a</w:t>
      </w:r>
      <w:r>
        <w:rPr>
          <w:rFonts w:ascii="Times New Roman" w:eastAsia="新宋体" w:hAnsi="Times New Roman" w:hint="eastAsia"/>
          <w:color w:val="FF0000"/>
          <w:szCs w:val="21"/>
        </w:rPr>
        <w:t>端滑向</w:t>
      </w:r>
      <w:r>
        <w:rPr>
          <w:rFonts w:ascii="Times New Roman" w:eastAsia="新宋体" w:hAnsi="Times New Roman" w:hint="eastAsia"/>
          <w:color w:val="FF0000"/>
          <w:szCs w:val="21"/>
        </w:rPr>
        <w:t>b</w:t>
      </w:r>
      <w:r>
        <w:rPr>
          <w:rFonts w:ascii="Times New Roman" w:eastAsia="新宋体" w:hAnsi="Times New Roman" w:hint="eastAsia"/>
          <w:color w:val="FF0000"/>
          <w:szCs w:val="21"/>
        </w:rPr>
        <w:t>端的过程中，电压表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示数变化的绝对值Δ</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0V</w:t>
      </w:r>
      <w:r>
        <w:rPr>
          <w:rFonts w:ascii="Times New Roman" w:eastAsia="新宋体" w:hAnsi="Times New Roman" w:hint="eastAsia"/>
          <w:color w:val="FF0000"/>
          <w:szCs w:val="21"/>
        </w:rPr>
        <w:t>；</w:t>
      </w:r>
    </w:p>
    <w:p w14:paraId="490673C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）因串联电路中总电压等于各分电压之和，所以，</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′，则Δ</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）＝﹣Δ</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p>
    <w:p w14:paraId="1793C76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即电压表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示数变化的绝对值Δ</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等于电压表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示数变化的绝对值Δ</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，结合选项可知</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ACD</w:t>
      </w:r>
      <w:r>
        <w:rPr>
          <w:rFonts w:ascii="Times New Roman" w:eastAsia="新宋体" w:hAnsi="Times New Roman" w:hint="eastAsia"/>
          <w:color w:val="FF0000"/>
          <w:szCs w:val="21"/>
        </w:rPr>
        <w:t>不正确。</w:t>
      </w:r>
    </w:p>
    <w:p w14:paraId="1B555971" w14:textId="77777777" w:rsidR="00CC46F0" w:rsidRDefault="008F4C42">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秋•高邮市期末）疫情期间，手持式电子测温仪最为常见，如图甲是某款电子测温仪，图乙是它内部的原理图，其中电源电压保持不变，</w:t>
      </w:r>
      <w:r>
        <w:rPr>
          <w:rFonts w:ascii="Times New Roman" w:eastAsia="新宋体" w:hAnsi="Times New Roman" w:hint="eastAsia"/>
          <w:szCs w:val="21"/>
        </w:rPr>
        <w:t>R</w:t>
      </w:r>
      <w:r>
        <w:rPr>
          <w:rFonts w:ascii="Times New Roman" w:eastAsia="新宋体" w:hAnsi="Times New Roman" w:hint="eastAsia"/>
          <w:szCs w:val="21"/>
        </w:rPr>
        <w:t>是热敏电阻，用于靠近人体测温，定值电阻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为保护电阻；在测人的体温时，当被测温者体温较高时，显示仪的示数也会变大。正常条件下关于此测温仪，下列分析正确的是（　　）</w:t>
      </w:r>
    </w:p>
    <w:p w14:paraId="3454FF2C" w14:textId="77777777" w:rsidR="00CC46F0" w:rsidRDefault="008F4C42">
      <w:pPr>
        <w:spacing w:line="360" w:lineRule="auto"/>
        <w:ind w:leftChars="130" w:left="273"/>
      </w:pPr>
      <w:r>
        <w:rPr>
          <w:rFonts w:ascii="Times New Roman" w:eastAsia="新宋体" w:hAnsi="Times New Roman"/>
          <w:szCs w:val="21"/>
        </w:rPr>
        <w:pict w14:anchorId="67A5A763">
          <v:shape id="图片 182" o:spid="_x0000_i1063" type="#_x0000_t75" alt="http://www.zxxk.com" style="width:167.5pt;height:134.5pt">
            <v:imagedata r:id="rId43" o:title=""/>
          </v:shape>
        </w:pict>
      </w:r>
    </w:p>
    <w:p w14:paraId="3BCDFA86"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．被测温者温度越高，电路消耗的电功率越小</w:t>
      </w:r>
      <w:r>
        <w:tab/>
      </w:r>
    </w:p>
    <w:p w14:paraId="6810C1B7"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．热敏电阻</w:t>
      </w:r>
      <w:r>
        <w:rPr>
          <w:rFonts w:ascii="Times New Roman" w:eastAsia="新宋体" w:hAnsi="Times New Roman" w:hint="eastAsia"/>
          <w:szCs w:val="21"/>
        </w:rPr>
        <w:t>R</w:t>
      </w:r>
      <w:r>
        <w:rPr>
          <w:rFonts w:ascii="Times New Roman" w:eastAsia="新宋体" w:hAnsi="Times New Roman" w:hint="eastAsia"/>
          <w:szCs w:val="21"/>
        </w:rPr>
        <w:t>随着温度的升高阻值增大</w:t>
      </w:r>
      <w:r>
        <w:tab/>
      </w:r>
    </w:p>
    <w:p w14:paraId="65E47DEB"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．显示仪是由电压表改装成的</w:t>
      </w:r>
      <w:r>
        <w:tab/>
      </w:r>
    </w:p>
    <w:p w14:paraId="09BF848E"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更换为阻值更大的电阻，测相同温度，显示仪</w:t>
      </w:r>
      <w:r>
        <w:rPr>
          <w:rFonts w:ascii="Times New Roman" w:eastAsia="新宋体" w:hAnsi="Times New Roman" w:hint="eastAsia"/>
          <w:szCs w:val="21"/>
        </w:rPr>
        <w:t>示数变小</w:t>
      </w:r>
    </w:p>
    <w:p w14:paraId="134CE97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08A4743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w:t>
      </w:r>
      <w:r>
        <w:rPr>
          <w:rFonts w:ascii="Times New Roman" w:eastAsia="新宋体" w:hAnsi="Times New Roman" w:hint="eastAsia"/>
          <w:color w:val="FF0000"/>
          <w:szCs w:val="21"/>
        </w:rPr>
        <w:t>R</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串联，显示仪与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并联；</w:t>
      </w:r>
    </w:p>
    <w:p w14:paraId="280A0AA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、因为显示仪与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并联，所以该显示仪是由电压表改装成的，故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2446E7B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lastRenderedPageBreak/>
        <w:t>AB</w:t>
      </w:r>
      <w:r>
        <w:rPr>
          <w:rFonts w:ascii="Times New Roman" w:eastAsia="新宋体" w:hAnsi="Times New Roman" w:hint="eastAsia"/>
          <w:color w:val="FF0000"/>
          <w:szCs w:val="21"/>
        </w:rPr>
        <w:t>、由题意可知，被测温者温度越高，显示仪的示数越大，说明电压表示数越大（即定值电阻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的电压越大），由欧姆定律和串联电路的电流特点可知，电路中电流越大，根据串联电路的电压特点可知，</w:t>
      </w:r>
      <w:r>
        <w:rPr>
          <w:rFonts w:ascii="Times New Roman" w:eastAsia="新宋体" w:hAnsi="Times New Roman" w:hint="eastAsia"/>
          <w:color w:val="FF0000"/>
          <w:szCs w:val="21"/>
        </w:rPr>
        <w:t>R</w:t>
      </w:r>
      <w:r>
        <w:rPr>
          <w:rFonts w:ascii="Times New Roman" w:eastAsia="新宋体" w:hAnsi="Times New Roman" w:hint="eastAsia"/>
          <w:color w:val="FF0000"/>
          <w:szCs w:val="21"/>
        </w:rPr>
        <w:t>两端电压越小，由</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w14:anchorId="591365E4">
          <v:shape id="图片 183" o:spid="_x0000_i1064" type="#_x0000_t75" style="width:10pt;height:26.5pt">
            <v:imagedata r:id="rId44" o:title="菁优网-jyeoo"/>
          </v:shape>
        </w:pict>
      </w:r>
      <w:r>
        <w:rPr>
          <w:rFonts w:ascii="Times New Roman" w:eastAsia="新宋体" w:hAnsi="Times New Roman" w:hint="eastAsia"/>
          <w:color w:val="FF0000"/>
          <w:szCs w:val="21"/>
        </w:rPr>
        <w:t>可知，热敏电阻的阻值越小，即热敏电阻的阻值随温度的升高而减小；由前面分析可知，被测温者温度越高，电路中电流越大，由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可知，电路消耗的功率也越大，故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p>
    <w:p w14:paraId="4F33D21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、测相同温度时，热敏电阻的阻值不变，将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更换为阻值更大的电阻，由串联电路分压特点可知，该电阻两端分得的电压变大，因此显示仪示数会变大，故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20F6CD6" w14:textId="77777777" w:rsidR="00CC46F0" w:rsidRDefault="008F4C42">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秋•南京期末）如图所示，电源电压保持</w:t>
      </w:r>
      <w:r>
        <w:rPr>
          <w:rFonts w:ascii="Times New Roman" w:eastAsia="新宋体" w:hAnsi="Times New Roman" w:hint="eastAsia"/>
          <w:szCs w:val="21"/>
        </w:rPr>
        <w:t>6V</w:t>
      </w:r>
      <w:r>
        <w:rPr>
          <w:rFonts w:ascii="Times New Roman" w:eastAsia="新宋体" w:hAnsi="Times New Roman" w:hint="eastAsia"/>
          <w:szCs w:val="21"/>
        </w:rPr>
        <w:t>不变。电流表的量程为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。电压表量程</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的规格为“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 xml:space="preserve"> 0.5A</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的规格为“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”。闭合开</w:t>
      </w:r>
      <w:r>
        <w:rPr>
          <w:rFonts w:ascii="Times New Roman" w:eastAsia="新宋体" w:hAnsi="Times New Roman" w:hint="eastAsia"/>
          <w:szCs w:val="21"/>
        </w:rPr>
        <w:t>关，为了保证电路安全，在变阻器滑片</w:t>
      </w:r>
      <w:r>
        <w:rPr>
          <w:rFonts w:ascii="Times New Roman" w:eastAsia="新宋体" w:hAnsi="Times New Roman" w:hint="eastAsia"/>
          <w:szCs w:val="21"/>
        </w:rPr>
        <w:t>P</w:t>
      </w:r>
      <w:r>
        <w:rPr>
          <w:rFonts w:ascii="Times New Roman" w:eastAsia="新宋体" w:hAnsi="Times New Roman" w:hint="eastAsia"/>
          <w:szCs w:val="21"/>
        </w:rPr>
        <w:t>移动过程中，下列说法正确的是（　　）</w:t>
      </w:r>
    </w:p>
    <w:p w14:paraId="74CF1539" w14:textId="77777777" w:rsidR="00CC46F0" w:rsidRDefault="008F4C42">
      <w:pPr>
        <w:spacing w:line="360" w:lineRule="auto"/>
        <w:ind w:leftChars="130" w:left="273"/>
      </w:pPr>
      <w:r>
        <w:rPr>
          <w:rFonts w:ascii="Times New Roman" w:eastAsia="新宋体" w:hAnsi="Times New Roman"/>
          <w:szCs w:val="21"/>
        </w:rPr>
        <w:pict w14:anchorId="5838CF5E">
          <v:shape id="图片 184" o:spid="_x0000_i1065" type="#_x0000_t75" alt="http://www.zxxk.com" style="width:105pt;height:83.5pt">
            <v:imagedata r:id="rId45" o:title=""/>
          </v:shape>
        </w:pict>
      </w:r>
    </w:p>
    <w:p w14:paraId="476E107C"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消耗的最小功率为</w:t>
      </w:r>
      <w:r>
        <w:rPr>
          <w:rFonts w:ascii="Times New Roman" w:eastAsia="新宋体" w:hAnsi="Times New Roman" w:hint="eastAsia"/>
          <w:szCs w:val="21"/>
        </w:rPr>
        <w:t>0.9W</w:t>
      </w:r>
      <w:r>
        <w:tab/>
      </w:r>
    </w:p>
    <w:p w14:paraId="647B4AB9"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．电流表示数允许的变化范围为</w:t>
      </w:r>
      <w:r>
        <w:rPr>
          <w:rFonts w:ascii="Times New Roman" w:eastAsia="新宋体" w:hAnsi="Times New Roman" w:hint="eastAsia"/>
          <w:szCs w:val="21"/>
        </w:rPr>
        <w:t>0.2A</w:t>
      </w:r>
      <w:r>
        <w:rPr>
          <w:rFonts w:ascii="Times New Roman" w:eastAsia="新宋体" w:hAnsi="Times New Roman" w:hint="eastAsia"/>
          <w:szCs w:val="21"/>
        </w:rPr>
        <w:t>～</w:t>
      </w:r>
      <w:r>
        <w:rPr>
          <w:rFonts w:ascii="Times New Roman" w:eastAsia="新宋体" w:hAnsi="Times New Roman" w:hint="eastAsia"/>
          <w:szCs w:val="21"/>
        </w:rPr>
        <w:t>0.3A</w:t>
      </w:r>
      <w:r>
        <w:tab/>
      </w:r>
    </w:p>
    <w:p w14:paraId="68EE87B3"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接入电路的阻值允许变化范围为</w:t>
      </w:r>
      <w:r>
        <w:rPr>
          <w:rFonts w:ascii="Times New Roman" w:eastAsia="新宋体" w:hAnsi="Times New Roman" w:hint="eastAsia"/>
          <w:szCs w:val="21"/>
        </w:rPr>
        <w:t>2</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tab/>
      </w:r>
    </w:p>
    <w:p w14:paraId="21D8DED5"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．电路消耗的最大总功率</w:t>
      </w:r>
      <w:r>
        <w:rPr>
          <w:rFonts w:ascii="Times New Roman" w:eastAsia="新宋体" w:hAnsi="Times New Roman" w:hint="eastAsia"/>
          <w:szCs w:val="21"/>
        </w:rPr>
        <w:t>3.6W</w:t>
      </w:r>
    </w:p>
    <w:p w14:paraId="17E94E1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C64E75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760B2C5F"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根据电路图可知，滑动变阻器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与定值电阻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串联，电压表测量定值电阻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两端的电压，电流表测量电路中的电流；</w:t>
      </w:r>
    </w:p>
    <w:p w14:paraId="25B234D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当电压表的示数达到最大值</w:t>
      </w:r>
      <w:r>
        <w:rPr>
          <w:rFonts w:ascii="Times New Roman" w:eastAsia="新宋体" w:hAnsi="Times New Roman" w:hint="eastAsia"/>
          <w:color w:val="FF0000"/>
          <w:szCs w:val="21"/>
        </w:rPr>
        <w:t>3V</w:t>
      </w:r>
      <w:r>
        <w:rPr>
          <w:rFonts w:ascii="Times New Roman" w:eastAsia="新宋体" w:hAnsi="Times New Roman" w:hint="eastAsia"/>
          <w:color w:val="FF0000"/>
          <w:szCs w:val="21"/>
        </w:rPr>
        <w:t>时，即定值电阻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两端的最大电压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14:paraId="40A11CF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电路中的电流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16782670">
          <v:shape id="图片 185" o:spid="_x0000_i1066" type="#_x0000_t75" style="width:16.5pt;height:34.5pt">
            <v:imagedata r:id="rId46" o:title="菁优网-jyeoo"/>
          </v:shape>
        </w:pict>
      </w:r>
      <w:r>
        <w:rPr>
          <w:rFonts w:ascii="Times New Roman" w:eastAsia="新宋体" w:hAnsi="Times New Roman" w:hint="eastAsia"/>
          <w:color w:val="FF0000"/>
          <w:szCs w:val="21"/>
        </w:rPr>
        <w:t>＝</w:t>
      </w:r>
      <w:r>
        <w:rPr>
          <w:color w:val="FF0000"/>
          <w:position w:val="-22"/>
        </w:rPr>
        <w:pict w14:anchorId="1A674FA3">
          <v:shape id="图片 186" o:spid="_x0000_i1067" type="#_x0000_t75" style="width:28pt;height:26.5pt">
            <v:imagedata r:id="rId4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r>
        <w:rPr>
          <w:rFonts w:ascii="Times New Roman" w:eastAsia="新宋体" w:hAnsi="Times New Roman" w:hint="eastAsia"/>
          <w:color w:val="FF0000"/>
          <w:szCs w:val="21"/>
        </w:rPr>
        <w:t>0.6A</w:t>
      </w:r>
      <w:r>
        <w:rPr>
          <w:rFonts w:ascii="Times New Roman" w:eastAsia="新宋体" w:hAnsi="Times New Roman" w:hint="eastAsia"/>
          <w:color w:val="FF0000"/>
          <w:szCs w:val="21"/>
        </w:rPr>
        <w:t>，所以电路中的最大电流为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14:paraId="7FE08D1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此时滑动变阻器两端的电压：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2min</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14:paraId="64926E8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0866D57E">
          <v:shape id="图片 187" o:spid="_x0000_i1068" type="#_x0000_t75" style="width:10pt;height:26.5pt">
            <v:imagedata r:id="rId48" o:title="菁优网-jyeoo"/>
          </v:shape>
        </w:pict>
      </w:r>
      <w:r>
        <w:rPr>
          <w:rFonts w:ascii="Times New Roman" w:eastAsia="新宋体" w:hAnsi="Times New Roman" w:hint="eastAsia"/>
          <w:color w:val="FF0000"/>
          <w:szCs w:val="21"/>
        </w:rPr>
        <w:t>得，变阻器接入电路的最小电阻：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min</w:t>
      </w:r>
      <w:r>
        <w:rPr>
          <w:rFonts w:ascii="Times New Roman" w:eastAsia="新宋体" w:hAnsi="Times New Roman" w:hint="eastAsia"/>
          <w:color w:val="FF0000"/>
          <w:szCs w:val="21"/>
        </w:rPr>
        <w:t>＝</w:t>
      </w:r>
      <w:r>
        <w:rPr>
          <w:color w:val="FF0000"/>
          <w:position w:val="-23"/>
        </w:rPr>
        <w:pict w14:anchorId="6C18FBDE">
          <v:shape id="图片 188" o:spid="_x0000_i1069" type="#_x0000_t75" style="width:26.5pt;height:31pt">
            <v:imagedata r:id="rId49" o:title="菁优网-jyeoo"/>
          </v:shape>
        </w:pict>
      </w:r>
      <w:r>
        <w:rPr>
          <w:rFonts w:ascii="Times New Roman" w:eastAsia="新宋体" w:hAnsi="Times New Roman" w:hint="eastAsia"/>
          <w:color w:val="FF0000"/>
          <w:szCs w:val="21"/>
        </w:rPr>
        <w:t>＝</w:t>
      </w:r>
      <w:r>
        <w:rPr>
          <w:color w:val="FF0000"/>
          <w:position w:val="-22"/>
        </w:rPr>
        <w:pict w14:anchorId="15835D3A">
          <v:shape id="图片 189" o:spid="_x0000_i1070" type="#_x0000_t75" style="width:28pt;height:26.5pt">
            <v:imagedata r:id="rId5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60A6CE3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当滑动变阻器接入电路的电阻最大时，电路中的电流最小，电压表的示数最小，整个电路是安全的，则变阻器</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接入电路的阻值允许变化范围为</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7A40FA8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电路中的电流最大时，电路的总功率最大，电路消耗的最大功率：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max</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1.8W</w:t>
      </w:r>
      <w:r>
        <w:rPr>
          <w:rFonts w:ascii="Times New Roman" w:eastAsia="新宋体" w:hAnsi="Times New Roman" w:hint="eastAsia"/>
          <w:color w:val="FF0000"/>
          <w:szCs w:val="21"/>
        </w:rPr>
        <w:t>；</w:t>
      </w:r>
    </w:p>
    <w:p w14:paraId="29D7E6E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当滑动变阻器接入电路中的电阻最大时，电路中的电流最小，则最大总电</w:t>
      </w:r>
      <w:r>
        <w:rPr>
          <w:rFonts w:ascii="Times New Roman" w:eastAsia="新宋体" w:hAnsi="Times New Roman" w:hint="eastAsia"/>
          <w:color w:val="FF0000"/>
          <w:szCs w:val="21"/>
        </w:rPr>
        <w:t>阻为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max</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5AC13DD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电路中的最小电流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min</w:t>
      </w:r>
      <w:r>
        <w:rPr>
          <w:rFonts w:ascii="Times New Roman" w:eastAsia="新宋体" w:hAnsi="Times New Roman" w:hint="eastAsia"/>
          <w:color w:val="FF0000"/>
          <w:szCs w:val="21"/>
        </w:rPr>
        <w:t>＝</w:t>
      </w:r>
      <w:r>
        <w:rPr>
          <w:color w:val="FF0000"/>
          <w:position w:val="-30"/>
        </w:rPr>
        <w:pict w14:anchorId="6B9C2AFF">
          <v:shape id="图片 190" o:spid="_x0000_i1071" type="#_x0000_t75" style="width:26.5pt;height:31pt">
            <v:imagedata r:id="rId51" o:title="菁优网-jyeoo"/>
          </v:shape>
        </w:pict>
      </w:r>
      <w:r>
        <w:rPr>
          <w:rFonts w:ascii="Times New Roman" w:eastAsia="新宋体" w:hAnsi="Times New Roman" w:hint="eastAsia"/>
          <w:color w:val="FF0000"/>
          <w:szCs w:val="21"/>
        </w:rPr>
        <w:t>＝</w:t>
      </w:r>
      <w:r>
        <w:rPr>
          <w:color w:val="FF0000"/>
          <w:position w:val="-22"/>
        </w:rPr>
        <w:pict w14:anchorId="612A69ED">
          <v:shape id="图片 191" o:spid="_x0000_i1072" type="#_x0000_t75" style="width:58pt;height:26.5pt">
            <v:imagedata r:id="rId5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14:paraId="426E8E3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消耗的最小电功率：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min</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0.4W</w:t>
      </w:r>
      <w:r>
        <w:rPr>
          <w:rFonts w:ascii="Times New Roman" w:eastAsia="新宋体" w:hAnsi="Times New Roman" w:hint="eastAsia"/>
          <w:color w:val="FF0000"/>
          <w:szCs w:val="21"/>
        </w:rPr>
        <w:t>；</w:t>
      </w:r>
    </w:p>
    <w:p w14:paraId="2651B7E8"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综上所述，</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28090B69" w14:textId="77777777" w:rsidR="00CC46F0" w:rsidRDefault="008F4C42">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秋•启东市期末）如图甲是某款电子测温仪，图乙是它内部的原理图，其中电源电压保持不变，</w:t>
      </w:r>
      <w:r>
        <w:rPr>
          <w:rFonts w:ascii="Times New Roman" w:eastAsia="新宋体" w:hAnsi="Times New Roman" w:hint="eastAsia"/>
          <w:szCs w:val="21"/>
        </w:rPr>
        <w:t>R</w:t>
      </w:r>
      <w:r>
        <w:rPr>
          <w:rFonts w:ascii="Times New Roman" w:eastAsia="新宋体" w:hAnsi="Times New Roman" w:hint="eastAsia"/>
          <w:szCs w:val="21"/>
        </w:rPr>
        <w:t>是热敏电阻，用于靠近人体测温，定值电阻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为保护电阻；显示仪是由电流表或电压表改装而成。在测人的体温时，显示仪的示数会随被测者体温的升高而增大，下列分析正确的是（　　）</w:t>
      </w:r>
    </w:p>
    <w:p w14:paraId="7E078399" w14:textId="77777777" w:rsidR="00CC46F0" w:rsidRDefault="008F4C42">
      <w:pPr>
        <w:spacing w:line="360" w:lineRule="auto"/>
        <w:ind w:leftChars="130" w:left="273"/>
      </w:pPr>
      <w:r>
        <w:rPr>
          <w:rFonts w:ascii="Times New Roman" w:eastAsia="新宋体" w:hAnsi="Times New Roman"/>
          <w:szCs w:val="21"/>
        </w:rPr>
        <w:pict w14:anchorId="332E9B84">
          <v:shape id="图片 192" o:spid="_x0000_i1073" type="#_x0000_t75" alt="http://www.zxxk.com" style="width:167.5pt;height:131.5pt">
            <v:imagedata r:id="rId53" o:title=""/>
          </v:shape>
        </w:pict>
      </w:r>
    </w:p>
    <w:p w14:paraId="0150773A"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．显示仪是由电流表改装成的</w:t>
      </w:r>
      <w:r>
        <w:tab/>
      </w:r>
    </w:p>
    <w:p w14:paraId="06FA9C41"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．被测温者温度越高，电路消耗的电功率越小</w:t>
      </w:r>
      <w:r>
        <w:tab/>
      </w:r>
    </w:p>
    <w:p w14:paraId="57491539"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．热敏电阻</w:t>
      </w:r>
      <w:r>
        <w:rPr>
          <w:rFonts w:ascii="Times New Roman" w:eastAsia="新宋体" w:hAnsi="Times New Roman" w:hint="eastAsia"/>
          <w:szCs w:val="21"/>
        </w:rPr>
        <w:t>R</w:t>
      </w:r>
      <w:r>
        <w:rPr>
          <w:rFonts w:ascii="Times New Roman" w:eastAsia="新宋体" w:hAnsi="Times New Roman" w:hint="eastAsia"/>
          <w:szCs w:val="21"/>
        </w:rPr>
        <w:t>随着温度的升高阻值增大</w:t>
      </w:r>
      <w:r>
        <w:tab/>
      </w:r>
    </w:p>
    <w:p w14:paraId="29C0061C"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更换为阻值更大的电阻，测相同温度，显示仪示数变大</w:t>
      </w:r>
    </w:p>
    <w:p w14:paraId="46B72C9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C36CDE8"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解：根据电路图可知，</w:t>
      </w:r>
      <w:r>
        <w:rPr>
          <w:rFonts w:ascii="Times New Roman" w:eastAsia="新宋体" w:hAnsi="Times New Roman" w:hint="eastAsia"/>
          <w:color w:val="FF0000"/>
          <w:szCs w:val="21"/>
        </w:rPr>
        <w:t>R</w:t>
      </w:r>
      <w:r>
        <w:rPr>
          <w:rFonts w:ascii="Times New Roman" w:eastAsia="新宋体" w:hAnsi="Times New Roman" w:hint="eastAsia"/>
          <w:color w:val="FF0000"/>
          <w:szCs w:val="21"/>
        </w:rPr>
        <w:t>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串联，显示仪与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并联；</w:t>
      </w:r>
    </w:p>
    <w:p w14:paraId="5D8645CD"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、因为显示仪与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并联，所以显示仪是电压表，故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330A18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、被测温者温度越高，说明电压表示数越大，由欧姆定律可知，电路电流越大，由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可知，电路消耗的功率也越大，故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BB108D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、被测温者温度越高，说明电压表示数越大，由欧姆定律可知，电路电流变大，由串联电路电压特点可知，</w:t>
      </w:r>
      <w:r>
        <w:rPr>
          <w:rFonts w:ascii="Times New Roman" w:eastAsia="新宋体" w:hAnsi="Times New Roman" w:hint="eastAsia"/>
          <w:color w:val="FF0000"/>
          <w:szCs w:val="21"/>
        </w:rPr>
        <w:t>R</w:t>
      </w:r>
      <w:r>
        <w:rPr>
          <w:rFonts w:ascii="Times New Roman" w:eastAsia="新宋体" w:hAnsi="Times New Roman" w:hint="eastAsia"/>
          <w:color w:val="FF0000"/>
          <w:szCs w:val="21"/>
        </w:rPr>
        <w:t>两端电压越小，由</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w14:anchorId="1E10D871">
          <v:shape id="图片 193" o:spid="_x0000_i1074" type="#_x0000_t75" style="width:10pt;height:26.5pt">
            <v:imagedata r:id="rId54" o:title="菁优网-jyeoo"/>
          </v:shape>
        </w:pict>
      </w:r>
      <w:r>
        <w:rPr>
          <w:rFonts w:ascii="Times New Roman" w:eastAsia="新宋体" w:hAnsi="Times New Roman" w:hint="eastAsia"/>
          <w:color w:val="FF0000"/>
          <w:szCs w:val="21"/>
        </w:rPr>
        <w:t>可知，热敏电阻的阻值随温度的升高而减小，故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1ACE95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、温度相同，说明热敏电阻的阻值不变，将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更换为阻值更大的电阻，由串联电路分压特点可知，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两端分得的电压变大，因此显示仪示数会变大，故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717F7E4C" w14:textId="77777777" w:rsidR="00CC46F0" w:rsidRDefault="008F4C42">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秋•仪征市期末）如图</w:t>
      </w:r>
      <w:r>
        <w:rPr>
          <w:rFonts w:ascii="Times New Roman" w:eastAsia="新宋体" w:hAnsi="Times New Roman" w:hint="eastAsia"/>
          <w:szCs w:val="21"/>
        </w:rPr>
        <w:t>1</w:t>
      </w:r>
      <w:r>
        <w:rPr>
          <w:rFonts w:ascii="Times New Roman" w:eastAsia="新宋体" w:hAnsi="Times New Roman" w:hint="eastAsia"/>
          <w:szCs w:val="21"/>
        </w:rPr>
        <w:t>所示，</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是电阻箱，</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是定值电</w:t>
      </w:r>
      <w:r>
        <w:rPr>
          <w:rFonts w:ascii="Times New Roman" w:eastAsia="新宋体" w:hAnsi="Times New Roman" w:hint="eastAsia"/>
          <w:szCs w:val="21"/>
        </w:rPr>
        <w:t>阻，闭合开关</w:t>
      </w:r>
      <w:r>
        <w:rPr>
          <w:rFonts w:ascii="Times New Roman" w:eastAsia="新宋体" w:hAnsi="Times New Roman" w:hint="eastAsia"/>
          <w:szCs w:val="21"/>
        </w:rPr>
        <w:t>S</w:t>
      </w:r>
      <w:r>
        <w:rPr>
          <w:rFonts w:ascii="Times New Roman" w:eastAsia="新宋体" w:hAnsi="Times New Roman" w:hint="eastAsia"/>
          <w:szCs w:val="21"/>
        </w:rPr>
        <w:t>，改变</w:t>
      </w:r>
      <w:r>
        <w:rPr>
          <w:rFonts w:ascii="Times New Roman" w:eastAsia="新宋体" w:hAnsi="Times New Roman" w:hint="eastAsia"/>
          <w:szCs w:val="21"/>
        </w:rPr>
        <w:lastRenderedPageBreak/>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的阻值，两电压表示数与</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关系图像如图</w:t>
      </w:r>
      <w:r>
        <w:rPr>
          <w:rFonts w:ascii="Times New Roman" w:eastAsia="新宋体" w:hAnsi="Times New Roman" w:hint="eastAsia"/>
          <w:szCs w:val="21"/>
        </w:rPr>
        <w:t>2</w:t>
      </w:r>
      <w:r>
        <w:rPr>
          <w:rFonts w:ascii="Times New Roman" w:eastAsia="新宋体" w:hAnsi="Times New Roman" w:hint="eastAsia"/>
          <w:szCs w:val="21"/>
        </w:rPr>
        <w:t>所示，已知图线</w:t>
      </w:r>
      <w:r>
        <w:rPr>
          <w:rFonts w:ascii="Times New Roman" w:eastAsia="Calibri" w:hAnsi="Times New Roman" w:hint="eastAsia"/>
          <w:szCs w:val="21"/>
        </w:rPr>
        <w:t>①</w:t>
      </w:r>
      <w:r>
        <w:rPr>
          <w:rFonts w:ascii="Times New Roman" w:eastAsia="新宋体" w:hAnsi="Times New Roman" w:hint="eastAsia"/>
          <w:szCs w:val="21"/>
        </w:rPr>
        <w:t>和</w:t>
      </w:r>
      <w:r>
        <w:rPr>
          <w:rFonts w:ascii="Times New Roman" w:eastAsia="Calibri" w:hAnsi="Times New Roman" w:hint="eastAsia"/>
          <w:szCs w:val="21"/>
        </w:rPr>
        <w:t>②</w:t>
      </w:r>
      <w:r>
        <w:rPr>
          <w:rFonts w:ascii="Times New Roman" w:eastAsia="新宋体" w:hAnsi="Times New Roman" w:hint="eastAsia"/>
          <w:szCs w:val="21"/>
        </w:rPr>
        <w:t>相互平行，则（　　）</w:t>
      </w:r>
    </w:p>
    <w:p w14:paraId="431D1A74" w14:textId="77777777" w:rsidR="00CC46F0" w:rsidRDefault="008F4C42">
      <w:pPr>
        <w:spacing w:line="360" w:lineRule="auto"/>
        <w:ind w:leftChars="130" w:left="273"/>
      </w:pPr>
      <w:r>
        <w:rPr>
          <w:rFonts w:ascii="Times New Roman" w:eastAsia="新宋体" w:hAnsi="Times New Roman"/>
          <w:szCs w:val="21"/>
        </w:rPr>
        <w:pict w14:anchorId="074C3774">
          <v:shape id="图片 194" o:spid="_x0000_i1075" type="#_x0000_t75" alt="http://www.zxxk.com" style="width:254.5pt;height:145pt">
            <v:imagedata r:id="rId55" o:title=""/>
          </v:shape>
        </w:pict>
      </w:r>
    </w:p>
    <w:p w14:paraId="4E8C9CE5"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是</w:t>
      </w:r>
      <w:r>
        <w:rPr>
          <w:rFonts w:ascii="Times New Roman" w:eastAsia="新宋体" w:hAnsi="Times New Roman" w:hint="eastAsia"/>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Cs w:val="21"/>
        </w:rPr>
        <w:t>示数和</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的关系图线</w:t>
      </w:r>
      <w:r>
        <w:tab/>
      </w:r>
    </w:p>
    <w:p w14:paraId="036BE559"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．供电设备两端的电压保持不变</w:t>
      </w:r>
      <w:r>
        <w:tab/>
      </w:r>
    </w:p>
    <w:p w14:paraId="5D4A26E0"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．电路中电流随</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的增大而减小</w:t>
      </w:r>
      <w:r>
        <w:tab/>
      </w:r>
    </w:p>
    <w:p w14:paraId="00C24B47"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．电路总功率随</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的增大而增大</w:t>
      </w:r>
    </w:p>
    <w:p w14:paraId="38CE857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5E3C3B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6DD7DE0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、根据电路图可知，当电阻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的阻值为</w:t>
      </w:r>
      <w:r>
        <w:rPr>
          <w:rFonts w:ascii="Times New Roman" w:eastAsia="新宋体" w:hAnsi="Times New Roman" w:hint="eastAsia"/>
          <w:color w:val="FF0000"/>
          <w:szCs w:val="21"/>
        </w:rPr>
        <w:t>0</w:t>
      </w:r>
      <w:r>
        <w:rPr>
          <w:rFonts w:ascii="Times New Roman" w:eastAsia="新宋体" w:hAnsi="Times New Roman" w:hint="eastAsia"/>
          <w:color w:val="FF0000"/>
          <w:szCs w:val="21"/>
        </w:rPr>
        <w:t>时，其两端的电压也为</w:t>
      </w:r>
      <w:r>
        <w:rPr>
          <w:rFonts w:ascii="Times New Roman" w:eastAsia="新宋体" w:hAnsi="Times New Roman" w:hint="eastAsia"/>
          <w:color w:val="FF0000"/>
          <w:szCs w:val="21"/>
        </w:rPr>
        <w:t>0</w:t>
      </w:r>
      <w:r>
        <w:rPr>
          <w:rFonts w:ascii="Times New Roman" w:eastAsia="新宋体" w:hAnsi="Times New Roman" w:hint="eastAsia"/>
          <w:color w:val="FF0000"/>
          <w:szCs w:val="21"/>
        </w:rPr>
        <w:t>，根据图</w:t>
      </w:r>
      <w:r>
        <w:rPr>
          <w:rFonts w:ascii="Times New Roman" w:eastAsia="新宋体" w:hAnsi="Times New Roman" w:hint="eastAsia"/>
          <w:color w:val="FF0000"/>
          <w:szCs w:val="21"/>
        </w:rPr>
        <w:t>2</w:t>
      </w:r>
      <w:r>
        <w:rPr>
          <w:rFonts w:ascii="Times New Roman" w:eastAsia="新宋体" w:hAnsi="Times New Roman" w:hint="eastAsia"/>
          <w:color w:val="FF0000"/>
          <w:szCs w:val="21"/>
        </w:rPr>
        <w:t>可知，</w:t>
      </w:r>
      <w:r>
        <w:rPr>
          <w:rFonts w:ascii="Times New Roman" w:eastAsia="Calibri" w:hAnsi="Times New Roman" w:hint="eastAsia"/>
          <w:color w:val="FF0000"/>
          <w:szCs w:val="21"/>
        </w:rPr>
        <w:t>②</w:t>
      </w:r>
      <w:r>
        <w:rPr>
          <w:rFonts w:ascii="Times New Roman" w:eastAsia="新宋体" w:hAnsi="Times New Roman" w:hint="eastAsia"/>
          <w:color w:val="FF0000"/>
          <w:szCs w:val="21"/>
        </w:rPr>
        <w:t>是</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示数和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的关系图线，故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D6CB1BF"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、图</w:t>
      </w:r>
      <w:r>
        <w:rPr>
          <w:rFonts w:ascii="Times New Roman" w:eastAsia="新宋体" w:hAnsi="Times New Roman" w:hint="eastAsia"/>
          <w:color w:val="FF0000"/>
          <w:szCs w:val="21"/>
        </w:rPr>
        <w:t>2</w:t>
      </w:r>
      <w:r>
        <w:rPr>
          <w:rFonts w:ascii="Times New Roman" w:eastAsia="新宋体" w:hAnsi="Times New Roman" w:hint="eastAsia"/>
          <w:color w:val="FF0000"/>
          <w:szCs w:val="21"/>
        </w:rPr>
        <w:t>中的</w:t>
      </w:r>
      <w:r>
        <w:rPr>
          <w:rFonts w:ascii="Times New Roman" w:eastAsia="Calibri" w:hAnsi="Times New Roman" w:hint="eastAsia"/>
          <w:color w:val="FF0000"/>
          <w:szCs w:val="21"/>
        </w:rPr>
        <w:t>①</w:t>
      </w:r>
      <w:r>
        <w:rPr>
          <w:rFonts w:ascii="Times New Roman" w:eastAsia="新宋体" w:hAnsi="Times New Roman" w:hint="eastAsia"/>
          <w:color w:val="FF0000"/>
          <w:szCs w:val="21"/>
        </w:rPr>
        <w:t>是电压表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示数和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的关系图线，根据图线可知，当</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增大时，电压表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示数也是增大的，由于电压表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测量的是电源电压，所以供电设备两端的电压是改变的，故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1DEB96B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、根据串联电路的电压关系可知，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两端电压等于</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示数与</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示数的差值，由于图线</w:t>
      </w:r>
      <w:r>
        <w:rPr>
          <w:rFonts w:ascii="Times New Roman" w:eastAsia="Calibri" w:hAnsi="Times New Roman" w:hint="eastAsia"/>
          <w:color w:val="FF0000"/>
          <w:szCs w:val="21"/>
        </w:rPr>
        <w:t>①</w:t>
      </w:r>
      <w:r>
        <w:rPr>
          <w:rFonts w:ascii="Times New Roman" w:eastAsia="新宋体" w:hAnsi="Times New Roman" w:hint="eastAsia"/>
          <w:color w:val="FF0000"/>
          <w:szCs w:val="21"/>
        </w:rPr>
        <w:t>和</w:t>
      </w:r>
      <w:r>
        <w:rPr>
          <w:rFonts w:ascii="Times New Roman" w:eastAsia="Calibri" w:hAnsi="Times New Roman" w:hint="eastAsia"/>
          <w:color w:val="FF0000"/>
          <w:szCs w:val="21"/>
        </w:rPr>
        <w:t>②</w:t>
      </w:r>
      <w:r>
        <w:rPr>
          <w:rFonts w:ascii="Times New Roman" w:eastAsia="新宋体" w:hAnsi="Times New Roman" w:hint="eastAsia"/>
          <w:color w:val="FF0000"/>
          <w:szCs w:val="21"/>
        </w:rPr>
        <w:t>相互平行，则</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示数与</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示数的差值保持不变，即</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两端电压保持不变，根据</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11F80CCC">
          <v:shape id="图片 195" o:spid="_x0000_i1076" type="#_x0000_t75" style="width:10pt;height:26.5pt">
            <v:imagedata r:id="rId56" o:title="菁优网-jyeoo"/>
          </v:shape>
        </w:pict>
      </w:r>
      <w:r>
        <w:rPr>
          <w:rFonts w:ascii="Times New Roman" w:eastAsia="新宋体" w:hAnsi="Times New Roman" w:hint="eastAsia"/>
          <w:color w:val="FF0000"/>
          <w:szCs w:val="21"/>
        </w:rPr>
        <w:t>可知，电路中的电流保持不变，故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20202B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增大时，电源电压变大，电路中的电流不变，根据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可知，电路总功率变大，故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522FC3BB" w14:textId="77777777" w:rsidR="00CC46F0" w:rsidRDefault="008F4C42">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秋•姜堰区期末）疫情期间，手持式电子测温仪最为常见，如图甲是某款电子测温仪，图乙是它内部的原理图，其中</w:t>
      </w:r>
      <w:r>
        <w:rPr>
          <w:rFonts w:ascii="Times New Roman" w:eastAsia="新宋体" w:hAnsi="Times New Roman" w:hint="eastAsia"/>
          <w:szCs w:val="21"/>
        </w:rPr>
        <w:t>电源电压保持不变，</w:t>
      </w:r>
      <w:r>
        <w:rPr>
          <w:rFonts w:ascii="Times New Roman" w:eastAsia="新宋体" w:hAnsi="Times New Roman" w:hint="eastAsia"/>
          <w:szCs w:val="21"/>
        </w:rPr>
        <w:t>R</w:t>
      </w:r>
      <w:r>
        <w:rPr>
          <w:rFonts w:ascii="Times New Roman" w:eastAsia="新宋体" w:hAnsi="Times New Roman" w:hint="eastAsia"/>
          <w:szCs w:val="21"/>
        </w:rPr>
        <w:t>是热敏电阻，用于靠近人体测温，定值电阻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为保护电阻；在测人的体温时，当被测温者体温较高时，显示仪的示数也会变大</w:t>
      </w:r>
      <w:r>
        <w:rPr>
          <w:rFonts w:ascii="Times New Roman" w:eastAsia="新宋体" w:hAnsi="Times New Roman" w:hint="eastAsia"/>
          <w:szCs w:val="21"/>
        </w:rPr>
        <w:t>.</w:t>
      </w:r>
      <w:r>
        <w:rPr>
          <w:rFonts w:ascii="Times New Roman" w:eastAsia="新宋体" w:hAnsi="Times New Roman" w:hint="eastAsia"/>
          <w:szCs w:val="21"/>
        </w:rPr>
        <w:t>正常条件下关于此测温仪，下列分析正确的是（　　）</w:t>
      </w:r>
    </w:p>
    <w:p w14:paraId="0D74CA42" w14:textId="77777777" w:rsidR="00CC46F0" w:rsidRDefault="00CC46F0">
      <w:pPr>
        <w:spacing w:line="360" w:lineRule="auto"/>
        <w:ind w:leftChars="130" w:left="273"/>
      </w:pPr>
    </w:p>
    <w:p w14:paraId="547FF9FA" w14:textId="77777777" w:rsidR="00CC46F0" w:rsidRDefault="008F4C42">
      <w:pPr>
        <w:spacing w:line="360" w:lineRule="auto"/>
        <w:ind w:leftChars="130" w:left="273"/>
      </w:pPr>
      <w:r>
        <w:rPr>
          <w:rFonts w:ascii="Times New Roman" w:eastAsia="新宋体" w:hAnsi="Times New Roman"/>
          <w:szCs w:val="21"/>
        </w:rPr>
        <w:lastRenderedPageBreak/>
        <w:pict w14:anchorId="740FB5AA">
          <v:shape id="图片 196" o:spid="_x0000_i1077" type="#_x0000_t75" alt="http://www.zxxk.com" style="width:162pt;height:129pt">
            <v:imagedata r:id="rId57" o:title=""/>
          </v:shape>
        </w:pict>
      </w:r>
    </w:p>
    <w:p w14:paraId="4CA5C7E8"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．显示仪是由电流表改装成的</w:t>
      </w:r>
      <w:r>
        <w:tab/>
      </w:r>
    </w:p>
    <w:p w14:paraId="0EF2F231"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．热敏电阻</w:t>
      </w:r>
      <w:r>
        <w:rPr>
          <w:rFonts w:ascii="Times New Roman" w:eastAsia="新宋体" w:hAnsi="Times New Roman" w:hint="eastAsia"/>
          <w:szCs w:val="21"/>
        </w:rPr>
        <w:t>R</w:t>
      </w:r>
      <w:r>
        <w:rPr>
          <w:rFonts w:ascii="Times New Roman" w:eastAsia="新宋体" w:hAnsi="Times New Roman" w:hint="eastAsia"/>
          <w:szCs w:val="21"/>
        </w:rPr>
        <w:t>随着温度的升高阻值增大</w:t>
      </w:r>
      <w:r>
        <w:tab/>
      </w:r>
    </w:p>
    <w:p w14:paraId="1941EC4A"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．被测温者温度越高，电路消耗的电功率越大</w:t>
      </w:r>
      <w:r>
        <w:tab/>
      </w:r>
    </w:p>
    <w:p w14:paraId="111285FD"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更换为阻值更大的电阻，测相同温度，显示仪示数变小</w:t>
      </w:r>
    </w:p>
    <w:p w14:paraId="0EAAE9B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DD5E5A8"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A</w:t>
      </w:r>
      <w:r>
        <w:rPr>
          <w:rFonts w:ascii="Times New Roman" w:eastAsia="新宋体" w:hAnsi="Times New Roman" w:hint="eastAsia"/>
          <w:color w:val="FF0000"/>
          <w:szCs w:val="21"/>
        </w:rPr>
        <w:t>、因为显示仪与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并联，所以显示仪是电压表，故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21D82A6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、被测温者温度越高，说明电压表示数越大，由欧姆定律可知，电路电流变大，由串联电路电压特点可知，</w:t>
      </w:r>
      <w:r>
        <w:rPr>
          <w:rFonts w:ascii="Times New Roman" w:eastAsia="新宋体" w:hAnsi="Times New Roman" w:hint="eastAsia"/>
          <w:color w:val="FF0000"/>
          <w:szCs w:val="21"/>
        </w:rPr>
        <w:t>R</w:t>
      </w:r>
      <w:r>
        <w:rPr>
          <w:rFonts w:ascii="Times New Roman" w:eastAsia="新宋体" w:hAnsi="Times New Roman" w:hint="eastAsia"/>
          <w:color w:val="FF0000"/>
          <w:szCs w:val="21"/>
        </w:rPr>
        <w:t>两端电压越小，由</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w14:anchorId="19B92682">
          <v:shape id="图片 197" o:spid="_x0000_i1078" type="#_x0000_t75" style="width:10pt;height:26.5pt">
            <v:imagedata r:id="rId58" o:title="菁优网-jyeoo"/>
          </v:shape>
        </w:pict>
      </w:r>
      <w:r>
        <w:rPr>
          <w:rFonts w:ascii="Times New Roman" w:eastAsia="新宋体" w:hAnsi="Times New Roman" w:hint="eastAsia"/>
          <w:color w:val="FF0000"/>
          <w:szCs w:val="21"/>
        </w:rPr>
        <w:t>可知，热敏电阻的阻值随温度的升高而减小，故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CDECEF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、被测温者温度越高，说明电压表示数越大，由欧姆定律可知，电路电流越大，由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可知，电路消耗的功率也越大，故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0AB699A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、温度相同，说明热敏电阻的阻值不变，将</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更换为阻值更大的电阻，由串联电路分压特点可知，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两端分得的电压变大，因此显示仪示数会变大，故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A312689" w14:textId="77777777" w:rsidR="00CC46F0" w:rsidRDefault="008F4C42">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南京期末）光敏电阻的特点是有光照射它时阻值变小。如图所示是某小区门口利用光敏电阻设计的行人监控装置，</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为光敏电阻，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为滑动变阻器，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间接监控装置。则（　　）</w:t>
      </w:r>
    </w:p>
    <w:p w14:paraId="6AA01635" w14:textId="77777777" w:rsidR="00CC46F0" w:rsidRDefault="008F4C42">
      <w:pPr>
        <w:spacing w:line="360" w:lineRule="auto"/>
        <w:ind w:leftChars="130" w:left="273"/>
      </w:pPr>
      <w:r>
        <w:rPr>
          <w:rFonts w:ascii="Times New Roman" w:eastAsia="新宋体" w:hAnsi="Times New Roman"/>
          <w:szCs w:val="21"/>
        </w:rPr>
        <w:pict w14:anchorId="6F07047E">
          <v:shape id="图片 198" o:spid="_x0000_i1079" type="#_x0000_t75" alt="http://www.zxxk.com" style="width:163.5pt;height:84pt">
            <v:imagedata r:id="rId59" o:title=""/>
          </v:shape>
        </w:pict>
      </w:r>
    </w:p>
    <w:p w14:paraId="1A80D130"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．当有人通过通道而遮蔽光线时，</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间电压降低</w:t>
      </w:r>
      <w:r>
        <w:tab/>
      </w:r>
    </w:p>
    <w:p w14:paraId="5AE5E16C"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．当有人通过通道而遮蔽光线时，通过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的电流变大</w:t>
      </w:r>
      <w:r>
        <w:tab/>
      </w:r>
    </w:p>
    <w:p w14:paraId="4005D4E9"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．当仅增大</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连入电路中的阻值时，通过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的电流变大</w:t>
      </w:r>
      <w:r>
        <w:tab/>
      </w:r>
    </w:p>
    <w:p w14:paraId="3AC5BEF8"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．当仅增大</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连入电路中的阻值时，可降低</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间的电压</w:t>
      </w:r>
    </w:p>
    <w:p w14:paraId="4F3BFF2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BB7FA1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解：由电路图可知，两电阻串联，监控装置与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并联。</w:t>
      </w:r>
    </w:p>
    <w:p w14:paraId="6C033C4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1</w:t>
      </w:r>
      <w:r>
        <w:rPr>
          <w:rFonts w:ascii="Times New Roman" w:eastAsia="新宋体" w:hAnsi="Times New Roman" w:hint="eastAsia"/>
          <w:color w:val="FF0000"/>
          <w:szCs w:val="21"/>
        </w:rPr>
        <w:t>）当有人通过通道而遮蔽光线时，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阻值变大，电路中的总电阻变大，</w:t>
      </w:r>
    </w:p>
    <w:p w14:paraId="532C081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因串联电路中各处的电流相等，</w:t>
      </w:r>
    </w:p>
    <w:p w14:paraId="5B3E6EAF"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所以，由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7B44499C">
          <v:shape id="图片 199" o:spid="_x0000_i1080" type="#_x0000_t75" style="width:10pt;height:26.5pt">
            <v:imagedata r:id="rId60" o:title="菁优网-jyeoo"/>
          </v:shape>
        </w:pict>
      </w:r>
      <w:r>
        <w:rPr>
          <w:rFonts w:ascii="Times New Roman" w:eastAsia="新宋体" w:hAnsi="Times New Roman" w:hint="eastAsia"/>
          <w:color w:val="FF0000"/>
          <w:szCs w:val="21"/>
        </w:rPr>
        <w:t>可知，电路中的电流变小，即通过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的电流变小，故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052908B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阻值不变时，其两端的电压变小，即</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间电压降低，故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12411A5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）当仅增大</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连入电路中的阻值时，电路中的总电阻变大，</w:t>
      </w:r>
    </w:p>
    <w:p w14:paraId="669C7A1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05C8DEFC">
          <v:shape id="图片 200" o:spid="_x0000_i1081" type="#_x0000_t75" style="width:10pt;height:26.5pt">
            <v:imagedata r:id="rId60" o:title="菁优网-jyeoo"/>
          </v:shape>
        </w:pict>
      </w:r>
      <w:r>
        <w:rPr>
          <w:rFonts w:ascii="Times New Roman" w:eastAsia="新宋体" w:hAnsi="Times New Roman" w:hint="eastAsia"/>
          <w:color w:val="FF0000"/>
          <w:szCs w:val="21"/>
        </w:rPr>
        <w:t>可知，电路中的电流变小，即通过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的电流变小，故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C0468D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阻值不变时，其两端的电压变小，</w:t>
      </w:r>
    </w:p>
    <w:p w14:paraId="703711E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因串联电路中总电压等于各分电压之和，</w:t>
      </w:r>
    </w:p>
    <w:p w14:paraId="0BB729F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两端的电压变大，即</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间电压升</w:t>
      </w:r>
      <w:r>
        <w:rPr>
          <w:rFonts w:ascii="Times New Roman" w:eastAsia="新宋体" w:hAnsi="Times New Roman" w:hint="eastAsia"/>
          <w:color w:val="FF0000"/>
          <w:szCs w:val="21"/>
        </w:rPr>
        <w:t>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0CD25249" w14:textId="77777777" w:rsidR="00CC46F0" w:rsidRDefault="008F4C42">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秋•盱眙县期末）如图所示的电路中，电源电压和灯泡电阻都保持不变，当滑动变阻器</w:t>
      </w:r>
      <w:r>
        <w:rPr>
          <w:rFonts w:ascii="Times New Roman" w:eastAsia="新宋体" w:hAnsi="Times New Roman" w:hint="eastAsia"/>
          <w:szCs w:val="21"/>
        </w:rPr>
        <w:t>R</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由中点向右移动时，下列判断中正确的是（　　）</w:t>
      </w:r>
    </w:p>
    <w:p w14:paraId="7BAB74A9" w14:textId="77777777" w:rsidR="00CC46F0" w:rsidRDefault="008F4C42">
      <w:pPr>
        <w:spacing w:line="360" w:lineRule="auto"/>
        <w:ind w:leftChars="130" w:left="273"/>
      </w:pPr>
      <w:r>
        <w:rPr>
          <w:rFonts w:ascii="Times New Roman" w:eastAsia="新宋体" w:hAnsi="Times New Roman"/>
          <w:szCs w:val="21"/>
        </w:rPr>
        <w:pict w14:anchorId="061F2006">
          <v:shape id="图片 201" o:spid="_x0000_i1082" type="#_x0000_t75" alt="http://www.zxxk.com" style="width:130pt;height:104.5pt">
            <v:imagedata r:id="rId61" o:title=""/>
          </v:shape>
        </w:pict>
      </w:r>
    </w:p>
    <w:p w14:paraId="7BA775CC"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．电流表和电压表的示数都增大</w:t>
      </w:r>
      <w:r>
        <w:tab/>
      </w:r>
    </w:p>
    <w:p w14:paraId="625EFD6E"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．电流表和电压表的示数都减小</w:t>
      </w:r>
      <w:r>
        <w:tab/>
      </w:r>
    </w:p>
    <w:p w14:paraId="712D5B92"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．电流表的示数减小，电压表的示数增大</w:t>
      </w:r>
      <w:r>
        <w:tab/>
      </w:r>
    </w:p>
    <w:p w14:paraId="741EDE7B"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．电流表的示数减小，电压表的示数不变</w:t>
      </w:r>
    </w:p>
    <w:p w14:paraId="5F4A0AF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694AB4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）电流表相当于导线，电压表相当于开路，经过简化电路，可以判断灯泡和滑动变阻器是并联的。</w:t>
      </w:r>
    </w:p>
    <w:p w14:paraId="007BD069"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）如图，采用方框法，电压表和电源能构成一个方框，电压表测量电源两端的电压，电源电压不变，所以电压表的示数不变。</w:t>
      </w:r>
    </w:p>
    <w:p w14:paraId="28F70B29" w14:textId="77777777" w:rsidR="00CC46F0" w:rsidRDefault="008F4C42">
      <w:pPr>
        <w:spacing w:line="360" w:lineRule="auto"/>
        <w:ind w:leftChars="130" w:left="273"/>
        <w:rPr>
          <w:color w:val="FF0000"/>
        </w:rPr>
      </w:pPr>
      <w:r>
        <w:rPr>
          <w:rFonts w:ascii="Times New Roman" w:eastAsia="新宋体" w:hAnsi="Times New Roman"/>
          <w:color w:val="FF0000"/>
          <w:szCs w:val="21"/>
        </w:rPr>
        <w:pict w14:anchorId="731C3BAD">
          <v:shape id="图片 202" o:spid="_x0000_i1083" type="#_x0000_t75" alt="http://www.zxxk.com" style="width:130pt;height:104.5pt">
            <v:imagedata r:id="rId62" o:title=""/>
          </v:shape>
        </w:pict>
      </w:r>
    </w:p>
    <w:p w14:paraId="2873F48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）利用划线法各自画出灯泡和滑动变阻器的电流路径，可以看出电流表测量滑动变阻器的电流。当滑片右移时，滑动变阻器连入的电阻增大，滑动变阻器两端的电压等于电</w:t>
      </w:r>
      <w:r>
        <w:rPr>
          <w:rFonts w:ascii="Times New Roman" w:eastAsia="新宋体" w:hAnsi="Times New Roman" w:hint="eastAsia"/>
          <w:color w:val="FF0000"/>
          <w:szCs w:val="21"/>
        </w:rPr>
        <w:lastRenderedPageBreak/>
        <w:t>源电压保持不变，根据</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1D2A5037">
          <v:shape id="图片 203" o:spid="_x0000_i1084" type="#_x0000_t75" style="width:10pt;height:26.5pt">
            <v:imagedata r:id="rId63" o:title="菁优网-jyeoo"/>
          </v:shape>
        </w:pict>
      </w:r>
      <w:r>
        <w:rPr>
          <w:rFonts w:ascii="Times New Roman" w:eastAsia="新宋体" w:hAnsi="Times New Roman" w:hint="eastAsia"/>
          <w:color w:val="FF0000"/>
          <w:szCs w:val="21"/>
        </w:rPr>
        <w:t>，电流变小。</w:t>
      </w:r>
    </w:p>
    <w:p w14:paraId="03786262" w14:textId="77777777" w:rsidR="00CC46F0" w:rsidRDefault="008F4C42">
      <w:pPr>
        <w:spacing w:line="360" w:lineRule="auto"/>
        <w:ind w:leftChars="130" w:left="273"/>
        <w:rPr>
          <w:color w:val="FF0000"/>
        </w:rPr>
      </w:pPr>
      <w:r>
        <w:rPr>
          <w:rFonts w:ascii="Times New Roman" w:eastAsia="新宋体" w:hAnsi="Times New Roman"/>
          <w:color w:val="FF0000"/>
          <w:szCs w:val="21"/>
        </w:rPr>
        <w:pict w14:anchorId="7B5404E6">
          <v:shape id="图片 204" o:spid="_x0000_i1085" type="#_x0000_t75" alt="http://www.zxxk.com" style="width:139pt;height:100pt">
            <v:imagedata r:id="rId64" o:title=""/>
          </v:shape>
        </w:pict>
      </w:r>
    </w:p>
    <w:p w14:paraId="3C62ED15" w14:textId="77777777" w:rsidR="00CC46F0" w:rsidRDefault="008F4C42">
      <w:pPr>
        <w:spacing w:line="360" w:lineRule="auto"/>
        <w:rPr>
          <w:rFonts w:eastAsia="新宋体"/>
          <w:lang w:eastAsia="zh-CN"/>
        </w:rPr>
      </w:pPr>
      <w:r>
        <w:rPr>
          <w:rFonts w:ascii="Times New Roman" w:eastAsia="新宋体" w:hAnsi="Times New Roman" w:hint="eastAsia"/>
          <w:b/>
          <w:szCs w:val="21"/>
        </w:rPr>
        <w:t>六．电流表、电压表在判断电路故障中的应用</w:t>
      </w:r>
    </w:p>
    <w:p w14:paraId="3A2E058D" w14:textId="77777777" w:rsidR="00CC46F0" w:rsidRDefault="008F4C42">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秋•溧阳市期末）如图所示，某同学在做“测</w:t>
      </w:r>
      <w:r>
        <w:rPr>
          <w:rFonts w:ascii="Times New Roman" w:eastAsia="新宋体" w:hAnsi="Times New Roman" w:hint="eastAsia"/>
          <w:szCs w:val="21"/>
        </w:rPr>
        <w:t>量小灯泡的电阻”的实验时，误将电流表和电压表调换了位置。闭合开关</w:t>
      </w:r>
      <w:r>
        <w:rPr>
          <w:rFonts w:ascii="Times New Roman" w:eastAsia="新宋体" w:hAnsi="Times New Roman" w:hint="eastAsia"/>
          <w:szCs w:val="21"/>
        </w:rPr>
        <w:t>S</w:t>
      </w:r>
      <w:r>
        <w:rPr>
          <w:rFonts w:ascii="Times New Roman" w:eastAsia="新宋体" w:hAnsi="Times New Roman" w:hint="eastAsia"/>
          <w:szCs w:val="21"/>
        </w:rPr>
        <w:t>后，下列现象中会发生的是（　　）</w:t>
      </w:r>
    </w:p>
    <w:p w14:paraId="1297B5F6" w14:textId="77777777" w:rsidR="00CC46F0" w:rsidRDefault="008F4C42">
      <w:pPr>
        <w:spacing w:line="360" w:lineRule="auto"/>
        <w:ind w:leftChars="130" w:left="273"/>
      </w:pPr>
      <w:r>
        <w:rPr>
          <w:rFonts w:ascii="Times New Roman" w:eastAsia="新宋体" w:hAnsi="Times New Roman"/>
          <w:szCs w:val="21"/>
        </w:rPr>
        <w:pict w14:anchorId="614CF13A">
          <v:shape id="图片 205" o:spid="_x0000_i1086" type="#_x0000_t75" alt="http://www.zxxk.com" style="width:145.5pt;height:99pt">
            <v:imagedata r:id="rId65" o:title=""/>
          </v:shape>
        </w:pict>
      </w:r>
    </w:p>
    <w:p w14:paraId="612C59A2"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．电压表被烧坏</w:t>
      </w:r>
      <w:r>
        <w:tab/>
      </w:r>
      <w:r>
        <w:rPr>
          <w:rFonts w:ascii="Times New Roman" w:eastAsia="新宋体" w:hAnsi="Times New Roman" w:hint="eastAsia"/>
          <w:szCs w:val="21"/>
        </w:rPr>
        <w:t>B</w:t>
      </w:r>
      <w:r>
        <w:rPr>
          <w:rFonts w:ascii="Times New Roman" w:eastAsia="新宋体" w:hAnsi="Times New Roman" w:hint="eastAsia"/>
          <w:szCs w:val="21"/>
        </w:rPr>
        <w:t>．小灯泡不亮</w:t>
      </w:r>
      <w:r>
        <w:tab/>
      </w:r>
    </w:p>
    <w:p w14:paraId="7D778FB0"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．小灯泡被烧坏</w:t>
      </w:r>
      <w:r>
        <w:tab/>
      </w:r>
      <w:r>
        <w:rPr>
          <w:rFonts w:ascii="Times New Roman" w:eastAsia="新宋体" w:hAnsi="Times New Roman" w:hint="eastAsia"/>
          <w:szCs w:val="21"/>
        </w:rPr>
        <w:t>D</w:t>
      </w:r>
      <w:r>
        <w:rPr>
          <w:rFonts w:ascii="Times New Roman" w:eastAsia="新宋体" w:hAnsi="Times New Roman" w:hint="eastAsia"/>
          <w:szCs w:val="21"/>
        </w:rPr>
        <w:t>．电流表被烧坏</w:t>
      </w:r>
    </w:p>
    <w:p w14:paraId="6ED04C18"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480429F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解：电流表和电压表位置互换后，电压表就串联接入电路，由于电压表电阻很大，因此干路电流就很小，几乎没有电流流过灯泡，故小灯泡不亮，</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62CB665C" w14:textId="77777777" w:rsidR="00CC46F0" w:rsidRDefault="008F4C42">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秋•灌南县期末）在如图所示的电路中，电源电压保持不变，闭合开关</w:t>
      </w:r>
      <w:r>
        <w:rPr>
          <w:rFonts w:ascii="Times New Roman" w:eastAsia="新宋体" w:hAnsi="Times New Roman" w:hint="eastAsia"/>
          <w:szCs w:val="21"/>
        </w:rPr>
        <w:t>S</w:t>
      </w:r>
      <w:r>
        <w:rPr>
          <w:rFonts w:ascii="Times New Roman" w:eastAsia="新宋体" w:hAnsi="Times New Roman" w:hint="eastAsia"/>
          <w:szCs w:val="21"/>
        </w:rPr>
        <w:t>，电路正常工作，一段时间后，发现两个电表的示数都变大，则出现这种故障的可能原因是（　　）</w:t>
      </w:r>
    </w:p>
    <w:p w14:paraId="3022D201" w14:textId="77777777" w:rsidR="00CC46F0" w:rsidRDefault="008F4C42">
      <w:pPr>
        <w:spacing w:line="360" w:lineRule="auto"/>
        <w:ind w:leftChars="130" w:left="273"/>
      </w:pPr>
      <w:r>
        <w:rPr>
          <w:rFonts w:ascii="Times New Roman" w:eastAsia="新宋体" w:hAnsi="Times New Roman"/>
          <w:szCs w:val="21"/>
        </w:rPr>
        <w:pict w14:anchorId="5FCF19B5">
          <v:shape id="图片 206" o:spid="_x0000_i1087" type="#_x0000_t75" alt="http://www.zxxk.com" style="width:130pt;height:102pt">
            <v:imagedata r:id="rId66" o:title=""/>
          </v:shape>
        </w:pict>
      </w:r>
    </w:p>
    <w:p w14:paraId="42DF507F" w14:textId="77777777" w:rsidR="00CC46F0" w:rsidRDefault="008F4C4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短路</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断路</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短路</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断路</w:t>
      </w:r>
    </w:p>
    <w:p w14:paraId="0C1FF3B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0D4F28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44689FA6"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 xml:space="preserve">A </w:t>
      </w:r>
      <w:r>
        <w:rPr>
          <w:rFonts w:ascii="Times New Roman" w:eastAsia="新宋体" w:hAnsi="Times New Roman" w:hint="eastAsia"/>
          <w:color w:val="FF0000"/>
          <w:szCs w:val="21"/>
        </w:rPr>
        <w:t>如果灯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发生了短路，电压表示数变为零。故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7CC17A2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 xml:space="preserve">B </w:t>
      </w:r>
      <w:r>
        <w:rPr>
          <w:rFonts w:ascii="Times New Roman" w:eastAsia="新宋体" w:hAnsi="Times New Roman" w:hint="eastAsia"/>
          <w:color w:val="FF0000"/>
          <w:szCs w:val="21"/>
        </w:rPr>
        <w:t>如果灯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发生了断路，电流表示数变为零。故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2577CB4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 xml:space="preserve">C </w:t>
      </w:r>
      <w:r>
        <w:rPr>
          <w:rFonts w:ascii="Times New Roman" w:eastAsia="新宋体" w:hAnsi="Times New Roman" w:hint="eastAsia"/>
          <w:color w:val="FF0000"/>
          <w:szCs w:val="21"/>
        </w:rPr>
        <w:t>如果</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出现短路，电压表测量电源电压，示数变大；电路总电阻减小，电路电流增</w:t>
      </w:r>
      <w:r>
        <w:rPr>
          <w:rFonts w:ascii="Times New Roman" w:eastAsia="新宋体" w:hAnsi="Times New Roman" w:hint="eastAsia"/>
          <w:color w:val="FF0000"/>
          <w:szCs w:val="21"/>
        </w:rPr>
        <w:lastRenderedPageBreak/>
        <w:t>大，电流表示数增大。故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FBE947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 xml:space="preserve">D </w:t>
      </w:r>
      <w:r>
        <w:rPr>
          <w:rFonts w:ascii="Times New Roman" w:eastAsia="新宋体" w:hAnsi="Times New Roman" w:hint="eastAsia"/>
          <w:color w:val="FF0000"/>
          <w:szCs w:val="21"/>
        </w:rPr>
        <w:t>如果</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出现断路，电流表示数变为零。故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4D51CCF4" w14:textId="77777777" w:rsidR="00CC46F0" w:rsidRDefault="008F4C42">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秋•姑苏区校级期末）如图所示电路，闭合开关后，</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两灯均发光，两电表均有示数，过一会，其中一盏灯突然熄灭，另一盏灯仍亮，一只电表示数增大，另一只电表示数减小到几乎为零，则造成此现象的原因是（　　）</w:t>
      </w:r>
    </w:p>
    <w:p w14:paraId="56308A13" w14:textId="77777777" w:rsidR="00CC46F0" w:rsidRDefault="008F4C42">
      <w:pPr>
        <w:spacing w:line="360" w:lineRule="auto"/>
        <w:ind w:leftChars="130" w:left="273"/>
      </w:pPr>
      <w:r>
        <w:rPr>
          <w:rFonts w:ascii="Times New Roman" w:eastAsia="新宋体" w:hAnsi="Times New Roman"/>
          <w:szCs w:val="21"/>
        </w:rPr>
        <w:pict w14:anchorId="271A1437">
          <v:shape id="图片 207" o:spid="_x0000_i1088" type="#_x0000_t75" alt="http://www.zxxk.com" style="width:104.5pt;height:92.5pt">
            <v:imagedata r:id="rId67" o:title=""/>
          </v:shape>
        </w:pict>
      </w:r>
    </w:p>
    <w:p w14:paraId="1F2DE826" w14:textId="77777777" w:rsidR="00CC46F0" w:rsidRDefault="008F4C4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断路</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短路</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断路</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短路</w:t>
      </w:r>
    </w:p>
    <w:p w14:paraId="3F2FCD3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7DFFDBD"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串联，电压表测</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两端的电压，电流表测电路中的电流，</w:t>
      </w:r>
    </w:p>
    <w:p w14:paraId="5715F7D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．若</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灯断路时，电路断路，此时</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均不发光，电流表无示数，电压表串联在电路中测电源两端的电压，其示数增大，故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00D1546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．若</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灯短路时，电路为</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的简单电路，此时</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发光、</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不发光，电流表示数增大，电压表被短路几乎无示数，故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p>
    <w:p w14:paraId="799F21A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．若</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灯断路时，电路断路，此时</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均不发光，电流表和电压表均无示数，故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68DB96C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．若</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灯短路时，电路为</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的简单电路，此时</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不发光、</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发光，电压表和电流表的示数均增大，故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14:paraId="4B35419D" w14:textId="77777777" w:rsidR="00CC46F0" w:rsidRDefault="008F4C42">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秋•鼓楼区校级期末）如图所示电路，闭合开关，甲、乙两灯泡均发光，过一会儿</w:t>
      </w:r>
      <w:r>
        <w:rPr>
          <w:rFonts w:ascii="Times New Roman" w:eastAsia="新宋体" w:hAnsi="Times New Roman" w:hint="eastAsia"/>
          <w:szCs w:val="21"/>
        </w:rPr>
        <w:t>，其中一个灯泡突然熄灭．一只电表指针仍明显偏转，另一只电表示数为零，造成此现象的原因可能是（　　）</w:t>
      </w:r>
    </w:p>
    <w:p w14:paraId="552309A3" w14:textId="77777777" w:rsidR="00CC46F0" w:rsidRDefault="008F4C42">
      <w:pPr>
        <w:spacing w:line="360" w:lineRule="auto"/>
        <w:ind w:leftChars="130" w:left="273"/>
      </w:pPr>
      <w:r>
        <w:rPr>
          <w:rFonts w:ascii="Times New Roman" w:eastAsia="新宋体" w:hAnsi="Times New Roman"/>
          <w:szCs w:val="21"/>
        </w:rPr>
        <w:pict w14:anchorId="2E864531">
          <v:shape id="图片 208" o:spid="_x0000_i1089" type="#_x0000_t75" alt="http://www.zxxk.com" style="width:191.5pt;height:107.5pt">
            <v:imagedata r:id="rId68" o:title=""/>
          </v:shape>
        </w:pict>
      </w:r>
    </w:p>
    <w:p w14:paraId="3C3597BE" w14:textId="77777777" w:rsidR="00CC46F0" w:rsidRDefault="008F4C4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．甲灯短路</w:t>
      </w:r>
      <w:r>
        <w:tab/>
      </w:r>
      <w:r>
        <w:rPr>
          <w:rFonts w:ascii="Times New Roman" w:eastAsia="新宋体" w:hAnsi="Times New Roman" w:hint="eastAsia"/>
          <w:szCs w:val="21"/>
        </w:rPr>
        <w:t>B</w:t>
      </w:r>
      <w:r>
        <w:rPr>
          <w:rFonts w:ascii="Times New Roman" w:eastAsia="新宋体" w:hAnsi="Times New Roman" w:hint="eastAsia"/>
          <w:szCs w:val="21"/>
        </w:rPr>
        <w:t>．乙灯短路</w:t>
      </w:r>
      <w:r>
        <w:tab/>
      </w:r>
      <w:r>
        <w:rPr>
          <w:rFonts w:ascii="Times New Roman" w:eastAsia="新宋体" w:hAnsi="Times New Roman" w:hint="eastAsia"/>
          <w:szCs w:val="21"/>
        </w:rPr>
        <w:t>C</w:t>
      </w:r>
      <w:r>
        <w:rPr>
          <w:rFonts w:ascii="Times New Roman" w:eastAsia="新宋体" w:hAnsi="Times New Roman" w:hint="eastAsia"/>
          <w:szCs w:val="21"/>
        </w:rPr>
        <w:t>．甲灯断路</w:t>
      </w:r>
      <w:r>
        <w:tab/>
      </w:r>
      <w:r>
        <w:rPr>
          <w:rFonts w:ascii="Times New Roman" w:eastAsia="新宋体" w:hAnsi="Times New Roman" w:hint="eastAsia"/>
          <w:szCs w:val="21"/>
        </w:rPr>
        <w:t>D</w:t>
      </w:r>
      <w:r>
        <w:rPr>
          <w:rFonts w:ascii="Times New Roman" w:eastAsia="新宋体" w:hAnsi="Times New Roman" w:hint="eastAsia"/>
          <w:szCs w:val="21"/>
        </w:rPr>
        <w:t>．乙灯断路</w:t>
      </w:r>
    </w:p>
    <w:p w14:paraId="6F0B329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1BA060D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解：分析实物图可知，两灯并联，电流表测量灯泡甲的电流，电压表测量电源</w:t>
      </w:r>
      <w:r>
        <w:rPr>
          <w:rFonts w:ascii="Times New Roman" w:eastAsia="新宋体" w:hAnsi="Times New Roman" w:hint="eastAsia"/>
          <w:color w:val="FF0000"/>
          <w:szCs w:val="21"/>
        </w:rPr>
        <w:lastRenderedPageBreak/>
        <w:t>的电压；</w:t>
      </w:r>
    </w:p>
    <w:p w14:paraId="72AEC794"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由于是并联电路，若一盏灯短路，则电源短路，两个表都无示数，所以电路出现了断路现象；</w:t>
      </w:r>
    </w:p>
    <w:p w14:paraId="362B659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电压表测量电源的电压，示数保持不变，所以电压表仍明显偏转，电流表示数为零，这说明甲灯断路了。</w:t>
      </w:r>
    </w:p>
    <w:p w14:paraId="39E41543" w14:textId="77777777" w:rsidR="00CC46F0" w:rsidRDefault="008F4C42">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秋•邗江区期末）如图所示电路中，开关</w:t>
      </w:r>
      <w:r>
        <w:rPr>
          <w:rFonts w:ascii="Times New Roman" w:eastAsia="新宋体" w:hAnsi="Times New Roman" w:hint="eastAsia"/>
          <w:szCs w:val="21"/>
        </w:rPr>
        <w:t>S</w:t>
      </w:r>
      <w:r>
        <w:rPr>
          <w:rFonts w:ascii="Times New Roman" w:eastAsia="新宋体" w:hAnsi="Times New Roman" w:hint="eastAsia"/>
          <w:szCs w:val="21"/>
        </w:rPr>
        <w:t>断开时，电压表，电流表均无示数；</w:t>
      </w:r>
      <w:r>
        <w:rPr>
          <w:rFonts w:ascii="Times New Roman" w:eastAsia="新宋体" w:hAnsi="Times New Roman" w:hint="eastAsia"/>
          <w:szCs w:val="21"/>
        </w:rPr>
        <w:t>S</w:t>
      </w:r>
      <w:r>
        <w:rPr>
          <w:rFonts w:ascii="Times New Roman" w:eastAsia="新宋体" w:hAnsi="Times New Roman" w:hint="eastAsia"/>
          <w:szCs w:val="21"/>
        </w:rPr>
        <w:t>闭合时，电流表有示数，电压表无示数，电路中仅有一处故障，下列判断正确的是（　　）</w:t>
      </w:r>
    </w:p>
    <w:p w14:paraId="7E107DE8" w14:textId="77777777" w:rsidR="00CC46F0" w:rsidRDefault="008F4C42">
      <w:pPr>
        <w:spacing w:line="360" w:lineRule="auto"/>
        <w:ind w:leftChars="130" w:left="273"/>
      </w:pPr>
      <w:r>
        <w:rPr>
          <w:rFonts w:ascii="Times New Roman" w:eastAsia="新宋体" w:hAnsi="Times New Roman"/>
          <w:szCs w:val="21"/>
        </w:rPr>
        <w:pict w14:anchorId="70194004">
          <v:shape id="图片 209" o:spid="_x0000_i1090" type="#_x0000_t75" alt="http://www.zxxk.com" style="width:156pt;height:151pt">
            <v:imagedata r:id="rId69" o:title=""/>
          </v:shape>
        </w:pict>
      </w:r>
    </w:p>
    <w:p w14:paraId="59BB33ED" w14:textId="77777777" w:rsidR="00CC46F0" w:rsidRDefault="008F4C4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断路</w:t>
      </w:r>
      <w:r>
        <w:tab/>
      </w:r>
      <w:r>
        <w:rPr>
          <w:rFonts w:ascii="Times New Roman" w:eastAsia="新宋体" w:hAnsi="Times New Roman" w:hint="eastAsia"/>
          <w:szCs w:val="21"/>
        </w:rPr>
        <w:t>B</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断路</w:t>
      </w:r>
      <w:r>
        <w:tab/>
      </w:r>
      <w:r>
        <w:rPr>
          <w:rFonts w:ascii="Times New Roman" w:eastAsia="新宋体" w:hAnsi="Times New Roman" w:hint="eastAsia"/>
          <w:szCs w:val="21"/>
        </w:rPr>
        <w:t>C</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短路</w:t>
      </w:r>
      <w:r>
        <w:tab/>
      </w:r>
      <w:r>
        <w:rPr>
          <w:rFonts w:ascii="Times New Roman" w:eastAsia="新宋体" w:hAnsi="Times New Roman" w:hint="eastAsia"/>
          <w:szCs w:val="21"/>
        </w:rPr>
        <w:t>D</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3</w:t>
      </w:r>
      <w:r>
        <w:rPr>
          <w:rFonts w:ascii="Times New Roman" w:eastAsia="新宋体" w:hAnsi="Times New Roman" w:hint="eastAsia"/>
          <w:szCs w:val="21"/>
        </w:rPr>
        <w:t>断路</w:t>
      </w:r>
    </w:p>
    <w:p w14:paraId="7DC3F4A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18E41B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断开时，该电路为串联电路，电流表测量电路中的电流，电压表测量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两端的电压；电流表无示数，说明电路出现了断路现象；电压表无示数，说明电压表与</w:t>
      </w:r>
      <w:r>
        <w:rPr>
          <w:rFonts w:ascii="Times New Roman" w:eastAsia="新宋体" w:hAnsi="Times New Roman" w:hint="eastAsia"/>
          <w:color w:val="FF0000"/>
          <w:szCs w:val="21"/>
        </w:rPr>
        <w:t>电源之间是断开的，所以故障可能是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断路或</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断路；</w:t>
      </w:r>
    </w:p>
    <w:p w14:paraId="297B5A5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S</w:t>
      </w:r>
      <w:r>
        <w:rPr>
          <w:rFonts w:ascii="Times New Roman" w:eastAsia="新宋体" w:hAnsi="Times New Roman" w:hint="eastAsia"/>
          <w:color w:val="FF0000"/>
          <w:szCs w:val="21"/>
        </w:rPr>
        <w:t>闭合时，只有</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接入电路中，电流表测量电路中的电流，有示数，说明</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是通路，电压表被短路，电压表无示数，所以故障是电阻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断路。</w:t>
      </w:r>
    </w:p>
    <w:p w14:paraId="7C45FEDD" w14:textId="77777777" w:rsidR="00CC46F0" w:rsidRDefault="008F4C42">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秋•南京期末）在如图所示的电路中，电源电压保持不变，闭合开关电路正常工作，一段时间后，发现电路中有一个电表的示数突然变大，电阻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有一处发生故障，其他元件仍保持完好。下列说法正确的是（　　）</w:t>
      </w:r>
    </w:p>
    <w:p w14:paraId="244F7220" w14:textId="77777777" w:rsidR="00CC46F0" w:rsidRDefault="008F4C42">
      <w:pPr>
        <w:spacing w:line="360" w:lineRule="auto"/>
        <w:ind w:leftChars="130" w:left="273"/>
      </w:pPr>
      <w:r>
        <w:rPr>
          <w:rFonts w:ascii="Times New Roman" w:eastAsia="新宋体" w:hAnsi="Times New Roman"/>
          <w:szCs w:val="21"/>
        </w:rPr>
        <w:pict w14:anchorId="13B9C3C8">
          <v:shape id="图片 210" o:spid="_x0000_i1091" type="#_x0000_t75" alt="http://www.zxxk.com" style="width:106.5pt;height:104.5pt">
            <v:imagedata r:id="rId70" o:title=""/>
          </v:shape>
        </w:pict>
      </w:r>
    </w:p>
    <w:p w14:paraId="16DA099F"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．一定是</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短路</w:t>
      </w:r>
      <w:r>
        <w:tab/>
      </w:r>
      <w:r>
        <w:rPr>
          <w:rFonts w:ascii="Times New Roman" w:eastAsia="新宋体" w:hAnsi="Times New Roman" w:hint="eastAsia"/>
          <w:szCs w:val="21"/>
        </w:rPr>
        <w:t>B</w:t>
      </w:r>
      <w:r>
        <w:rPr>
          <w:rFonts w:ascii="Times New Roman" w:eastAsia="新宋体" w:hAnsi="Times New Roman" w:hint="eastAsia"/>
          <w:szCs w:val="21"/>
        </w:rPr>
        <w:t>．一定是</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短路</w:t>
      </w:r>
      <w:r>
        <w:tab/>
      </w:r>
    </w:p>
    <w:p w14:paraId="45AFE3FD"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．可能是</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断路</w:t>
      </w:r>
      <w:r>
        <w:tab/>
      </w:r>
      <w:r>
        <w:rPr>
          <w:rFonts w:ascii="Times New Roman" w:eastAsia="新宋体" w:hAnsi="Times New Roman" w:hint="eastAsia"/>
          <w:szCs w:val="21"/>
        </w:rPr>
        <w:t>D</w:t>
      </w:r>
      <w:r>
        <w:rPr>
          <w:rFonts w:ascii="Times New Roman" w:eastAsia="新宋体" w:hAnsi="Times New Roman" w:hint="eastAsia"/>
          <w:szCs w:val="21"/>
        </w:rPr>
        <w:t>．可能是</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断路</w:t>
      </w:r>
    </w:p>
    <w:p w14:paraId="07CA48D7"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659111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解：由图知，两电阻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串联，电压表测量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两端的电压，电流表测量电路中的电流。</w:t>
      </w:r>
    </w:p>
    <w:p w14:paraId="51F2311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）若是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短路，电压表由测量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两端的电压变成测量电源电压，故电压表示数变大；而此时电路中电阻会变小，则电路中电流也变大，所以两表示数都变大；</w:t>
      </w:r>
    </w:p>
    <w:p w14:paraId="5351478B"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）若是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短路，电压表相当于测量导线的电压，其示数变小；而此时电路中电阻会变小，则电路中的电流会变大，电流表示数会变大，即一个电表示数变小，另一个电表示数变大；</w:t>
      </w:r>
    </w:p>
    <w:p w14:paraId="70328EB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断路，由图可知整个电路断路，所以两个电表的示数都减小为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5E98E50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断路，该电路是断路，</w:t>
      </w:r>
      <w:r>
        <w:rPr>
          <w:rFonts w:ascii="Times New Roman" w:eastAsia="新宋体" w:hAnsi="Times New Roman" w:hint="eastAsia"/>
          <w:color w:val="FF0000"/>
          <w:szCs w:val="21"/>
        </w:rPr>
        <w:t>所以电流表的示数减小为零，此时电压表串联在电路中测电源电压，则电压表示数变大，即一个电表示数变小，另一个电表示数变大；</w:t>
      </w:r>
    </w:p>
    <w:p w14:paraId="2A98325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综上分析可知，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短路、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断路都有可能；</w:t>
      </w:r>
    </w:p>
    <w:p w14:paraId="2BCEF3F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故</w:t>
      </w:r>
      <w:r>
        <w:rPr>
          <w:rFonts w:ascii="Times New Roman" w:eastAsia="新宋体" w:hAnsi="Times New Roman" w:hint="eastAsia"/>
          <w:color w:val="FF0000"/>
          <w:szCs w:val="21"/>
        </w:rPr>
        <w:t>ABC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3D7125F7" w14:textId="77777777" w:rsidR="00CC46F0" w:rsidRDefault="008F4C42">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秋•南京期末）如图是小文同学研究串联电路中电流、电压特点的实物连接图，当开关闭合时，灯</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亮，灯</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不亮，电流表和电压表均有读数。则故障原因可能是（　　）</w:t>
      </w:r>
    </w:p>
    <w:p w14:paraId="38CA3E29" w14:textId="77777777" w:rsidR="00CC46F0" w:rsidRDefault="008F4C42">
      <w:pPr>
        <w:spacing w:line="360" w:lineRule="auto"/>
        <w:ind w:leftChars="130" w:left="273"/>
      </w:pPr>
      <w:r>
        <w:rPr>
          <w:rFonts w:ascii="Times New Roman" w:eastAsia="新宋体" w:hAnsi="Times New Roman"/>
          <w:szCs w:val="21"/>
        </w:rPr>
        <w:pict w14:anchorId="5898798A">
          <v:shape id="图片 211" o:spid="_x0000_i1092" type="#_x0000_t75" alt="http://www.zxxk.com" style="width:104.5pt;height:85pt">
            <v:imagedata r:id="rId71" o:title=""/>
          </v:shape>
        </w:pict>
      </w:r>
    </w:p>
    <w:p w14:paraId="41BF8509" w14:textId="77777777" w:rsidR="00CC46F0" w:rsidRDefault="008F4C4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断路</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短路</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断路</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短路</w:t>
      </w:r>
    </w:p>
    <w:p w14:paraId="6B5F7173"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790380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解：串联电路中一灯亮一灯不亮，则可能不亮的灯泡短路了，即</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短路，电流表有示数，说明电路故障不可能是断路，电压表有示数，说明电压表所测部分没有短路，综合分析可以得出</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短路。</w:t>
      </w:r>
    </w:p>
    <w:p w14:paraId="02C2F429" w14:textId="77777777" w:rsidR="00CC46F0" w:rsidRDefault="008F4C42">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秋•镇江期末）如图所示的电路，闭合开关，两只灯泡都不发光，且电流表和电压表均没有示数。现仅将</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两灯泡的位置对调，再次闭合开关，发现两只灯泡仍不发光，电流表无示数，电压表指针有明显偏转。则下列判断正确的是（　　）</w:t>
      </w:r>
    </w:p>
    <w:p w14:paraId="0C1D8D88" w14:textId="77777777" w:rsidR="00CC46F0" w:rsidRDefault="008F4C42">
      <w:pPr>
        <w:spacing w:line="360" w:lineRule="auto"/>
        <w:ind w:leftChars="130" w:left="273"/>
      </w:pPr>
      <w:r>
        <w:rPr>
          <w:rFonts w:ascii="Times New Roman" w:eastAsia="新宋体" w:hAnsi="Times New Roman"/>
          <w:szCs w:val="21"/>
        </w:rPr>
        <w:pict w14:anchorId="6C7B9193">
          <v:shape id="图片 212" o:spid="_x0000_i1093" type="#_x0000_t75" alt="http://www.zxxk.com" style="width:99pt;height:83.5pt">
            <v:imagedata r:id="rId72" o:title=""/>
          </v:shape>
        </w:pict>
      </w:r>
    </w:p>
    <w:p w14:paraId="64CB5C91"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的灯丝断了</w:t>
      </w:r>
      <w:r>
        <w:tab/>
      </w:r>
      <w:r>
        <w:rPr>
          <w:rFonts w:ascii="Times New Roman" w:eastAsia="新宋体" w:hAnsi="Times New Roman" w:hint="eastAsia"/>
          <w:szCs w:val="21"/>
        </w:rPr>
        <w:t>B</w:t>
      </w:r>
      <w:r>
        <w:rPr>
          <w:rFonts w:ascii="Times New Roman" w:eastAsia="新宋体" w:hAnsi="Times New Roman" w:hint="eastAsia"/>
          <w:szCs w:val="21"/>
        </w:rPr>
        <w:t>．电流表内部出现断路</w:t>
      </w:r>
      <w:r>
        <w:tab/>
      </w:r>
    </w:p>
    <w:p w14:paraId="68AB266B"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的灯丝断了</w:t>
      </w:r>
      <w:r>
        <w:tab/>
      </w:r>
      <w:r>
        <w:rPr>
          <w:rFonts w:ascii="Times New Roman" w:eastAsia="新宋体" w:hAnsi="Times New Roman" w:hint="eastAsia"/>
          <w:szCs w:val="21"/>
        </w:rPr>
        <w:t>D</w:t>
      </w:r>
      <w:r>
        <w:rPr>
          <w:rFonts w:ascii="Times New Roman" w:eastAsia="新宋体" w:hAnsi="Times New Roman" w:hint="eastAsia"/>
          <w:szCs w:val="21"/>
        </w:rPr>
        <w:t>．电源接线处接触不良</w:t>
      </w:r>
    </w:p>
    <w:p w14:paraId="08EDBC2E"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358D40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解：闭合开关，两只灯泡都不亮，电流表无示数，说明电路中有开路；电压表无示数，说明电压表两端到电源的正负极之间有开路；即可能是灯</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灯丝断了或电流表烧坏；</w:t>
      </w:r>
    </w:p>
    <w:p w14:paraId="21C9F30C"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将电灯</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的位置对调，闭合开关，电流表无示数，说明电路中有开路；电压表有示数，说明电压表两接线柱到电源的正负极之间是通路，即电压表两接线柱两端发生断路，即灯</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灯丝断了。</w:t>
      </w:r>
    </w:p>
    <w:p w14:paraId="5B7DCE2D" w14:textId="77777777" w:rsidR="00CC46F0" w:rsidRDefault="008F4C42">
      <w:pPr>
        <w:spacing w:line="360" w:lineRule="auto"/>
        <w:rPr>
          <w:rFonts w:eastAsia="新宋体"/>
          <w:lang w:eastAsia="zh-CN"/>
        </w:rPr>
      </w:pPr>
      <w:r>
        <w:rPr>
          <w:rFonts w:ascii="Times New Roman" w:eastAsia="新宋体" w:hAnsi="Times New Roman" w:hint="eastAsia"/>
          <w:b/>
          <w:szCs w:val="21"/>
        </w:rPr>
        <w:t>七．电路图设计</w:t>
      </w:r>
    </w:p>
    <w:p w14:paraId="045B84BE" w14:textId="77777777" w:rsidR="00CC46F0" w:rsidRDefault="008F4C42">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兴化市期末）电动自行车是现代生活中日常的代步工具，钥匙相当于开关</w:t>
      </w:r>
      <w:r>
        <w:rPr>
          <w:rFonts w:ascii="Times New Roman" w:eastAsia="新宋体" w:hAnsi="Times New Roman" w:hint="eastAsia"/>
          <w:szCs w:val="21"/>
        </w:rPr>
        <w:t>S</w:t>
      </w:r>
      <w:r>
        <w:rPr>
          <w:rFonts w:ascii="Times New Roman" w:eastAsia="新宋体" w:hAnsi="Times New Roman" w:hint="eastAsia"/>
          <w:szCs w:val="21"/>
        </w:rPr>
        <w:t>，控制电动机电路通断。为安全起见，当刹车时也会使电动机断电，此时两刹车相当于开关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。下列能反映其刹车电动机断电原理的电路是（　　）</w:t>
      </w:r>
    </w:p>
    <w:p w14:paraId="4600322F"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5B8CAA90">
          <v:shape id="图片 213" o:spid="_x0000_i1094" type="#_x0000_t75" alt="http://www.zxxk.com" style="width:97pt;height:76pt">
            <v:imagedata r:id="rId73" o:title=""/>
          </v:shape>
        </w:pic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3E784163">
          <v:shape id="图片 214" o:spid="_x0000_i1095" type="#_x0000_t75" alt="http://www.zxxk.com" style="width:100pt;height:76.5pt">
            <v:imagedata r:id="rId74" o:title=""/>
          </v:shape>
        </w:pict>
      </w:r>
      <w:r>
        <w:tab/>
      </w:r>
    </w:p>
    <w:p w14:paraId="109201A7"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26713C19">
          <v:shape id="图片 215" o:spid="_x0000_i1096" type="#_x0000_t75" alt="http://www.zxxk.com" style="width:100pt;height:76.5pt">
            <v:imagedata r:id="rId75" o:title=""/>
          </v:shape>
        </w:pic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611B4959">
          <v:shape id="图片 216" o:spid="_x0000_i1097" type="#_x0000_t75" alt="http://www.zxxk.com" style="width:98.5pt;height:77.5pt">
            <v:imagedata r:id="rId76" o:title=""/>
          </v:shape>
        </w:pict>
      </w:r>
    </w:p>
    <w:p w14:paraId="4C562F92"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16BCDF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解：钥匙相当于开关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，控制电动机电路通断；任一只手柄刹车时，该手柄上的开关立即断开、电动机停止工作说明三个开关相互影响、不能独立工作即为串联，故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符合题意。</w:t>
      </w:r>
    </w:p>
    <w:p w14:paraId="3FC8E248" w14:textId="77777777" w:rsidR="00CC46F0" w:rsidRDefault="008F4C42">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秋•丹阳市期末）丹阳市一些社区里设置了自助图书馆，市民选好书后，可通过手机扫</w:t>
      </w:r>
      <w:r>
        <w:rPr>
          <w:rFonts w:ascii="Times New Roman" w:eastAsia="新宋体" w:hAnsi="Times New Roman" w:hint="eastAsia"/>
          <w:szCs w:val="21"/>
        </w:rPr>
        <w:t>码（闭合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）或通过插入借书卡（闭合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），启动电动机完成自动借阅。在晚上光线较暗时光控开关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3</w:t>
      </w:r>
      <w:r>
        <w:rPr>
          <w:rFonts w:ascii="Times New Roman" w:eastAsia="新宋体" w:hAnsi="Times New Roman" w:hint="eastAsia"/>
          <w:szCs w:val="21"/>
        </w:rPr>
        <w:t>自动闭合，接通灯泡照明，符合上述情况的电路设计是下图中的（　　）</w:t>
      </w:r>
    </w:p>
    <w:p w14:paraId="189DB96D" w14:textId="77777777" w:rsidR="00CC46F0" w:rsidRDefault="008F4C42">
      <w:pPr>
        <w:spacing w:line="360" w:lineRule="auto"/>
        <w:ind w:leftChars="130" w:left="273"/>
      </w:pPr>
      <w:r>
        <w:rPr>
          <w:rFonts w:ascii="Times New Roman" w:eastAsia="新宋体" w:hAnsi="Times New Roman"/>
          <w:szCs w:val="21"/>
        </w:rPr>
        <w:lastRenderedPageBreak/>
        <w:pict w14:anchorId="6ED9B2FF">
          <v:shape id="图片 217" o:spid="_x0000_i1098" type="#_x0000_t75" alt="http://www.zxxk.com" style="width:154pt;height:134.5pt">
            <v:imagedata r:id="rId77" o:title=""/>
          </v:shape>
        </w:pict>
      </w:r>
    </w:p>
    <w:p w14:paraId="75DF5932" w14:textId="77777777" w:rsidR="00CC46F0" w:rsidRDefault="008F4C42">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30B4CE68">
          <v:shape id="图片 218" o:spid="_x0000_i1099" type="#_x0000_t75" alt="http://www.zxxk.com" style="width:131.5pt;height:103pt">
            <v:imagedata r:id="rId78" o:title=""/>
          </v:shape>
        </w:pict>
      </w:r>
      <w:r>
        <w:tab/>
      </w:r>
    </w:p>
    <w:p w14:paraId="146DC1C3" w14:textId="77777777" w:rsidR="00CC46F0" w:rsidRDefault="008F4C42">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235F49AB">
          <v:shape id="图片 219" o:spid="_x0000_i1100" type="#_x0000_t75" alt="http://www.zxxk.com" style="width:131.5pt;height:103pt">
            <v:imagedata r:id="rId79" o:title=""/>
          </v:shape>
        </w:pict>
      </w:r>
      <w:r>
        <w:tab/>
      </w:r>
    </w:p>
    <w:p w14:paraId="51AF0D36" w14:textId="77777777" w:rsidR="00CC46F0" w:rsidRDefault="008F4C42">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1999EF74">
          <v:shape id="图片 220" o:spid="_x0000_i1101" type="#_x0000_t75" alt="http://www.zxxk.com" style="width:131.5pt;height:103pt">
            <v:imagedata r:id="rId80" o:title=""/>
          </v:shape>
        </w:pict>
      </w:r>
      <w:r>
        <w:tab/>
      </w:r>
    </w:p>
    <w:p w14:paraId="439AB35F" w14:textId="77777777" w:rsidR="00CC46F0" w:rsidRDefault="008F4C42">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4183EFCF">
          <v:shape id="图片 221" o:spid="_x0000_i1102" type="#_x0000_t75" alt="http://www.zxxk.com" style="width:131.5pt;height:103pt">
            <v:imagedata r:id="rId81" o:title=""/>
          </v:shape>
        </w:pict>
      </w:r>
    </w:p>
    <w:p w14:paraId="20E02CC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322FCB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解：由题意可知，通过手机扫码（闭合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）或通过插入借书卡（闭合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），启动电动机完成自动借阅，</w:t>
      </w:r>
    </w:p>
    <w:p w14:paraId="00464005"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由并联电路中各支路独立工作、互不影响可知，开关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应并联共同控制电动机；</w:t>
      </w:r>
    </w:p>
    <w:p w14:paraId="2212A82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lastRenderedPageBreak/>
        <w:t>由题知，在光线较暗时光控开关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自动闭合，接通灯泡照明，则灯泡与电动机并联能独立工作，且只由光控开关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控制，</w:t>
      </w:r>
    </w:p>
    <w:p w14:paraId="40C8C930" w14:textId="77777777" w:rsidR="00CC46F0" w:rsidRDefault="008F4C42">
      <w:pPr>
        <w:spacing w:line="360" w:lineRule="auto"/>
        <w:ind w:leftChars="130" w:left="273"/>
        <w:rPr>
          <w:color w:val="FF0000"/>
        </w:rPr>
      </w:pPr>
      <w:r>
        <w:rPr>
          <w:rFonts w:ascii="Times New Roman" w:eastAsia="新宋体" w:hAnsi="Times New Roman" w:hint="eastAsia"/>
          <w:color w:val="FF0000"/>
          <w:szCs w:val="21"/>
        </w:rPr>
        <w:t>综上结合选项图可知，只有</w:t>
      </w:r>
      <w:r>
        <w:rPr>
          <w:rFonts w:ascii="Times New Roman" w:eastAsia="新宋体" w:hAnsi="Times New Roman" w:hint="eastAsia"/>
          <w:color w:val="FF0000"/>
          <w:szCs w:val="21"/>
        </w:rPr>
        <w:t>D</w:t>
      </w:r>
      <w:r>
        <w:rPr>
          <w:rFonts w:ascii="Times New Roman" w:eastAsia="新宋体" w:hAnsi="Times New Roman" w:hint="eastAsia"/>
          <w:color w:val="FF0000"/>
          <w:szCs w:val="21"/>
        </w:rPr>
        <w:t>图符合题意。</w:t>
      </w:r>
    </w:p>
    <w:p w14:paraId="71DB1E6F" w14:textId="77777777" w:rsidR="00CC46F0" w:rsidRDefault="008F4C42">
      <w:pPr>
        <w:spacing w:line="360" w:lineRule="auto"/>
        <w:ind w:left="273" w:hangingChars="130" w:hanging="273"/>
      </w:pP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秋•灌南县期末）小华同学用小灯泡、电池、开关和导线等来模拟路口的交通信号为，要求红、绿、黄灯都可独立发光，他设计了如图所示的电路图，其中符合题意的是（　　）</w:t>
      </w:r>
    </w:p>
    <w:p w14:paraId="7E2B8D05"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7D93BAA7">
          <v:shape id="图片 231" o:spid="_x0000_i1103" type="#_x0000_t75" alt="http://www.zxxk.com" style="width:79.5pt;height:105pt">
            <v:fill o:detectmouseclick="t"/>
            <v:imagedata r:id="rId82" o:title="www.zxxk"/>
          </v:shape>
        </w:pic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276C8C6F">
          <v:shape id="图片 232" o:spid="_x0000_i1104" type="#_x0000_t75" alt="http://www.zxxk.com" style="width:103pt;height:87pt">
            <v:fill o:detectmouseclick="t"/>
            <v:imagedata r:id="rId83" o:title="www.zxxk"/>
          </v:shape>
        </w:pict>
      </w:r>
      <w:r>
        <w:tab/>
      </w:r>
    </w:p>
    <w:p w14:paraId="67CDED07"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szCs w:val="21"/>
        </w:rPr>
        <w:pict w14:anchorId="0A544A3B">
          <v:shape id="图片 224" o:spid="_x0000_i1105" type="#_x0000_t75" alt="http://www.zxxk.com" style="width:100.5pt;height:99pt">
            <v:imagedata r:id="rId84" o:title=""/>
          </v:shape>
        </w:pic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5EB06CFC">
          <v:shape id="图片 225" o:spid="_x0000_i1106" type="#_x0000_t75" alt="http://www.zxxk.com" style="width:91pt;height:92.5pt">
            <v:imagedata r:id="rId85" o:title=""/>
          </v:shape>
        </w:pict>
      </w:r>
    </w:p>
    <w:p w14:paraId="620B1B41"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5F21742A" w14:textId="77777777" w:rsidR="00CC46F0" w:rsidRDefault="008F4C42">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解：由并联电路中各支路独立工作、互不影响可知，要使红、绿、黄灯可独立发光，应采用三灯泡并联的连接方式，其三灯泡各有一个开关控制，故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21724A26" w14:textId="77777777" w:rsidR="00CC46F0" w:rsidRDefault="008F4C42">
      <w:pPr>
        <w:spacing w:line="360" w:lineRule="auto"/>
        <w:ind w:left="273" w:hangingChars="130" w:hanging="273"/>
      </w:pPr>
      <w:r>
        <w:rPr>
          <w:rFonts w:ascii="Times New Roman" w:eastAsia="新宋体" w:hAnsi="Times New Roman" w:hint="eastAsia"/>
          <w:szCs w:val="21"/>
        </w:rPr>
        <w:t>38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秋•泰兴市期末）近年来作为民族高新技术产业代表的华为公司在</w:t>
      </w:r>
      <w:r>
        <w:rPr>
          <w:rFonts w:ascii="Times New Roman" w:eastAsia="新宋体" w:hAnsi="Times New Roman" w:hint="eastAsia"/>
          <w:szCs w:val="21"/>
        </w:rPr>
        <w:t>5G</w:t>
      </w:r>
      <w:r>
        <w:rPr>
          <w:rFonts w:ascii="Times New Roman" w:eastAsia="新宋体" w:hAnsi="Times New Roman" w:hint="eastAsia"/>
          <w:szCs w:val="21"/>
        </w:rPr>
        <w:t>技术等方面雄踞于世界科技巨头之列。如图为华为手机，其指纹锁“钥匙”是特定人的指纹（</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）、密码（</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）或人脸识别钥匙（</w:t>
      </w:r>
      <w:r>
        <w:rPr>
          <w:rFonts w:ascii="Times New Roman" w:eastAsia="新宋体" w:hAnsi="Times New Roman" w:hint="eastAsia"/>
          <w:szCs w:val="21"/>
        </w:rPr>
        <w:t>S</w:t>
      </w:r>
      <w:r>
        <w:rPr>
          <w:rFonts w:ascii="Times New Roman" w:eastAsia="新宋体" w:hAnsi="Times New Roman" w:hint="eastAsia"/>
          <w:sz w:val="24"/>
          <w:szCs w:val="24"/>
          <w:vertAlign w:val="subscript"/>
        </w:rPr>
        <w:t>3</w:t>
      </w:r>
      <w:r>
        <w:rPr>
          <w:rFonts w:ascii="Times New Roman" w:eastAsia="新宋体" w:hAnsi="Times New Roman" w:hint="eastAsia"/>
          <w:szCs w:val="21"/>
        </w:rPr>
        <w:t>），三者都可以单独使手机（</w:t>
      </w:r>
      <w:r>
        <w:rPr>
          <w:rFonts w:ascii="Times New Roman" w:eastAsia="新宋体" w:hAnsi="Times New Roman" w:hint="eastAsia"/>
          <w:szCs w:val="21"/>
        </w:rPr>
        <w:t>M</w:t>
      </w:r>
      <w:r>
        <w:rPr>
          <w:rFonts w:ascii="Times New Roman" w:eastAsia="新宋体" w:hAnsi="Times New Roman" w:hint="eastAsia"/>
          <w:szCs w:val="21"/>
        </w:rPr>
        <w:t>）解锁并工作。如图中电路设计符合要求的是（　　）</w:t>
      </w:r>
    </w:p>
    <w:p w14:paraId="389353F2" w14:textId="77777777" w:rsidR="00CC46F0" w:rsidRDefault="008F4C42">
      <w:pPr>
        <w:spacing w:line="360" w:lineRule="auto"/>
        <w:ind w:leftChars="130" w:left="273"/>
      </w:pPr>
      <w:r>
        <w:rPr>
          <w:rFonts w:ascii="Times New Roman" w:eastAsia="新宋体" w:hAnsi="Times New Roman"/>
          <w:szCs w:val="21"/>
        </w:rPr>
        <w:pict w14:anchorId="3151D830">
          <v:shape id="图片 226" o:spid="_x0000_i1107" type="#_x0000_t75" alt="http://www.zxxk.com" style="width:65pt;height:82.5pt">
            <v:fill o:detectmouseclick="t"/>
            <v:imagedata r:id="rId86" o:title="www.zxxk"/>
          </v:shape>
        </w:pict>
      </w:r>
    </w:p>
    <w:p w14:paraId="070830FA"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pict w14:anchorId="2BDF7EB5">
          <v:shape id="图片 227" o:spid="_x0000_i1108" type="#_x0000_t75" alt="http://www.zxxk.com" style="width:90pt;height:82.5pt">
            <v:imagedata r:id="rId87" o:title=""/>
          </v:shape>
        </w:pic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szCs w:val="21"/>
        </w:rPr>
        <w:pict w14:anchorId="380CB45B">
          <v:shape id="图片 228" o:spid="_x0000_i1109" type="#_x0000_t75" alt="http://www.zxxk.com" style="width:97.5pt;height:85.5pt">
            <v:imagedata r:id="rId88" o:title=""/>
          </v:shape>
        </w:pict>
      </w:r>
      <w:r>
        <w:tab/>
      </w:r>
    </w:p>
    <w:p w14:paraId="604B93ED" w14:textId="77777777" w:rsidR="00CC46F0" w:rsidRDefault="008F4C42">
      <w:pPr>
        <w:tabs>
          <w:tab w:val="left" w:pos="4400"/>
        </w:tabs>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w:t>
      </w:r>
      <w:r>
        <w:rPr>
          <w:rFonts w:ascii="Times New Roman" w:eastAsia="新宋体" w:hAnsi="Times New Roman"/>
          <w:szCs w:val="21"/>
        </w:rPr>
        <w:pict w14:anchorId="5A6FCF4A">
          <v:shape id="图片 229" o:spid="_x0000_i1110" type="#_x0000_t75" alt="http://www.zxxk.com" style="width:105pt;height:80.5pt">
            <v:imagedata r:id="rId89" o:title=""/>
          </v:shape>
        </w:pic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szCs w:val="21"/>
        </w:rPr>
        <w:pict w14:anchorId="0E70279F">
          <v:shape id="图片 230" o:spid="_x0000_i1111" type="#_x0000_t75" alt="http://www.zxxk.com" style="width:90pt;height:82.5pt">
            <v:imagedata r:id="rId90" o:title=""/>
          </v:shape>
        </w:pict>
      </w:r>
    </w:p>
    <w:p w14:paraId="4E76D246" w14:textId="77777777" w:rsidR="00CC46F0" w:rsidRDefault="008F4C42">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C7FFDD9" w14:textId="0A258291" w:rsidR="00CC46F0" w:rsidRDefault="008F4C42" w:rsidP="008F4C42">
      <w:pPr>
        <w:spacing w:line="360" w:lineRule="auto"/>
        <w:ind w:leftChars="130" w:left="273"/>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解：由题知，三个开关都可以单独控制电动机工作，从而打开锁，所以三个开关应并联再与电动机</w:t>
      </w:r>
      <w:r>
        <w:rPr>
          <w:rFonts w:ascii="Times New Roman" w:eastAsia="新宋体" w:hAnsi="Times New Roman" w:hint="eastAsia"/>
          <w:color w:val="FF0000"/>
          <w:szCs w:val="21"/>
        </w:rPr>
        <w:t>M</w:t>
      </w:r>
      <w:r>
        <w:rPr>
          <w:rFonts w:ascii="Times New Roman" w:eastAsia="新宋体" w:hAnsi="Times New Roman" w:hint="eastAsia"/>
          <w:color w:val="FF0000"/>
          <w:szCs w:val="21"/>
        </w:rPr>
        <w:t>串联，故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符合要求。</w:t>
      </w:r>
    </w:p>
    <w:sectPr w:rsidR="00CC46F0">
      <w:headerReference w:type="even" r:id="rId91"/>
      <w:headerReference w:type="default" r:id="rId92"/>
      <w:footerReference w:type="even" r:id="rId93"/>
      <w:footerReference w:type="default" r:id="rId94"/>
      <w:headerReference w:type="first" r:id="rId95"/>
      <w:footerReference w:type="first" r:id="rId9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B464F" w14:textId="77777777" w:rsidR="00000000" w:rsidRDefault="008F4C42">
      <w:r>
        <w:separator/>
      </w:r>
    </w:p>
  </w:endnote>
  <w:endnote w:type="continuationSeparator" w:id="0">
    <w:p w14:paraId="01898D4B" w14:textId="77777777" w:rsidR="00000000" w:rsidRDefault="008F4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AF37A" w14:textId="77777777" w:rsidR="008F4C42" w:rsidRPr="008F4C42" w:rsidRDefault="008F4C42" w:rsidP="008F4C4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C0511" w14:textId="71A01AE1" w:rsidR="004151FC" w:rsidRPr="008F4C42" w:rsidRDefault="004151FC" w:rsidP="008F4C4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7FE4" w14:textId="77777777" w:rsidR="008F4C42" w:rsidRDefault="008F4C4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1C0D6" w14:textId="77777777" w:rsidR="00000000" w:rsidRDefault="008F4C42">
      <w:r>
        <w:separator/>
      </w:r>
    </w:p>
  </w:footnote>
  <w:footnote w:type="continuationSeparator" w:id="0">
    <w:p w14:paraId="7932E44D" w14:textId="77777777" w:rsidR="00000000" w:rsidRDefault="008F4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CF02B" w14:textId="77777777" w:rsidR="008F4C42" w:rsidRPr="008F4C42" w:rsidRDefault="008F4C42" w:rsidP="008F4C4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58CE7" w14:textId="4D9BEB56" w:rsidR="004151FC" w:rsidRPr="008F4C42" w:rsidRDefault="004151FC" w:rsidP="008F4C42">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3D0E7" w14:textId="77777777" w:rsidR="008F4C42" w:rsidRDefault="008F4C42">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CC46F0"/>
    <w:rsid w:val="004151FC"/>
    <w:rsid w:val="008F4C42"/>
    <w:rsid w:val="00C02FC6"/>
    <w:rsid w:val="00CC46F0"/>
    <w:rsid w:val="3D1D5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5FB7A242"/>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header" Target="header3.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header" Target="header2.xml"/><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footer" Target="footer1.xm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4&#31456;-&#27431;&#22982;&#23450;&#24459;&#65288;&#36873;&#25321;&#39064;&#22522;&#3078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第14章-欧姆定律（选择题基础）-【期末题汇编】2022-2023苏科版九年级物理上学期期末复习专题精炼.doc</Template>
  <TotalTime>0</TotalTime>
  <Pages>24</Pages>
  <Words>2044</Words>
  <Characters>11656</Characters>
  <Application>Microsoft Office Word</Application>
  <DocSecurity>0</DocSecurity>
  <Lines>97</Lines>
  <Paragraphs>27</Paragraphs>
  <ScaleCrop>false</ScaleCrop>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