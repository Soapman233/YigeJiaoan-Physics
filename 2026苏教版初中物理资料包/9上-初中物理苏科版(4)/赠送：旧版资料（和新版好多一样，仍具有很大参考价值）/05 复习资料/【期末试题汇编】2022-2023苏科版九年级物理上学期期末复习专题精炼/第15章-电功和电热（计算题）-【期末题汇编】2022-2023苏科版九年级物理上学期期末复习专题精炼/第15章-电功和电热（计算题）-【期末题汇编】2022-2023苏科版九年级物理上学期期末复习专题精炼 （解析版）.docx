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ECA7A" w14:textId="77777777" w:rsidR="00BE2968" w:rsidRDefault="00B76201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3C73700" wp14:editId="1C95D5AA">
            <wp:simplePos x="0" y="0"/>
            <wp:positionH relativeFrom="page">
              <wp:posOffset>10858500</wp:posOffset>
            </wp:positionH>
            <wp:positionV relativeFrom="topMargin">
              <wp:posOffset>12141200</wp:posOffset>
            </wp:positionV>
            <wp:extent cx="279400" cy="419100"/>
            <wp:effectExtent l="0" t="0" r="0" b="0"/>
            <wp:wrapNone/>
            <wp:docPr id="100213" name="图片 100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9153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15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电功和电热（计算题）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677A6AAE" w14:textId="77777777" w:rsidR="00BE2968" w:rsidRDefault="00BE2968">
      <w:pPr>
        <w:spacing w:line="360" w:lineRule="auto"/>
        <w:jc w:val="center"/>
      </w:pPr>
    </w:p>
    <w:p w14:paraId="5E5B9689" w14:textId="77777777" w:rsidR="00BE2968" w:rsidRDefault="00B7620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一．电能表</w:t>
      </w:r>
    </w:p>
    <w:p w14:paraId="7AAAF33D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秋•高邮市期末）某同学在家中实验测量家用电器是否以额定的电压工作。他首先查看自己家的电能表如图所示，表上标有“</w:t>
      </w:r>
      <w:r>
        <w:rPr>
          <w:rFonts w:ascii="Times New Roman" w:eastAsia="新宋体" w:hAnsi="Times New Roman" w:hint="eastAsia"/>
          <w:szCs w:val="21"/>
        </w:rPr>
        <w:t>3600/kW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”字样；随后他关闭了家中所有用电器，只让一个标有“</w:t>
      </w:r>
      <w:r>
        <w:rPr>
          <w:rFonts w:ascii="Times New Roman" w:eastAsia="新宋体" w:hAnsi="Times New Roman" w:hint="eastAsia"/>
          <w:szCs w:val="21"/>
        </w:rPr>
        <w:t>220V 1210W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的电水壶盛满水持续工作，与此同时，观察到电能表转盘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分钟转过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圈。假设电水壶的电阻保持不变，求：</w:t>
      </w:r>
    </w:p>
    <w:p w14:paraId="0B425377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）电水壶正常工作</w:t>
      </w:r>
      <w:r>
        <w:rPr>
          <w:rFonts w:ascii="Times New Roman" w:eastAsia="新宋体" w:hAnsi="Times New Roman" w:hint="eastAsia"/>
          <w:szCs w:val="21"/>
        </w:rPr>
        <w:t>0.1h</w:t>
      </w:r>
      <w:r>
        <w:rPr>
          <w:rFonts w:ascii="Times New Roman" w:eastAsia="新宋体" w:hAnsi="Times New Roman" w:hint="eastAsia"/>
          <w:szCs w:val="21"/>
        </w:rPr>
        <w:t>所消耗的电能；</w:t>
      </w:r>
    </w:p>
    <w:p w14:paraId="0A88A9B7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）根据电表的转动数据计算此时电水壶工作时的实际电功率；</w:t>
      </w:r>
    </w:p>
    <w:p w14:paraId="37E38EC6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）该同学家的实际电压。</w:t>
      </w:r>
    </w:p>
    <w:p w14:paraId="2FE90BBC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B32AC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29" o:spid="_x0000_i1025" type="#_x0000_t75" alt="http://www.zxxk.com" style="width:101.5pt;height:114pt">
            <v:imagedata r:id="rId7" o:title=""/>
          </v:shape>
        </w:pict>
      </w:r>
    </w:p>
    <w:p w14:paraId="1A7401E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）电水壶正常工作</w:t>
      </w:r>
      <w:r>
        <w:rPr>
          <w:rFonts w:ascii="Times New Roman" w:eastAsia="新宋体" w:hAnsi="Times New Roman" w:hint="eastAsia"/>
          <w:color w:val="FF0000"/>
          <w:szCs w:val="21"/>
        </w:rPr>
        <w:t>0.1h</w:t>
      </w:r>
      <w:r>
        <w:rPr>
          <w:rFonts w:ascii="Times New Roman" w:eastAsia="新宋体" w:hAnsi="Times New Roman" w:hint="eastAsia"/>
          <w:color w:val="FF0000"/>
          <w:szCs w:val="21"/>
        </w:rPr>
        <w:t>所消耗的电能为</w:t>
      </w:r>
      <w:r>
        <w:rPr>
          <w:rFonts w:ascii="Times New Roman" w:eastAsia="新宋体" w:hAnsi="Times New Roman" w:hint="eastAsia"/>
          <w:color w:val="FF0000"/>
          <w:szCs w:val="21"/>
        </w:rPr>
        <w:t>0.121kW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F7A46F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）此时电水壶工作时的实际电功率为</w:t>
      </w:r>
      <w:r>
        <w:rPr>
          <w:rFonts w:ascii="Times New Roman" w:eastAsia="新宋体" w:hAnsi="Times New Roman" w:hint="eastAsia"/>
          <w:color w:val="FF0000"/>
          <w:szCs w:val="21"/>
        </w:rPr>
        <w:t>1000W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100A30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）该同学家的实际电压为</w:t>
      </w:r>
      <w:r>
        <w:rPr>
          <w:rFonts w:ascii="Times New Roman" w:eastAsia="新宋体" w:hAnsi="Times New Roman" w:hint="eastAsia"/>
          <w:color w:val="FF0000"/>
          <w:szCs w:val="21"/>
        </w:rPr>
        <w:t>200V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07C34B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20AF17B">
          <v:shape id="图片 230" o:spid="_x0000_i1026" type="#_x0000_t75" style="width:10pt;height:26.5pt">
            <v:imagedata r:id="rId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可得，电水壶正常工作</w:t>
      </w:r>
      <w:r>
        <w:rPr>
          <w:rFonts w:ascii="Times New Roman" w:eastAsia="新宋体" w:hAnsi="Times New Roman" w:hint="eastAsia"/>
          <w:color w:val="FF0000"/>
          <w:szCs w:val="21"/>
        </w:rPr>
        <w:t>0.1h</w:t>
      </w:r>
      <w:r>
        <w:rPr>
          <w:rFonts w:ascii="Times New Roman" w:eastAsia="新宋体" w:hAnsi="Times New Roman" w:hint="eastAsia"/>
          <w:color w:val="FF0000"/>
          <w:szCs w:val="21"/>
        </w:rPr>
        <w:t>所消耗的电能：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1210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0.1h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</w:t>
      </w:r>
      <w:r>
        <w:rPr>
          <w:rFonts w:ascii="Times New Roman" w:eastAsia="新宋体" w:hAnsi="Times New Roman" w:hint="eastAsia"/>
          <w:color w:val="FF0000"/>
          <w:szCs w:val="21"/>
        </w:rPr>
        <w:t>121kW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7FF282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）因</w:t>
      </w:r>
      <w:r>
        <w:rPr>
          <w:rFonts w:ascii="Times New Roman" w:eastAsia="新宋体" w:hAnsi="Times New Roman" w:hint="eastAsia"/>
          <w:color w:val="FF0000"/>
          <w:szCs w:val="21"/>
        </w:rPr>
        <w:t>3600r/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）表示的是电路中每消耗</w:t>
      </w:r>
      <w:r>
        <w:rPr>
          <w:rFonts w:ascii="Times New Roman" w:eastAsia="新宋体" w:hAnsi="Times New Roman" w:hint="eastAsia"/>
          <w:color w:val="FF0000"/>
          <w:szCs w:val="21"/>
        </w:rPr>
        <w:t>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的电能，电能表的转盘转</w:t>
      </w:r>
      <w:r>
        <w:rPr>
          <w:rFonts w:ascii="Times New Roman" w:eastAsia="新宋体" w:hAnsi="Times New Roman" w:hint="eastAsia"/>
          <w:color w:val="FF0000"/>
          <w:szCs w:val="21"/>
        </w:rPr>
        <w:t>3600r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2B4013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所以，电能表转盘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分钟转过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Cs w:val="21"/>
        </w:rPr>
        <w:t>圈消耗的电能：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color w:val="FF0000"/>
          <w:position w:val="-22"/>
        </w:rPr>
        <w:pict w14:anchorId="18DECE08">
          <v:shape id="图片 231" o:spid="_x0000_i1027" type="#_x0000_t75" style="width:28pt;height:26.5pt">
            <v:imagedata r:id="rId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692D449">
          <v:shape id="图片 232" o:spid="_x0000_i1028" type="#_x0000_t75" style="width:16pt;height:26.5pt">
            <v:imagedata r:id="rId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E9F526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此时电水壶工作时的实际电功率：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实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9E6C405">
          <v:shape id="图片 233" o:spid="_x0000_i1029" type="#_x0000_t75" style="width:22pt;height:26.5pt">
            <v:imagedata r:id="rId1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64FAC2F0">
          <v:shape id="图片 234" o:spid="_x0000_i1030" type="#_x0000_t75" style="width:49.5pt;height:31pt">
            <v:imagedata r:id="rId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12A095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3156A33">
          <v:shape id="图片 235" o:spid="_x0000_i1031" type="#_x0000_t75" style="width:16.5pt;height:31pt">
            <v:imagedata r:id="rId1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可得，电水壶的电阻：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797E76A">
          <v:shape id="图片 236" o:spid="_x0000_i1032" type="#_x0000_t75" style="width:28pt;height:39pt">
            <v:imagedata r:id="rId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995B2E3">
          <v:shape id="图片 237" o:spid="_x0000_i1033" type="#_x0000_t75" style="width:49.5pt;height:31pt">
            <v:imagedata r:id="rId1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4B4740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则该同学家的实际电压：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实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18"/>
        </w:rPr>
        <w:pict w14:anchorId="0EFC9618">
          <v:shape id="图片 238" o:spid="_x0000_i1034" type="#_x0000_t75" style="width:35.5pt;height:18pt">
            <v:imagedata r:id="rId1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4"/>
        </w:rPr>
        <w:pict w14:anchorId="0B16D237">
          <v:shape id="图片 239" o:spid="_x0000_i1035" type="#_x0000_t75" style="width:76.5pt;height:13.5pt">
            <v:imagedata r:id="rId1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9D3A694" w14:textId="77777777" w:rsidR="00BE2968" w:rsidRDefault="00B7620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二．电功率与电压、电流的关系</w:t>
      </w:r>
    </w:p>
    <w:p w14:paraId="57AA4F9C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东台市期末）某品牌电加热座椅垫内部电路如图所示，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接触“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”触点时，可实现低温挡或高温挡位调节，已知低温挡时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>4W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的功率为</w:t>
      </w:r>
      <w:r>
        <w:rPr>
          <w:rFonts w:ascii="Times New Roman" w:eastAsia="新宋体" w:hAnsi="Times New Roman" w:hint="eastAsia"/>
          <w:szCs w:val="21"/>
        </w:rPr>
        <w:t>8W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均为加热电阻。求：</w:t>
      </w:r>
    </w:p>
    <w:p w14:paraId="3BBCF75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）在低温挡工作时，电路中的电流；</w:t>
      </w:r>
    </w:p>
    <w:p w14:paraId="5B691B52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）在低温挡工作时，</w:t>
      </w:r>
      <w:r>
        <w:rPr>
          <w:rFonts w:ascii="Times New Roman" w:eastAsia="新宋体" w:hAnsi="Times New Roman" w:hint="eastAsia"/>
          <w:szCs w:val="21"/>
        </w:rPr>
        <w:t>5min</w:t>
      </w:r>
      <w:r>
        <w:rPr>
          <w:rFonts w:ascii="Times New Roman" w:eastAsia="新宋体" w:hAnsi="Times New Roman" w:hint="eastAsia"/>
          <w:szCs w:val="21"/>
        </w:rPr>
        <w:t>电路消耗的总电能；</w:t>
      </w:r>
    </w:p>
    <w:p w14:paraId="6A49EF67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）高温挡的功率。</w:t>
      </w:r>
    </w:p>
    <w:p w14:paraId="317241B9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58B4400">
          <v:shape id="图片 240" o:spid="_x0000_i1036" type="#_x0000_t75" alt="http://www.zxxk.com" style="width:143.5pt;height:88pt">
            <v:imagedata r:id="rId18" o:title=""/>
          </v:shape>
        </w:pict>
      </w:r>
    </w:p>
    <w:p w14:paraId="075020F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）在低温挡工作时，电路中的电流为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80E480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）在低温挡工作时，</w:t>
      </w:r>
      <w:r>
        <w:rPr>
          <w:rFonts w:ascii="Times New Roman" w:eastAsia="新宋体" w:hAnsi="Times New Roman" w:hint="eastAsia"/>
          <w:color w:val="FF0000"/>
          <w:szCs w:val="21"/>
        </w:rPr>
        <w:t>5min</w:t>
      </w:r>
      <w:r>
        <w:rPr>
          <w:rFonts w:ascii="Times New Roman" w:eastAsia="新宋体" w:hAnsi="Times New Roman" w:hint="eastAsia"/>
          <w:color w:val="FF0000"/>
          <w:szCs w:val="21"/>
        </w:rPr>
        <w:t>电路消耗的总电能为</w:t>
      </w:r>
      <w:r>
        <w:rPr>
          <w:rFonts w:ascii="Times New Roman" w:eastAsia="新宋体" w:hAnsi="Times New Roman" w:hint="eastAsia"/>
          <w:color w:val="FF0000"/>
          <w:szCs w:val="21"/>
        </w:rPr>
        <w:t>3600J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6EDFE4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）高温挡的功率为</w:t>
      </w:r>
      <w:r>
        <w:rPr>
          <w:rFonts w:ascii="Times New Roman" w:eastAsia="新宋体" w:hAnsi="Times New Roman" w:hint="eastAsia"/>
          <w:color w:val="FF0000"/>
          <w:szCs w:val="21"/>
        </w:rPr>
        <w:t>36W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340931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解：电源电压一定，由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ABC7A6F">
          <v:shape id="图片 241" o:spid="_x0000_i1037" type="#_x0000_t75" style="width:16.5pt;height:31pt">
            <v:imagedata r:id="rId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可知，总电阻越大，总功率越小；</w:t>
      </w:r>
    </w:p>
    <w:p w14:paraId="4F57435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由电路图可知，开关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接触“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”，两电阻串联，此时总电阻较大，总功率较小，处于低温挡；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接触“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”，只有电阻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接入电路，此时处于高温挡；</w:t>
      </w:r>
    </w:p>
    <w:p w14:paraId="61BEB7E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）已知低温挡时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的功率为</w:t>
      </w:r>
      <w:r>
        <w:rPr>
          <w:rFonts w:ascii="Times New Roman" w:eastAsia="新宋体" w:hAnsi="Times New Roman" w:hint="eastAsia"/>
          <w:color w:val="FF0000"/>
          <w:szCs w:val="21"/>
        </w:rPr>
        <w:t>4W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的功率为</w:t>
      </w:r>
      <w:r>
        <w:rPr>
          <w:rFonts w:ascii="Times New Roman" w:eastAsia="新宋体" w:hAnsi="Times New Roman" w:hint="eastAsia"/>
          <w:color w:val="FF0000"/>
          <w:szCs w:val="21"/>
        </w:rPr>
        <w:t>8W</w:t>
      </w:r>
      <w:r>
        <w:rPr>
          <w:rFonts w:ascii="Times New Roman" w:eastAsia="新宋体" w:hAnsi="Times New Roman" w:hint="eastAsia"/>
          <w:color w:val="FF0000"/>
          <w:szCs w:val="21"/>
        </w:rPr>
        <w:t>，故低温挡的总功率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低温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4W+8W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CA29A5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在低温挡工作时，电路中的电流：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BB1C446">
          <v:shape id="图片 242" o:spid="_x0000_i1038" type="#_x0000_t75" style="width:31pt;height:31pt">
            <v:imagedata r:id="rId2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DC38401">
          <v:shape id="图片 243" o:spid="_x0000_i1039" type="#_x0000_t75" style="width:22pt;height:26.5pt">
            <v:imagedata r:id="rId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5090CD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）在低温挡工作时，</w:t>
      </w:r>
      <w:r>
        <w:rPr>
          <w:rFonts w:ascii="Times New Roman" w:eastAsia="新宋体" w:hAnsi="Times New Roman" w:hint="eastAsia"/>
          <w:color w:val="FF0000"/>
          <w:szCs w:val="21"/>
        </w:rPr>
        <w:t>5min</w:t>
      </w:r>
      <w:r>
        <w:rPr>
          <w:rFonts w:ascii="Times New Roman" w:eastAsia="新宋体" w:hAnsi="Times New Roman" w:hint="eastAsia"/>
          <w:color w:val="FF0000"/>
          <w:szCs w:val="21"/>
        </w:rPr>
        <w:t>电路消耗的总电能：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低温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3600J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73EAEA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）低温挡工作时，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的功率为</w:t>
      </w:r>
      <w:r>
        <w:rPr>
          <w:rFonts w:ascii="Times New Roman" w:eastAsia="新宋体" w:hAnsi="Times New Roman" w:hint="eastAsia"/>
          <w:color w:val="FF0000"/>
          <w:szCs w:val="21"/>
        </w:rPr>
        <w:t>4W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可得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0ABD448">
          <v:shape id="图片 244" o:spid="_x0000_i1040" type="#_x0000_t75" style="width:16.5pt;height:34.5pt">
            <v:imagedata r:id="rId2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AFBB7A8">
          <v:shape id="图片 245" o:spid="_x0000_i1041" type="#_x0000_t75" style="width:37.5pt;height:31pt">
            <v:imagedata r:id="rId2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AC03ED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在高温挡工作时，只有电阻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接入电路，</w:t>
      </w:r>
    </w:p>
    <w:p w14:paraId="3C37EB6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则高温挡的功率：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高温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5C17848">
          <v:shape id="图片 246" o:spid="_x0000_i1042" type="#_x0000_t75" style="width:16.5pt;height:34.5pt">
            <v:imagedata r:id="rId2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A302A3D">
          <v:shape id="图片 247" o:spid="_x0000_i1043" type="#_x0000_t75" style="width:43.5pt;height:31pt">
            <v:imagedata r:id="rId2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84F2097" w14:textId="77777777" w:rsidR="00BE2968" w:rsidRDefault="00B7620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三．电功率的计算</w:t>
      </w:r>
    </w:p>
    <w:p w14:paraId="1EA22DF4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秋•海州区期末）某家用电烤箱有“高温”和“低温”两个挡位，其内部简化电路如图所示，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是电热丝，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，电烤箱的额定电压为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4EC9AF19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）电烤箱在高温挡正常工作时电路中的电流；</w:t>
      </w:r>
    </w:p>
    <w:p w14:paraId="2A4F3A89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）电烤箱在低温挡正常工作时，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消耗的电功率；</w:t>
      </w:r>
    </w:p>
    <w:p w14:paraId="3C855530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）电烤箱在高温挡正常工作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所消耗的电能。</w:t>
      </w:r>
    </w:p>
    <w:p w14:paraId="6221EDD9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4D135F6">
          <v:shape id="图片 248" o:spid="_x0000_i1044" type="#_x0000_t75" alt="http://www.zxxk.com" style="width:118pt;height:113.5pt">
            <v:imagedata r:id="rId26" o:title=""/>
          </v:shape>
        </w:pict>
      </w:r>
    </w:p>
    <w:p w14:paraId="4AAE8EC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）电烤箱在高温挡正常工作时电路中的电流为</w:t>
      </w:r>
      <w:r>
        <w:rPr>
          <w:rFonts w:ascii="Times New Roman" w:eastAsia="新宋体" w:hAnsi="Times New Roman" w:hint="eastAsia"/>
          <w:color w:val="FF0000"/>
          <w:szCs w:val="21"/>
        </w:rPr>
        <w:t>5A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5A72B5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）电烤箱在低温挡正常工作时，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消耗的电功率为</w:t>
      </w:r>
      <w:r>
        <w:rPr>
          <w:rFonts w:ascii="Times New Roman" w:eastAsia="新宋体" w:hAnsi="Times New Roman" w:hint="eastAsia"/>
          <w:color w:val="FF0000"/>
          <w:szCs w:val="21"/>
        </w:rPr>
        <w:t>176W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35E53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）电烤箱在高温挡正常工作</w:t>
      </w:r>
      <w:r>
        <w:rPr>
          <w:rFonts w:ascii="Times New Roman" w:eastAsia="新宋体" w:hAnsi="Times New Roman" w:hint="eastAsia"/>
          <w:color w:val="FF0000"/>
          <w:szCs w:val="21"/>
        </w:rPr>
        <w:t>30min</w:t>
      </w:r>
      <w:r>
        <w:rPr>
          <w:rFonts w:ascii="Times New Roman" w:eastAsia="新宋体" w:hAnsi="Times New Roman" w:hint="eastAsia"/>
          <w:color w:val="FF0000"/>
          <w:szCs w:val="21"/>
        </w:rPr>
        <w:t>所消耗的电能为</w:t>
      </w:r>
      <w:r>
        <w:rPr>
          <w:rFonts w:ascii="Times New Roman" w:eastAsia="新宋体" w:hAnsi="Times New Roman" w:hint="eastAsia"/>
          <w:color w:val="FF0000"/>
          <w:szCs w:val="21"/>
        </w:rPr>
        <w:t>1.98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3A8706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2FED53C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闭合时，只有电阻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接入电路，电路中的电阻最小，由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90FE301">
          <v:shape id="图片 249" o:spid="_x0000_i1045" type="#_x0000_t75" style="width:16.5pt;height:31pt">
            <v:imagedata r:id="rId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可知，此时电路中的电功率最大，电烤箱处于高温挡；</w:t>
      </w:r>
    </w:p>
    <w:p w14:paraId="3EB38E6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则在高温挡正常工作时电路中的电流：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1845F87">
          <v:shape id="图片 250" o:spid="_x0000_i1046" type="#_x0000_t75" style="width:16.5pt;height:31pt">
            <v:imagedata r:id="rId2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E51806E">
          <v:shape id="图片 251" o:spid="_x0000_i1047" type="#_x0000_t75" style="width:28pt;height:26.5pt">
            <v:imagedata r:id="rId2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96BA79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断开时，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串联接入电路，电路中的电阻最大，由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57B8D340">
          <v:shape id="图片 252" o:spid="_x0000_i1048" type="#_x0000_t75" style="width:16.5pt;height:31pt">
            <v:imagedata r:id="rId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可知，此时电路中的电功率</w:t>
      </w:r>
      <w:r>
        <w:rPr>
          <w:rFonts w:ascii="Times New Roman" w:eastAsia="新宋体" w:hAnsi="Times New Roman" w:hint="eastAsia"/>
          <w:color w:val="FF0000"/>
          <w:szCs w:val="21"/>
        </w:rPr>
        <w:t>最小，为低温挡，</w:t>
      </w:r>
    </w:p>
    <w:p w14:paraId="020A1ED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则电路中的总电阻为：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+66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94DA15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在低温挡正常工作时电路中的电流：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低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88D2F8A">
          <v:shape id="图片 253" o:spid="_x0000_i1049" type="#_x0000_t75" style="width:10pt;height:26.5pt">
            <v:imagedata r:id="rId3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B65B38D">
          <v:shape id="图片 254" o:spid="_x0000_i1050" type="#_x0000_t75" style="width:34pt;height:26.5pt">
            <v:imagedata r:id="rId3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232E61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消耗的电功率：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低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176W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5B1D14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）在高温挡正常工作</w:t>
      </w:r>
      <w:r>
        <w:rPr>
          <w:rFonts w:ascii="Times New Roman" w:eastAsia="新宋体" w:hAnsi="Times New Roman" w:hint="eastAsia"/>
          <w:color w:val="FF0000"/>
          <w:szCs w:val="21"/>
        </w:rPr>
        <w:t>30min</w:t>
      </w:r>
      <w:r>
        <w:rPr>
          <w:rFonts w:ascii="Times New Roman" w:eastAsia="新宋体" w:hAnsi="Times New Roman" w:hint="eastAsia"/>
          <w:color w:val="FF0000"/>
          <w:szCs w:val="21"/>
        </w:rPr>
        <w:t>所消耗的电能：</w:t>
      </w:r>
    </w:p>
    <w:p w14:paraId="51B6713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1.98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F228F24" w14:textId="77777777" w:rsidR="00BE2968" w:rsidRDefault="00B7620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秋•阜宁县期末）小明家新买了一个电水壶，原理图如图甲所示，其额定电压为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是电热丝，该水壶有高温挡、中温挡和保温挡，其中保温挡额定功率为</w:t>
      </w:r>
      <w:r>
        <w:rPr>
          <w:rFonts w:ascii="Times New Roman" w:eastAsia="新宋体" w:hAnsi="Times New Roman" w:hint="eastAsia"/>
          <w:szCs w:val="21"/>
        </w:rPr>
        <w:t>242W</w:t>
      </w:r>
      <w:r>
        <w:rPr>
          <w:rFonts w:ascii="Times New Roman" w:eastAsia="新宋体" w:hAnsi="Times New Roman" w:hint="eastAsia"/>
          <w:szCs w:val="21"/>
        </w:rPr>
        <w:t>。图乙是一种新型插座，它能即时显示用电器的工作电压和所耗电费等，将该水壶单独插在该插座上，用中温挡加热一段时间后，屏幕两次显示如图丙，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电费单价：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元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▪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），忽略温度对电阻的影响</w:t>
      </w:r>
      <w:r>
        <w:rPr>
          <w:rFonts w:ascii="Times New Roman" w:eastAsia="新宋体" w:hAnsi="Times New Roman" w:hint="eastAsia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求：</w:t>
      </w:r>
      <w:r>
        <w:rPr>
          <w:rFonts w:ascii="Times New Roman" w:eastAsia="新宋体" w:hAnsi="Times New Roman"/>
          <w:szCs w:val="21"/>
        </w:rPr>
        <w:lastRenderedPageBreak/>
        <w:pict w14:anchorId="57A5E9B5">
          <v:shape id="图片 255" o:spid="_x0000_i1051" type="#_x0000_t75" alt="http://www.zxxk.com" style="width:331.5pt;height:136.5pt">
            <v:imagedata r:id="rId32" o:title=""/>
          </v:shape>
        </w:pict>
      </w:r>
    </w:p>
    <w:p w14:paraId="4BDA4672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14:paraId="0FCD729C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的阻值；</w:t>
      </w:r>
    </w:p>
    <w:p w14:paraId="57B2936D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）该电水壶的中温挡额定功率及高温挡额定功率。</w:t>
      </w:r>
    </w:p>
    <w:p w14:paraId="78CEA4B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A931FA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160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9325C0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）该电水壶的中温挡额定功率及高温挡额定功率分别为</w:t>
      </w:r>
      <w:r>
        <w:rPr>
          <w:rFonts w:ascii="Times New Roman" w:eastAsia="新宋体" w:hAnsi="Times New Roman" w:hint="eastAsia"/>
          <w:color w:val="FF0000"/>
          <w:szCs w:val="21"/>
        </w:rPr>
        <w:t>1210W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1512.5W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C00626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）根据电路图可知，当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断开，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串联，电路总电阻最大，由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303BB85">
          <v:shape id="图片 256" o:spid="_x0000_i1052" type="#_x0000_t75" style="width:16.5pt;height:31pt">
            <v:imagedata r:id="rId3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可知，此时电路为保温挡；</w:t>
      </w:r>
    </w:p>
    <w:p w14:paraId="45CB498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的简单电路，电路总电阻较大，由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13D8CF9">
          <v:shape id="图片 257" o:spid="_x0000_i1053" type="#_x0000_t75" style="width:16.5pt;height:31pt">
            <v:imagedata r:id="rId3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可知，此时电路为中温挡；</w:t>
      </w:r>
    </w:p>
    <w:p w14:paraId="22CFB60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并联，电路总电阻最小，由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155F405">
          <v:shape id="图片 258" o:spid="_x0000_i1054" type="#_x0000_t75" style="width:16.5pt;height:31pt">
            <v:imagedata r:id="rId3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可知，此时电路为高温挡；</w:t>
      </w:r>
    </w:p>
    <w:p w14:paraId="1586EE0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由图丙可知，中温挡加热的时间：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97F02D6">
          <v:shape id="图片 259" o:spid="_x0000_i1055" type="#_x0000_t75" style="width:10pt;height:26.5pt">
            <v:imagedata r:id="rId3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4675BC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6"/>
        </w:rPr>
        <w:pict w14:anchorId="789CAD39">
          <v:shape id="图片 260" o:spid="_x0000_i1056" type="#_x0000_t75" style="width:64pt;height:30pt">
            <v:imagedata r:id="rId3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C3A146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则中温挡加热时的实际功率：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DAE5513">
          <v:shape id="图片 261" o:spid="_x0000_i1057" type="#_x0000_t75" style="width:21pt;height:35.5pt">
            <v:imagedata r:id="rId3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46"/>
        </w:rPr>
        <w:pict w14:anchorId="14028D00">
          <v:shape id="图片 262" o:spid="_x0000_i1058" type="#_x0000_t75" style="width:46pt;height:40.5pt">
            <v:imagedata r:id="rId3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1kW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B2D852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0E7FD56">
          <v:shape id="图片 263" o:spid="_x0000_i1059" type="#_x0000_t75" style="width:16.5pt;height:31pt">
            <v:imagedata r:id="rId3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EEE98E5">
          <v:shape id="图片 264" o:spid="_x0000_i1060" type="#_x0000_t75" style="width:21pt;height:39pt">
            <v:imagedata r:id="rId3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26C5C10">
          <v:shape id="图片 265" o:spid="_x0000_i1061" type="#_x0000_t75" style="width:49.5pt;height:31pt">
            <v:imagedata r:id="rId4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C5A7C9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）已知保温挡额定功率为</w:t>
      </w:r>
      <w:r>
        <w:rPr>
          <w:rFonts w:ascii="Times New Roman" w:eastAsia="新宋体" w:hAnsi="Times New Roman" w:hint="eastAsia"/>
          <w:color w:val="FF0000"/>
          <w:szCs w:val="21"/>
        </w:rPr>
        <w:t>242W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串联后的总电阻：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214A79B">
          <v:shape id="图片 266" o:spid="_x0000_i1062" type="#_x0000_t75" style="width:31pt;height:34.5pt">
            <v:imagedata r:id="rId4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D6EBE52">
          <v:shape id="图片 267" o:spid="_x0000_i1063" type="#_x0000_t75" style="width:49.5pt;height:31pt">
            <v:imagedata r:id="rId4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66B838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因串联电路的总电阻等于各分电阻之和，所以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5A0B7F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）电水壶的中温挡额定功率：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C8847E7">
          <v:shape id="图片 268" o:spid="_x0000_i1064" type="#_x0000_t75" style="width:16.5pt;height:34.5pt">
            <v:imagedata r:id="rId4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33B22FD">
          <v:shape id="图片 269" o:spid="_x0000_i1065" type="#_x0000_t75" style="width:49.5pt;height:31pt">
            <v:imagedata r:id="rId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1210W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1BF53B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高温挡额定功率：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额高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EBA14FB">
          <v:shape id="图片 270" o:spid="_x0000_i1066" type="#_x0000_t75" style="width:16.5pt;height:34.5pt">
            <v:imagedata r:id="rId4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color w:val="FF0000"/>
          <w:position w:val="-30"/>
        </w:rPr>
        <w:pict w14:anchorId="43C3CF8E">
          <v:shape id="图片 271" o:spid="_x0000_i1067" type="#_x0000_t75" style="width:16.5pt;height:34.5pt">
            <v:imagedata r:id="rId4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9FE437E">
          <v:shape id="图片 272" o:spid="_x0000_i1068" type="#_x0000_t75" style="width:49.5pt;height:31pt">
            <v:imagedata r:id="rId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color w:val="FF0000"/>
          <w:position w:val="-23"/>
        </w:rPr>
        <w:pict w14:anchorId="3A70087F">
          <v:shape id="图片 273" o:spid="_x0000_i1069" type="#_x0000_t75" style="width:49.5pt;height:31pt">
            <v:imagedata r:id="rId4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1512.5W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3FBF936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丹阳市期末）为防止燃气泄漏危害，许多家庭都安装了燃气泄漏自动保护装置。当泄漏的燃气达到一定浓度时，装置能自动关闭燃气阀门。图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为小敏设计的模拟装置示意图，虚线圆框表示气敏传感器，为保证传感器内气敏电阻能正常工作，需要用加热电阻丝电路通电加热。已知电源电压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，当燃气浓度升高，电阻箱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两端电压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时，燃气管道阀门自动闭合（不需要考虑燃气管道阀门与电阻箱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的连接）；气敏电阻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的阻值与燃气浓度的关系如图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所示。</w:t>
      </w:r>
    </w:p>
    <w:p w14:paraId="64946302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702D42A">
          <v:shape id="图片 274" o:spid="_x0000_i1070" type="#_x0000_t75" alt="http://www.zxxk.com" style="width:354pt;height:150pt">
            <v:imagedata r:id="rId47" o:title=""/>
          </v:shape>
        </w:pict>
      </w:r>
    </w:p>
    <w:p w14:paraId="2BA72E20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）燃气泄漏后，随着燃气浓度变大，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的阻值将变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减小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将变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</w:t>
      </w:r>
      <w:r>
        <w:rPr>
          <w:rFonts w:ascii="Times New Roman" w:eastAsia="新宋体" w:hAnsi="Times New Roman" w:hint="eastAsia"/>
          <w:szCs w:val="21"/>
          <w:u w:val="single"/>
        </w:rPr>
        <w:t xml:space="preserve">大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7A158C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）已知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闭合后，加热电阻丝的发热功率为</w:t>
      </w:r>
      <w:r>
        <w:rPr>
          <w:rFonts w:ascii="Times New Roman" w:eastAsia="新宋体" w:hAnsi="Times New Roman" w:hint="eastAsia"/>
          <w:szCs w:val="21"/>
        </w:rPr>
        <w:t>0.3W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3D73A90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）在模拟装置电路中，若需要在泄漏的燃气浓度更低时就自动关闭管道阀门，则可行的调节方法是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增大电阻箱</w:t>
      </w:r>
      <w:r>
        <w:rPr>
          <w:rFonts w:ascii="Times New Roman" w:eastAsia="新宋体" w:hAnsi="Times New Roman" w:hint="eastAsia"/>
          <w:szCs w:val="21"/>
          <w:u w:val="single"/>
        </w:rPr>
        <w:t>R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接入电路的阻值　</w:t>
      </w:r>
      <w:r>
        <w:rPr>
          <w:rFonts w:ascii="Times New Roman" w:eastAsia="新宋体" w:hAnsi="Times New Roman" w:hint="eastAsia"/>
          <w:szCs w:val="21"/>
        </w:rPr>
        <w:t>；（写出一种方法即可）</w:t>
      </w:r>
    </w:p>
    <w:p w14:paraId="42EE543E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）在调试模拟装置时，需满足以下两个条件；</w:t>
      </w:r>
    </w:p>
    <w:p w14:paraId="4C22B5A0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燃气管道阀门开始闭合时，燃气的浓度不高于</w:t>
      </w:r>
      <w:r>
        <w:rPr>
          <w:rFonts w:ascii="Times New Roman" w:eastAsia="新宋体" w:hAnsi="Times New Roman" w:hint="eastAsia"/>
          <w:szCs w:val="21"/>
        </w:rPr>
        <w:t>0.4%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A9E9290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为防止模拟装置对低浓度燃气过于灵敏，导致燃气浓度在安全值范围内时燃气阀门关闭，影响燃气正常使用，则燃气管道阀门开始闭合时，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中的电流应不小于</w:t>
      </w:r>
      <w:r>
        <w:rPr>
          <w:rFonts w:ascii="Times New Roman" w:eastAsia="新宋体" w:hAnsi="Times New Roman" w:hint="eastAsia"/>
          <w:szCs w:val="21"/>
        </w:rPr>
        <w:t>0.016mA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0699D8A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为满足上述条件，求电阻箱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接入电路阻值的范围是多少？</w:t>
      </w:r>
    </w:p>
    <w:p w14:paraId="4ECDA14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）减小，变大；</w:t>
      </w:r>
    </w:p>
    <w:p w14:paraId="41B215F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800618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）增大电阻箱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接入电路的阻值；</w:t>
      </w:r>
    </w:p>
    <w:p w14:paraId="71AAE4A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）电阻箱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接入电路阻值的范围是</w:t>
      </w:r>
      <w:r>
        <w:rPr>
          <w:rFonts w:ascii="Times New Roman" w:eastAsia="新宋体" w:hAnsi="Times New Roman" w:hint="eastAsia"/>
          <w:color w:val="FF0000"/>
          <w:szCs w:val="21"/>
        </w:rPr>
        <w:t>50k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125k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4133F6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，两电阻串联接入电路，由图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可知随着燃气浓度变大，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的阻值将变减小，根据串联分压原理可知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两端的电压减小，根据串联电路电压规律可知电阻箱两端的电压变大，即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将变变大；</w:t>
      </w:r>
    </w:p>
    <w:p w14:paraId="3175013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）已知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闭合后，加热电阻丝的发热功率为</w:t>
      </w:r>
      <w:r>
        <w:rPr>
          <w:rFonts w:ascii="Times New Roman" w:eastAsia="新宋体" w:hAnsi="Times New Roman" w:hint="eastAsia"/>
          <w:color w:val="FF0000"/>
          <w:szCs w:val="21"/>
        </w:rPr>
        <w:t>0.3W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9"/>
        </w:rPr>
        <w:pict w14:anchorId="42923BE7">
          <v:shape id="图片 275" o:spid="_x0000_i1071" type="#_x0000_t75" style="width:16.5pt;height:38.5pt">
            <v:imagedata r:id="rId4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F10F570">
          <v:shape id="图片 276" o:spid="_x0000_i1072" type="#_x0000_t75" style="width:37.5pt;height:31pt">
            <v:imagedata r:id="rId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0BC021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）燃气浓度变低，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的阻值将变增大，根据串联分压原理可知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两端的电压增大，根据串联电路电压规律可知电阻箱两端的电压变小，要使电阻箱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两端电压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，则需增大电阻箱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接入电路的阻值；</w:t>
      </w:r>
    </w:p>
    <w:p w14:paraId="77A993F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）由条件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可知通过电路的电流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Cs w:val="21"/>
        </w:rPr>
        <w:t>0.016mA</w:t>
      </w:r>
      <w:r>
        <w:rPr>
          <w:rFonts w:ascii="Times New Roman" w:eastAsia="新宋体" w:hAnsi="Times New Roman" w:hint="eastAsia"/>
          <w:color w:val="FF0000"/>
          <w:szCs w:val="21"/>
        </w:rPr>
        <w:t>时，可使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F9E093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根据欧姆定律可得：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8A4D8CD">
          <v:shape id="图片 277" o:spid="_x0000_i1073" type="#_x0000_t75" style="width:21pt;height:34.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71E07E9">
          <v:shape id="图片 278" o:spid="_x0000_i1074" type="#_x0000_t75" style="width:16.5pt;height:31pt">
            <v:imagedata r:id="rId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color w:val="FF0000"/>
          <w:position w:val="-30"/>
        </w:rPr>
        <w:pict w14:anchorId="562274DF">
          <v:shape id="图片 279" o:spid="_x0000_i1075" type="#_x0000_t75" style="width:16.5pt;height:31pt">
            <v:imagedata r:id="rId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Cs w:val="21"/>
        </w:rPr>
        <w:t>0.016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125k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CD4CD3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和条件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可知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Cs w:val="21"/>
        </w:rPr>
        <w:t>100k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时，可使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AD173F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串联电路总电压等于各部分电压之和，串联电路各处电流相等，根据欧姆定律可得：</w:t>
      </w:r>
      <w:r>
        <w:rPr>
          <w:color w:val="FF0000"/>
          <w:position w:val="-30"/>
        </w:rPr>
        <w:pict w14:anchorId="02EA7957">
          <v:shape id="图片 280" o:spid="_x0000_i1076" type="#_x0000_t75" style="width:34.5pt;height:34.5pt">
            <v:imagedata r:id="rId5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83DA86A">
          <v:shape id="图片 281" o:spid="_x0000_i1077" type="#_x0000_t75" style="width:21pt;height:34.5pt">
            <v:imagedata r:id="rId5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color w:val="FF0000"/>
          <w:position w:val="-30"/>
        </w:rPr>
        <w:pict w14:anchorId="7072D1FC">
          <v:shape id="图片 282" o:spid="_x0000_i1078" type="#_x0000_t75" style="width:34pt;height:31pt">
            <v:imagedata r:id="rId5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FEE9B77">
          <v:shape id="图片 283" o:spid="_x0000_i1079" type="#_x0000_t75" style="width:16.5pt;height:31pt">
            <v:imagedata r:id="rId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，整理得：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05AEBC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</w:t>
      </w:r>
      <w:r>
        <w:rPr>
          <w:rFonts w:ascii="Times New Roman" w:eastAsia="新宋体" w:hAnsi="Times New Roman" w:hint="eastAsia"/>
          <w:color w:val="FF0000"/>
          <w:szCs w:val="21"/>
        </w:rPr>
        <w:t>2R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Cs w:val="21"/>
        </w:rPr>
        <w:t>100k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≥</w:t>
      </w:r>
      <w:r>
        <w:rPr>
          <w:rFonts w:ascii="Times New Roman" w:eastAsia="新宋体" w:hAnsi="Times New Roman" w:hint="eastAsia"/>
          <w:color w:val="FF0000"/>
          <w:szCs w:val="21"/>
        </w:rPr>
        <w:t>50k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B130BE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综上可知电阻箱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接入电路阻值的范围是</w:t>
      </w:r>
      <w:r>
        <w:rPr>
          <w:rFonts w:ascii="Times New Roman" w:eastAsia="新宋体" w:hAnsi="Times New Roman" w:hint="eastAsia"/>
          <w:color w:val="FF0000"/>
          <w:szCs w:val="21"/>
        </w:rPr>
        <w:t>50k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125k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4BD6182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秋•启东市期末）如图所示，灯泡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标有“</w:t>
      </w:r>
      <w:r>
        <w:rPr>
          <w:rFonts w:ascii="Times New Roman" w:eastAsia="新宋体" w:hAnsi="Times New Roman" w:hint="eastAsia"/>
          <w:szCs w:val="21"/>
        </w:rPr>
        <w:t>6V 3W</w:t>
      </w:r>
      <w:r>
        <w:rPr>
          <w:rFonts w:ascii="Times New Roman" w:eastAsia="新宋体" w:hAnsi="Times New Roman" w:hint="eastAsia"/>
          <w:szCs w:val="21"/>
        </w:rPr>
        <w:t>”，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的电阻为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，变阻器标有“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0.5A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的字样，电流表的量程为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，电压表的量程为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。当开关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都闭合时，灯泡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恰好正常发光（设灯泡电阻不随温度而改变）。求：</w:t>
      </w:r>
    </w:p>
    <w:p w14:paraId="60528CF8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的电阻和电源电压；</w:t>
      </w:r>
    </w:p>
    <w:p w14:paraId="59F6F0A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都闭合时，电路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秒消耗的电能；</w:t>
      </w:r>
    </w:p>
    <w:p w14:paraId="717AA8A7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断开时，在保证电路中各元件安全工作的情况下，电阻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消耗的电功率范围。</w:t>
      </w:r>
    </w:p>
    <w:p w14:paraId="09A51026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FCF2C39">
          <v:shape id="图片 284" o:spid="_x0000_i1080" type="#_x0000_t75" alt="http://www.zxxk.com" style="width:199pt;height:146.5pt">
            <v:imagedata r:id="rId54" o:title=""/>
          </v:shape>
        </w:pict>
      </w:r>
    </w:p>
    <w:p w14:paraId="1C69307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的电阻为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；电源电压为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A75E51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都闭合时，电路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秒消耗的电能为</w:t>
      </w:r>
      <w:r>
        <w:rPr>
          <w:rFonts w:ascii="Times New Roman" w:eastAsia="新宋体" w:hAnsi="Times New Roman" w:hint="eastAsia"/>
          <w:color w:val="FF0000"/>
          <w:szCs w:val="21"/>
        </w:rPr>
        <w:t>66J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7E3116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断开时，在保证电路中各元件安全工作的情况下，电阻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消耗的电功率范围为</w:t>
      </w:r>
      <w:r>
        <w:rPr>
          <w:rFonts w:ascii="Times New Roman" w:eastAsia="新宋体" w:hAnsi="Times New Roman" w:hint="eastAsia"/>
          <w:color w:val="FF0000"/>
          <w:szCs w:val="21"/>
        </w:rPr>
        <w:t>0.9W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2.5W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D1F790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可得，灯泡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正常工作时的电流：</w:t>
      </w:r>
    </w:p>
    <w:p w14:paraId="0B72EED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9E07A9F">
          <v:shape id="图片 285" o:spid="_x0000_i1081" type="#_x0000_t75" style="width:16.5pt;height:34.5pt">
            <v:imagedata r:id="rId5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3CCFF9A">
          <v:shape id="图片 286" o:spid="_x0000_i1082" type="#_x0000_t75" style="width:16pt;height:26.5pt">
            <v:imagedata r:id="rId5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3426EA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由欧姆定律可得，灯泡的电阻：</w:t>
      </w:r>
    </w:p>
    <w:p w14:paraId="369BB26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A76889E">
          <v:shape id="图片 287" o:spid="_x0000_i1083" type="#_x0000_t75" style="width:16.5pt;height:34.5pt">
            <v:imagedata r:id="rId5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063EECA">
          <v:shape id="图片 288" o:spid="_x0000_i1084" type="#_x0000_t75" style="width:28pt;height:26.5pt">
            <v:imagedata r:id="rId5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E17893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由图知，当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均闭合时，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并联，灯泡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恰好正常发光，</w:t>
      </w:r>
    </w:p>
    <w:p w14:paraId="37F893A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由并联电路电压特点知电源电压：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644FA6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均闭合时，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并联，电流表测干路电流，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被短路，</w:t>
      </w:r>
    </w:p>
    <w:p w14:paraId="2F473CF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灯泡正常发光，通过灯泡的电流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AFB0A7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4CC899C">
          <v:shape id="图片 289" o:spid="_x0000_i1085" type="#_x0000_t75" style="width:16.5pt;height:31pt">
            <v:imagedata r:id="rId5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5C7F16D">
          <v:shape id="图片 290" o:spid="_x0000_i1086" type="#_x0000_t75" style="width:28pt;height:26.5pt">
            <v:imagedata r:id="rId6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BCCD07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由并联电路电流特点可得干路电流：</w:t>
      </w:r>
    </w:p>
    <w:p w14:paraId="2B674F2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0.6A+0.5A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1.1A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553B1C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则电路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秒消耗的电能：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1.1A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66J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6D804B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断开时，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两端的电压，电流表测电路中的电流，</w:t>
      </w:r>
    </w:p>
    <w:p w14:paraId="083AEAF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电压表的量程为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，所以当电压表的示数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时，变阻器接入电路的阻值最大，电路中的电流最小，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功率最小，</w:t>
      </w:r>
    </w:p>
    <w:p w14:paraId="57555F9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两端的最小电压：</w:t>
      </w:r>
    </w:p>
    <w:p w14:paraId="014238B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485C7A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的最小总功率：</w:t>
      </w:r>
    </w:p>
    <w:p w14:paraId="7B4913F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285AE94">
          <v:shape id="图片 291" o:spid="_x0000_i1087" type="#_x0000_t75" style="width:35.5pt;height:39pt">
            <v:imagedata r:id="rId6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5D871E48">
          <v:shape id="图片 292" o:spid="_x0000_i1088" type="#_x0000_t75" style="width:37.5pt;height:31pt">
            <v:imagedata r:id="rId6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0.9W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D905FF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由于变</w:t>
      </w:r>
      <w:r>
        <w:rPr>
          <w:rFonts w:ascii="Times New Roman" w:eastAsia="新宋体" w:hAnsi="Times New Roman" w:hint="eastAsia"/>
          <w:color w:val="FF0000"/>
          <w:szCs w:val="21"/>
        </w:rPr>
        <w:t>阻器标有“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0.5A</w:t>
      </w:r>
      <w:r>
        <w:rPr>
          <w:rFonts w:ascii="Times New Roman" w:eastAsia="新宋体" w:hAnsi="Times New Roman" w:hint="eastAsia"/>
          <w:color w:val="FF0000"/>
          <w:szCs w:val="21"/>
        </w:rPr>
        <w:t>”的字样，则变阻器接入电路的阻值不能为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，所以电路中最大电流为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6BE9A9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功率最大，则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最大功率为：</w:t>
      </w:r>
    </w:p>
    <w:p w14:paraId="393C6E9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最大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E6C50E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消耗的电功率范围为</w:t>
      </w:r>
      <w:r>
        <w:rPr>
          <w:rFonts w:ascii="Times New Roman" w:eastAsia="新宋体" w:hAnsi="Times New Roman" w:hint="eastAsia"/>
          <w:color w:val="FF0000"/>
          <w:szCs w:val="21"/>
        </w:rPr>
        <w:t>0.9W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2.5W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C67AB64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秋•仪征市期末）图甲是家用保温式电饭锅，图乙是该电饭锅的电路原理图，已知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202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，电饭锅的额定加热功率为</w:t>
      </w:r>
      <w:r>
        <w:rPr>
          <w:rFonts w:ascii="Times New Roman" w:eastAsia="新宋体" w:hAnsi="Times New Roman" w:hint="eastAsia"/>
          <w:szCs w:val="21"/>
        </w:rPr>
        <w:t>1210W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0270B7F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）当开关</w:t>
      </w:r>
      <w:r>
        <w:rPr>
          <w:rFonts w:ascii="Times New Roman" w:eastAsia="新宋体" w:hAnsi="Times New Roman" w:hint="eastAsia"/>
          <w:szCs w:val="21"/>
        </w:rPr>
        <w:t xml:space="preserve">S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断开　</w:t>
      </w:r>
      <w:r>
        <w:rPr>
          <w:rFonts w:ascii="Times New Roman" w:eastAsia="新宋体" w:hAnsi="Times New Roman" w:hint="eastAsia"/>
          <w:szCs w:val="21"/>
        </w:rPr>
        <w:t>（选填“闭合”或“断开”）时，电饭锅处于保温状态。</w:t>
      </w:r>
    </w:p>
    <w:p w14:paraId="64F0DDD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）电路中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的电阻是多大？</w:t>
      </w:r>
    </w:p>
    <w:p w14:paraId="077AEDED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）当电饭锅处于保温状态时，保温功率是多大？</w:t>
      </w:r>
    </w:p>
    <w:p w14:paraId="120663C2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3A1AB0B">
          <v:shape id="图片 293" o:spid="_x0000_i1089" type="#_x0000_t75" alt="http://www.zxxk.com" style="width:208pt;height:108pt">
            <v:imagedata r:id="rId63" o:title=""/>
          </v:shape>
        </w:pict>
      </w:r>
    </w:p>
    <w:p w14:paraId="1A2DC7F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）断开；</w:t>
      </w:r>
    </w:p>
    <w:p w14:paraId="695D3B4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阻值为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8B8DA6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）当电饭锅处于保温状态时，保温功率是</w:t>
      </w:r>
      <w:r>
        <w:rPr>
          <w:rFonts w:ascii="Times New Roman" w:eastAsia="新宋体" w:hAnsi="Times New Roman" w:hint="eastAsia"/>
          <w:color w:val="FF0000"/>
          <w:szCs w:val="21"/>
        </w:rPr>
        <w:t>200W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69E9A2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）由电路图可知，开关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的简单电路；开关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断开时，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串联；</w:t>
      </w:r>
    </w:p>
    <w:p w14:paraId="2D8D692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因串联电路中总电阻大于任何一个分电阻，所以，开关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断开时，电路的总电阻最大，由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C2B8B48">
          <v:shape id="图片 294" o:spid="_x0000_i1090" type="#_x0000_t75" style="width:16.5pt;height:31pt">
            <v:imagedata r:id="rId6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可知，电源的电压一定时，电路的总功率最小，电饭锅处于保温状态；</w:t>
      </w:r>
    </w:p>
    <w:p w14:paraId="25077E2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闭合时，电饭锅为加热状态；</w:t>
      </w:r>
    </w:p>
    <w:p w14:paraId="2B7F12C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D8B0B2A">
          <v:shape id="图片 295" o:spid="_x0000_i1091" type="#_x0000_t75" style="width:16.5pt;height:31pt">
            <v:imagedata r:id="rId6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A384B6F">
          <v:shape id="图片 296" o:spid="_x0000_i1092" type="#_x0000_t75" style="width:31pt;height:34.5pt">
            <v:imagedata r:id="rId6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CB2C0DC">
          <v:shape id="图片 297" o:spid="_x0000_i1093" type="#_x0000_t75" style="width:49.5pt;height:31pt">
            <v:imagedata r:id="rId6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500451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）当电饭锅处于保温状态时，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</w:t>
      </w:r>
    </w:p>
    <w:p w14:paraId="36686E2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因串联电路中总电阻等于各分电阻之和，所以，保温功率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保温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09D821A">
          <v:shape id="图片 298" o:spid="_x0000_i1094" type="#_x0000_t75" style="width:21pt;height:34.5pt">
            <v:imagedata r:id="rId6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594F28B">
          <v:shape id="图片 299" o:spid="_x0000_i1095" type="#_x0000_t75" style="width:37.5pt;height:34.5pt">
            <v:imagedata r:id="rId6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5E2982D4">
          <v:shape id="图片 300" o:spid="_x0000_i1096" type="#_x0000_t75" style="width:64pt;height:31pt">
            <v:imagedata r:id="rId6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F56E1B3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秋•灌南县期末）电水壶是大家非常喜欢的电器，如图甲所示，它有加热、保温等功能，接在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的家庭电路中使用，图乙是电水壶的工作原理电路图，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是一个温控开关，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为电加热丝，阻值为</w:t>
      </w:r>
      <w:r>
        <w:rPr>
          <w:rFonts w:ascii="Times New Roman" w:eastAsia="新宋体" w:hAnsi="Times New Roman" w:hint="eastAsia"/>
          <w:szCs w:val="21"/>
        </w:rPr>
        <w:t>88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，当处于加热状态时，水被迅速加热，达到预定温度后，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自动切换到另一位置，电水壶处于保温状态，且保温时加热丝的功率为</w:t>
      </w:r>
      <w:r>
        <w:rPr>
          <w:rFonts w:ascii="Times New Roman" w:eastAsia="新宋体" w:hAnsi="Times New Roman" w:hint="eastAsia"/>
          <w:szCs w:val="21"/>
        </w:rPr>
        <w:t>88W</w:t>
      </w:r>
      <w:r>
        <w:rPr>
          <w:rFonts w:ascii="Times New Roman" w:eastAsia="新宋体" w:hAnsi="Times New Roman" w:hint="eastAsia"/>
          <w:szCs w:val="21"/>
        </w:rPr>
        <w:t>；不考虑温度对电阻的影响，且不计指示灯的阻值，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是两种不同颜色的指示灯，红灯亮表示加热状态，绿灯亮表示保温状态，求：</w:t>
      </w:r>
    </w:p>
    <w:p w14:paraId="231D82D2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98CF207">
          <v:shape id="图片 301" o:spid="_x0000_i1097" type="#_x0000_t75" alt="http://www.zxxk.com" style="width:280pt;height:110.5pt">
            <v:imagedata r:id="rId70" o:title=""/>
          </v:shape>
        </w:pict>
      </w:r>
    </w:p>
    <w:p w14:paraId="3E307041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）请标明指示灯的颜色：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红　</w:t>
      </w:r>
      <w:r>
        <w:rPr>
          <w:rFonts w:ascii="Times New Roman" w:eastAsia="新宋体" w:hAnsi="Times New Roman" w:hint="eastAsia"/>
          <w:szCs w:val="21"/>
        </w:rPr>
        <w:t>色灯，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绿　</w:t>
      </w:r>
      <w:r>
        <w:rPr>
          <w:rFonts w:ascii="Times New Roman" w:eastAsia="新宋体" w:hAnsi="Times New Roman" w:hint="eastAsia"/>
          <w:szCs w:val="21"/>
        </w:rPr>
        <w:t>色灯；</w:t>
      </w:r>
    </w:p>
    <w:p w14:paraId="634F4FC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）该电水壶的加热功率；</w:t>
      </w:r>
    </w:p>
    <w:p w14:paraId="74B4107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的阻值及电水壶处于保温状态时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内产生的热量。</w:t>
      </w:r>
    </w:p>
    <w:p w14:paraId="3AE834D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）红；绿；</w:t>
      </w:r>
    </w:p>
    <w:p w14:paraId="793F075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）该电水壶的加热功率为</w:t>
      </w:r>
      <w:r>
        <w:rPr>
          <w:rFonts w:ascii="Times New Roman" w:eastAsia="新宋体" w:hAnsi="Times New Roman" w:hint="eastAsia"/>
          <w:color w:val="FF0000"/>
          <w:szCs w:val="21"/>
        </w:rPr>
        <w:t>550W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20AB25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462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，电水壶处于</w:t>
      </w:r>
      <w:r>
        <w:rPr>
          <w:rFonts w:ascii="Times New Roman" w:eastAsia="新宋体" w:hAnsi="Times New Roman" w:hint="eastAsia"/>
          <w:color w:val="FF0000"/>
          <w:szCs w:val="21"/>
        </w:rPr>
        <w:t>保温状态时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10s</w:t>
      </w:r>
      <w:r>
        <w:rPr>
          <w:rFonts w:ascii="Times New Roman" w:eastAsia="新宋体" w:hAnsi="Times New Roman" w:hint="eastAsia"/>
          <w:color w:val="FF0000"/>
          <w:szCs w:val="21"/>
        </w:rPr>
        <w:t>内产生的热量为</w:t>
      </w:r>
      <w:r>
        <w:rPr>
          <w:rFonts w:ascii="Times New Roman" w:eastAsia="新宋体" w:hAnsi="Times New Roman" w:hint="eastAsia"/>
          <w:color w:val="FF0000"/>
          <w:szCs w:val="21"/>
        </w:rPr>
        <w:t>739.2J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F694E2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接左侧时，电路中只有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灯串联；当开关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接右侧时，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灯串联，由串联电路电阻特点可知此时总电阻最大，由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F2DEFC7">
          <v:shape id="图片 302" o:spid="_x0000_i1098" type="#_x0000_t75" style="width:16.5pt;height:31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可知此时电路功率最小，即保温状态，因此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灯是绿灯；则开关接左侧时，电路为加热状态，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灯为红灯；</w:t>
      </w:r>
    </w:p>
    <w:p w14:paraId="35E8537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）该电水壶的加热功率为：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加热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10547B3D">
          <v:shape id="图片 303" o:spid="_x0000_i1099" type="#_x0000_t75" style="width:16.5pt;height:34.5pt">
            <v:imagedata r:id="rId7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40893C0">
          <v:shape id="图片 304" o:spid="_x0000_i1100" type="#_x0000_t75" style="width:49.5pt;height:31pt">
            <v:imagedata r:id="rId7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550W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CD6BB3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）已知保温状态时的功率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保温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88W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4DA308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818F642">
          <v:shape id="图片 305" o:spid="_x0000_i1101" type="#_x0000_t75" style="width:16.5pt;height:31pt">
            <v:imagedata r:id="rId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可知在保温状态时电路的总电阻为：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0ABFCB8">
          <v:shape id="图片 306" o:spid="_x0000_i1102" type="#_x0000_t75" style="width:31pt;height:34.5pt">
            <v:imagedata r:id="rId7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10B0845">
          <v:shape id="图片 307" o:spid="_x0000_i1103" type="#_x0000_t75" style="width:49.5pt;height:31pt">
            <v:imagedata r:id="rId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183D62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的阻值为：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88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462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9BB515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保温状态时电路中的电流为：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F490858">
          <v:shape id="图片 308" o:spid="_x0000_i1104" type="#_x0000_t75" style="width:10pt;height:26.5pt">
            <v:imagedata r:id="rId7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FD20A8A">
          <v:shape id="图片 309" o:spid="_x0000_i1105" type="#_x0000_t75" style="width:34pt;height:26.5pt">
            <v:imagedata r:id="rId7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22D234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则保温状态时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10s</w:t>
      </w:r>
      <w:r>
        <w:rPr>
          <w:rFonts w:ascii="Times New Roman" w:eastAsia="新宋体" w:hAnsi="Times New Roman" w:hint="eastAsia"/>
          <w:color w:val="FF0000"/>
          <w:szCs w:val="21"/>
        </w:rPr>
        <w:t>内产生的热量为：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0.4A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462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739.2J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8AFD6A0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秋•兴化市期末）某型号的电饭锅有高温烧煮和焖饭保温两挡，其测试电路如图所示。</w:t>
      </w:r>
    </w:p>
    <w:p w14:paraId="0CC9A4ED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）分析电路可知，当开关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置于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触点时，此时电饭锅处于哪一挡。</w:t>
      </w:r>
    </w:p>
    <w:p w14:paraId="2EC8C1AF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先后置于不同触点时，电路中的电流表分别为</w:t>
      </w:r>
      <w:r>
        <w:rPr>
          <w:rFonts w:ascii="Times New Roman" w:eastAsia="新宋体" w:hAnsi="Times New Roman" w:hint="eastAsia"/>
          <w:szCs w:val="21"/>
        </w:rPr>
        <w:t>5A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0.1A</w:t>
      </w:r>
      <w:r>
        <w:rPr>
          <w:rFonts w:ascii="Times New Roman" w:eastAsia="新宋体" w:hAnsi="Times New Roman" w:hint="eastAsia"/>
          <w:szCs w:val="21"/>
        </w:rPr>
        <w:t>，则该电饭锅高温烧煮挡的功率是多大？</w:t>
      </w:r>
    </w:p>
    <w:p w14:paraId="66BB2925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的阻值各是多少？</w:t>
      </w:r>
    </w:p>
    <w:p w14:paraId="352650BA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07EAF933">
          <v:shape id="图片 310" o:spid="_x0000_i1106" type="#_x0000_t75" alt="http://www.zxxk.com" style="width:129pt;height:99pt">
            <v:imagedata r:id="rId78" o:title=""/>
          </v:shape>
        </w:pict>
      </w:r>
    </w:p>
    <w:p w14:paraId="19F3B2B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置于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触点时，电饭锅处于焖饭保温挡；</w:t>
      </w:r>
    </w:p>
    <w:p w14:paraId="351B9A0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）该电饭锅高温烧煮挡的功率是</w:t>
      </w:r>
      <w:r>
        <w:rPr>
          <w:rFonts w:ascii="Times New Roman" w:eastAsia="新宋体" w:hAnsi="Times New Roman" w:hint="eastAsia"/>
          <w:color w:val="FF0000"/>
          <w:szCs w:val="21"/>
        </w:rPr>
        <w:t>1100W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EEFE07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2156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382453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置于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触点时，电阻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串联，总电阻较大，由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5C66BB52">
          <v:shape id="图片 311" o:spid="_x0000_i1107" type="#_x0000_t75" style="width:16.5pt;height:31pt">
            <v:imagedata r:id="rId7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可知，电功率较小，因此电饭锅处于焖饭保温挡；</w:t>
      </w:r>
    </w:p>
    <w:p w14:paraId="47A613B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触点时，电阻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被短路，电路为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的简单电路，电阻较小，电流较大，</w:t>
      </w:r>
      <w:r>
        <w:rPr>
          <w:rFonts w:ascii="Times New Roman" w:eastAsia="新宋体" w:hAnsi="Times New Roman" w:hint="eastAsia"/>
          <w:color w:val="FF0000"/>
          <w:szCs w:val="21"/>
        </w:rPr>
        <w:t>电功率较大，因此电饭锅处于高温烧煮状态，由题意可知此时通过电路的电流为</w:t>
      </w:r>
      <w:r>
        <w:rPr>
          <w:rFonts w:ascii="Times New Roman" w:eastAsia="新宋体" w:hAnsi="Times New Roman" w:hint="eastAsia"/>
          <w:color w:val="FF0000"/>
          <w:szCs w:val="21"/>
        </w:rPr>
        <w:t>5A</w:t>
      </w:r>
      <w:r>
        <w:rPr>
          <w:rFonts w:ascii="Times New Roman" w:eastAsia="新宋体" w:hAnsi="Times New Roman" w:hint="eastAsia"/>
          <w:color w:val="FF0000"/>
          <w:szCs w:val="21"/>
        </w:rPr>
        <w:t>，则该电饭锅高温烧煮挡的功率是：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94E366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）由欧姆定律可得，电阻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C2D0F8E">
          <v:shape id="图片 312" o:spid="_x0000_i1108" type="#_x0000_t75" style="width:10pt;height:26.5pt">
            <v:imagedata r:id="rId8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7BAA177">
          <v:shape id="图片 313" o:spid="_x0000_i1109" type="#_x0000_t75" style="width:28pt;height:26.5pt">
            <v:imagedata r:id="rId8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88AFE9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两电阻串联时电路的总电阻：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DD114D7">
          <v:shape id="图片 314" o:spid="_x0000_i1110" type="#_x0000_t75" style="width:22pt;height:26.5pt">
            <v:imagedata r:id="rId8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919684E">
          <v:shape id="图片 315" o:spid="_x0000_i1111" type="#_x0000_t75" style="width:28pt;height:26.5pt">
            <v:imagedata r:id="rId8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755BE8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串联电路总电阻等于各分电阻之和，所以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2156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F7AE216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姜堰区期末）在抗击新冠肺炎疫情期间，中医为诊疗发挥了积极作用，成为世界瞩目“中国战法”的重要组成部分．如图甲所示为小华同学家的电中药壶，有“猛火”和“文火”两个挡位，其工作电路简化为图乙所示，其中</w:t>
      </w:r>
      <w:r>
        <w:rPr>
          <w:rFonts w:ascii="Times New Roman" w:eastAsia="新宋体" w:hAnsi="Times New Roman" w:hint="eastAsia"/>
          <w:szCs w:val="21"/>
        </w:rPr>
        <w:t>S'</w:t>
      </w:r>
      <w:r>
        <w:rPr>
          <w:rFonts w:ascii="Times New Roman" w:eastAsia="新宋体" w:hAnsi="Times New Roman" w:hint="eastAsia"/>
          <w:szCs w:val="21"/>
        </w:rPr>
        <w:t>为挡位开关，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为定值电阻，红灯、绿灯为指示灯，它们的阻值可忽略不计．已知：电中药壶的额定电压为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，猛火挡的额定功率为</w:t>
      </w:r>
      <w:r>
        <w:rPr>
          <w:rFonts w:ascii="Times New Roman" w:eastAsia="新宋体" w:hAnsi="Times New Roman" w:hint="eastAsia"/>
          <w:szCs w:val="21"/>
        </w:rPr>
        <w:t>1210W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>360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84043CE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szCs w:val="21"/>
        </w:rPr>
        <w:t>S'</w:t>
      </w:r>
      <w:r>
        <w:rPr>
          <w:rFonts w:ascii="Times New Roman" w:eastAsia="新宋体" w:hAnsi="Times New Roman" w:hint="eastAsia"/>
          <w:szCs w:val="21"/>
        </w:rPr>
        <w:t>拨到“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”点时，处于猛火挡，此时红灯亮，求电阻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14:paraId="2475F933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拨到“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”点时，处于文火挡，此时绿灯亮，</w:t>
      </w:r>
      <w:r>
        <w:rPr>
          <w:rFonts w:ascii="Times New Roman" w:eastAsia="新宋体" w:hAnsi="Times New Roman" w:hint="eastAsia"/>
          <w:szCs w:val="21"/>
        </w:rPr>
        <w:t>求文火挡的总功率；</w:t>
      </w:r>
    </w:p>
    <w:p w14:paraId="5CE5D851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）小华用电中药壶帮奶奶熬药，先用猛火挡加热</w:t>
      </w:r>
      <w:r>
        <w:rPr>
          <w:rFonts w:ascii="Times New Roman" w:eastAsia="新宋体" w:hAnsi="Times New Roman" w:hint="eastAsia"/>
          <w:szCs w:val="21"/>
        </w:rPr>
        <w:t>6min</w:t>
      </w:r>
      <w:r>
        <w:rPr>
          <w:rFonts w:ascii="Times New Roman" w:eastAsia="新宋体" w:hAnsi="Times New Roman" w:hint="eastAsia"/>
          <w:szCs w:val="21"/>
        </w:rPr>
        <w:t>至沸腾后，再用文火挡慢熬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，求此过程中电中药壶共消耗多少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的电能．</w:t>
      </w:r>
    </w:p>
    <w:p w14:paraId="78A87D81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2EC336E7">
          <v:shape id="图片 316" o:spid="_x0000_i1112" type="#_x0000_t75" alt="http://www.zxxk.com" style="width:257.5pt;height:130.5pt">
            <v:imagedata r:id="rId84" o:title=""/>
          </v:shape>
        </w:pict>
      </w:r>
    </w:p>
    <w:p w14:paraId="72E3B52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</w:p>
    <w:p w14:paraId="24A9533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）文火挡的总功率为</w:t>
      </w:r>
      <w:r>
        <w:rPr>
          <w:rFonts w:ascii="Times New Roman" w:eastAsia="新宋体" w:hAnsi="Times New Roman" w:hint="eastAsia"/>
          <w:color w:val="FF0000"/>
          <w:szCs w:val="21"/>
        </w:rPr>
        <w:t>121W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EEB1C5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）此过程中电中药壶共消耗</w:t>
      </w:r>
      <w:r>
        <w:rPr>
          <w:rFonts w:ascii="Times New Roman" w:eastAsia="新宋体" w:hAnsi="Times New Roman" w:hint="eastAsia"/>
          <w:color w:val="FF0000"/>
          <w:szCs w:val="21"/>
        </w:rPr>
        <w:t>0.1815kW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的电能。</w:t>
      </w:r>
    </w:p>
    <w:p w14:paraId="6CA9D1A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解：指示灯的阻值忽略，当开关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′拨到“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”点时，电路为两电阻和绿灯的串联的电路，此时电路中总电阻较大，根据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21E0919">
          <v:shape id="图片 317" o:spid="_x0000_i1113" type="#_x0000_t75" style="width:16.5pt;height:31pt">
            <v:imagedata r:id="rId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可知总功率较小，电中药壶处于文火挡；当开关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′拨到“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”点时，电路为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和红灯的串联电路，此时电路中总电阻较小，根据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54FBB02">
          <v:shape id="图片 318" o:spid="_x0000_i1114" type="#_x0000_t75" style="width:16.5pt;height:31pt">
            <v:imagedata r:id="rId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可知总功率较大，电中药壶处于猛火挡。</w:t>
      </w:r>
    </w:p>
    <w:p w14:paraId="49DD9E8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′拨到“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”点时，电中药壶处于猛火挡，此时红灯亮，猛火挡的额定功率为</w:t>
      </w:r>
      <w:r>
        <w:rPr>
          <w:rFonts w:ascii="Times New Roman" w:eastAsia="新宋体" w:hAnsi="Times New Roman" w:hint="eastAsia"/>
          <w:color w:val="FF0000"/>
          <w:szCs w:val="21"/>
        </w:rPr>
        <w:t>1210W</w:t>
      </w:r>
      <w:r>
        <w:rPr>
          <w:rFonts w:ascii="Times New Roman" w:eastAsia="新宋体" w:hAnsi="Times New Roman" w:hint="eastAsia"/>
          <w:color w:val="FF0000"/>
          <w:szCs w:val="21"/>
        </w:rPr>
        <w:t>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EC5F4AB">
          <v:shape id="图片 319" o:spid="_x0000_i1115" type="#_x0000_t75" style="width:16.5pt;height:31pt">
            <v:imagedata r:id="rId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B484620">
          <v:shape id="图片 320" o:spid="_x0000_i1116" type="#_x0000_t75" style="width:92.5pt;height:34.5pt">
            <v:imagedata r:id="rId8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6189D2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′拨到“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”点时，电路为两电阻和绿灯的串联的电路，电中药壶处于文火挡，</w:t>
      </w:r>
    </w:p>
    <w:p w14:paraId="0951CCC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电路总电阻：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+360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2294EC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故电中药壶文火挡的额定功率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文火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EB6F2CB">
          <v:shape id="图片 321" o:spid="_x0000_i1117" type="#_x0000_t75" style="width:21pt;height:34.5pt">
            <v:imagedata r:id="rId8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B8D4649">
          <v:shape id="图片 322" o:spid="_x0000_i1118" type="#_x0000_t75" style="width:51pt;height:31pt">
            <v:imagedata r:id="rId8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121W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5BEE38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）电中药壶共消耗的电能：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猛火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文火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1210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22"/>
        </w:rPr>
        <w:pict w14:anchorId="75CE5820">
          <v:shape id="图片 323" o:spid="_x0000_i1119" type="#_x0000_t75" style="width:23.5pt;height:26.5pt">
            <v:imagedata r:id="rId8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+121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color w:val="FF0000"/>
          <w:position w:val="-22"/>
        </w:rPr>
        <w:pict w14:anchorId="0817BC57">
          <v:shape id="图片 324" o:spid="_x0000_i1120" type="#_x0000_t75" style="width:23.5pt;height:26.5pt">
            <v:imagedata r:id="rId9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0.1815kW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72BB2B2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秋•南京期末）冬天为解决汽车坐垫冰冷的问题，某兴趣小组设计了简易汽车加热坐垫，其电路如图所示。定值电阻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为两电热丝，单刀双掷开关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可接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。已知电阻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，所加电源电压为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。当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时，电路发热的功率为</w:t>
      </w:r>
      <w:r>
        <w:rPr>
          <w:rFonts w:ascii="Times New Roman" w:eastAsia="新宋体" w:hAnsi="Times New Roman" w:hint="eastAsia"/>
          <w:szCs w:val="21"/>
        </w:rPr>
        <w:t>22W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2732BC8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14:paraId="27637EAF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断开、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的情况下电路的发热功率。</w:t>
      </w:r>
    </w:p>
    <w:p w14:paraId="2EFFD00C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的情况下电路的发热功率。</w:t>
      </w:r>
    </w:p>
    <w:p w14:paraId="26DD3959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1A0FAB3">
          <v:shape id="图片 325" o:spid="_x0000_i1121" type="#_x0000_t75" alt="http://www.zxxk.com" style="width:109.5pt;height:1in">
            <v:imagedata r:id="rId91" o:title=""/>
          </v:shape>
        </w:pict>
      </w:r>
    </w:p>
    <w:p w14:paraId="0FEDCEC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2200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122215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断开、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时，电路的发热功率为</w:t>
      </w:r>
      <w:r>
        <w:rPr>
          <w:rFonts w:ascii="Times New Roman" w:eastAsia="新宋体" w:hAnsi="Times New Roman" w:hint="eastAsia"/>
          <w:color w:val="FF0000"/>
          <w:szCs w:val="21"/>
        </w:rPr>
        <w:t>20W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5654B1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时，电路的发热功率为</w:t>
      </w:r>
      <w:r>
        <w:rPr>
          <w:rFonts w:ascii="Times New Roman" w:eastAsia="新宋体" w:hAnsi="Times New Roman" w:hint="eastAsia"/>
          <w:color w:val="FF0000"/>
          <w:szCs w:val="21"/>
        </w:rPr>
        <w:t>242W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9FF68D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的简单电路，</w:t>
      </w:r>
    </w:p>
    <w:p w14:paraId="7665904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67BE5521">
          <v:shape id="图片 326" o:spid="_x0000_i1122" type="#_x0000_t75" style="width:16.5pt;height:31pt">
            <v:imagedata r:id="rId9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BD4C45C">
          <v:shape id="图片 327" o:spid="_x0000_i1123" type="#_x0000_t75" style="width:16.5pt;height:34.5pt">
            <v:imagedata r:id="rId9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C7DAA13">
          <v:shape id="图片 328" o:spid="_x0000_i1124" type="#_x0000_t75" style="width:49.5pt;height:31pt">
            <v:imagedata r:id="rId9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15D49B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断开、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</w:t>
      </w:r>
    </w:p>
    <w:p w14:paraId="62E1BB6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因串联电路中总电阻等于各分电阻之和，所以，电路的发热功率：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BF2A4FE">
          <v:shape id="图片 329" o:spid="_x0000_i1125" type="#_x0000_t75" style="width:37.5pt;height:34.5pt">
            <v:imagedata r:id="rId9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6B09B7C">
          <v:shape id="图片 330" o:spid="_x0000_i1126" type="#_x0000_t75" style="width:76pt;height:31pt">
            <v:imagedata r:id="rId9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8E075E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并联，因并联电路中各支路两端的电压相等，</w:t>
      </w:r>
    </w:p>
    <w:p w14:paraId="2617097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的电功率：</w:t>
      </w:r>
      <w:r>
        <w:rPr>
          <w:color w:val="FF0000"/>
          <w:position w:val="-21"/>
        </w:rPr>
        <w:pict w14:anchorId="6049BD96">
          <v:shape id="图片 331" o:spid="_x0000_i1127" type="#_x0000_t75" style="width:19.5pt;height:19pt">
            <v:imagedata r:id="rId9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7FAFFA8">
          <v:shape id="图片 332" o:spid="_x0000_i1128" type="#_x0000_t75" style="width:16.5pt;height:34.5pt">
            <v:imagedata r:id="rId9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32E938B">
          <v:shape id="图片 333" o:spid="_x0000_i1129" type="#_x0000_t75" style="width:49.5pt;height:31pt">
            <v:imagedata r:id="rId9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220W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CD1D937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此时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的电功率为</w:t>
      </w:r>
      <w:r>
        <w:rPr>
          <w:rFonts w:ascii="Times New Roman" w:eastAsia="新宋体" w:hAnsi="Times New Roman" w:hint="eastAsia"/>
          <w:szCs w:val="21"/>
        </w:rPr>
        <w:t>22W</w:t>
      </w:r>
      <w:r>
        <w:rPr>
          <w:rFonts w:ascii="Times New Roman" w:eastAsia="新宋体" w:hAnsi="Times New Roman" w:hint="eastAsia"/>
          <w:szCs w:val="21"/>
        </w:rPr>
        <w:t>，则电路的发热功率：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position w:val="-21"/>
        </w:rPr>
        <w:pict w14:anchorId="6CDF0838">
          <v:shape id="图片 334" o:spid="_x0000_i1130" type="#_x0000_t75" style="width:19.5pt;height:19pt">
            <v:imagedata r:id="rId9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22W+220W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242W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986F06A" w14:textId="77777777" w:rsidR="00BE2968" w:rsidRDefault="00B76201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秋•吴江区期末）如图所示，图甲是“</w:t>
      </w:r>
      <w:r>
        <w:rPr>
          <w:rFonts w:ascii="Times New Roman" w:eastAsia="新宋体" w:hAnsi="Times New Roman" w:hint="eastAsia"/>
          <w:szCs w:val="21"/>
        </w:rPr>
        <w:t>10V 10W</w:t>
      </w:r>
      <w:r>
        <w:rPr>
          <w:rFonts w:ascii="Times New Roman" w:eastAsia="新宋体" w:hAnsi="Times New Roman" w:hint="eastAsia"/>
          <w:szCs w:val="21"/>
        </w:rPr>
        <w:t>”的灯泡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图像，将它们按图乙所示接入电路中，滑动变阻器上标有“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2.5A</w:t>
      </w:r>
      <w:r>
        <w:rPr>
          <w:rFonts w:ascii="Times New Roman" w:eastAsia="新宋体" w:hAnsi="Times New Roman" w:hint="eastAsia"/>
          <w:szCs w:val="21"/>
        </w:rPr>
        <w:t>“字样，电源电压恒定。只闭合开关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位于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端，此时电流表的示数为</w:t>
      </w:r>
      <w:r>
        <w:rPr>
          <w:rFonts w:ascii="Times New Roman" w:eastAsia="新宋体" w:hAnsi="Times New Roman" w:hint="eastAsia"/>
          <w:szCs w:val="21"/>
        </w:rPr>
        <w:t>0.5A</w:t>
      </w:r>
      <w:r>
        <w:rPr>
          <w:rFonts w:ascii="Times New Roman" w:eastAsia="新宋体" w:hAnsi="Times New Roman" w:hint="eastAsia"/>
          <w:szCs w:val="21"/>
        </w:rPr>
        <w:t>。求：</w:t>
      </w:r>
      <w:r>
        <w:rPr>
          <w:rFonts w:ascii="Times New Roman" w:eastAsia="新宋体" w:hAnsi="Times New Roman"/>
          <w:szCs w:val="21"/>
        </w:rPr>
        <w:pict w14:anchorId="434B4C8C">
          <v:shape id="图片 335" o:spid="_x0000_i1131" type="#_x0000_t75" alt="http://www.zxxk.com" style="width:269.5pt;height:113.5pt">
            <v:imagedata r:id="rId100" o:title=""/>
          </v:shape>
        </w:pict>
      </w:r>
    </w:p>
    <w:p w14:paraId="48C1FFC1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正常发光的电阻；</w:t>
      </w:r>
    </w:p>
    <w:p w14:paraId="557D62A8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）电源电压；</w:t>
      </w:r>
    </w:p>
    <w:p w14:paraId="463EB52D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位于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端，此时整个电路的总功率是多少？</w:t>
      </w:r>
    </w:p>
    <w:p w14:paraId="6EB959A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正常发光的电阻为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7B0975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）电源电压为</w:t>
      </w:r>
      <w:r>
        <w:rPr>
          <w:rFonts w:ascii="Times New Roman" w:eastAsia="新宋体" w:hAnsi="Times New Roman" w:hint="eastAsia"/>
          <w:color w:val="FF0000"/>
          <w:szCs w:val="21"/>
        </w:rPr>
        <w:t>10V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CAA7EE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位于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端，此时整个电路的总功率是</w:t>
      </w:r>
      <w:r>
        <w:rPr>
          <w:rFonts w:ascii="Times New Roman" w:eastAsia="新宋体" w:hAnsi="Times New Roman" w:hint="eastAsia"/>
          <w:color w:val="FF0000"/>
          <w:szCs w:val="21"/>
        </w:rPr>
        <w:t>20W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3D35AC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lastRenderedPageBreak/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AC4689B">
          <v:shape id="图片 336" o:spid="_x0000_i1132" type="#_x0000_t75" style="width:16.5pt;height:31pt">
            <v:imagedata r:id="rId10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正常发光的电阻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9"/>
        </w:rPr>
        <w:pict w14:anchorId="1BEDE2AB">
          <v:shape id="图片 337" o:spid="_x0000_i1133" type="#_x0000_t75" style="width:22.5pt;height:38.5pt">
            <v:imagedata r:id="rId10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01D843A">
          <v:shape id="图片 338" o:spid="_x0000_i1134" type="#_x0000_t75" style="width:43.5pt;height:31pt">
            <v:imagedata r:id="rId10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E4D7B1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）只闭合开关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位于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端时，灯泡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的最大阻值串联，电流表测电路中的电流，</w:t>
      </w:r>
    </w:p>
    <w:p w14:paraId="7D7857E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由图甲可知，电流表的示数为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时，灯泡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两端的电压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CD03ED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由欧姆定律可得，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大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16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C085BF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因串联电路中总电压等于各分电压之和，</w:t>
      </w:r>
    </w:p>
    <w:p w14:paraId="57BC9E4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所以，电源的电压：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+U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2V+8V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A1095D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）从图中可知，通过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的电流为</w:t>
      </w:r>
      <w:r>
        <w:rPr>
          <w:rFonts w:ascii="Times New Roman" w:eastAsia="新宋体" w:hAnsi="Times New Roman" w:hint="eastAsia"/>
          <w:color w:val="FF0000"/>
          <w:szCs w:val="21"/>
        </w:rPr>
        <w:t>0.3A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两端的电压为</w:t>
      </w:r>
      <w:r>
        <w:rPr>
          <w:rFonts w:ascii="Times New Roman" w:eastAsia="新宋体" w:hAnsi="Times New Roman" w:hint="eastAsia"/>
          <w:color w:val="FF0000"/>
          <w:szCs w:val="21"/>
        </w:rPr>
        <w:t>3V</w:t>
      </w:r>
      <w:r>
        <w:rPr>
          <w:rFonts w:ascii="Times New Roman" w:eastAsia="新宋体" w:hAnsi="Times New Roman" w:hint="eastAsia"/>
          <w:color w:val="FF0000"/>
          <w:szCs w:val="21"/>
        </w:rPr>
        <w:t>，根据欧姆定律可知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7667132">
          <v:shape id="图片 339" o:spid="_x0000_i1135" type="#_x0000_t75" style="width:16.5pt;height:34.5pt">
            <v:imagedata r:id="rId10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01179FC">
          <v:shape id="图片 340" o:spid="_x0000_i1136" type="#_x0000_t75" style="width:28pt;height:26.5pt">
            <v:imagedata r:id="rId10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951D5C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位于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端，此时滑动变阻器接入电路的阻值为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，灯泡和定值电阻并联，电流表测量干路电流。</w:t>
      </w:r>
    </w:p>
    <w:p w14:paraId="0382869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此时灯泡两端的电压等于额定电压，故灯泡正常发光，电功率为</w:t>
      </w:r>
      <w:r>
        <w:rPr>
          <w:rFonts w:ascii="Times New Roman" w:eastAsia="新宋体" w:hAnsi="Times New Roman" w:hint="eastAsia"/>
          <w:color w:val="FF0000"/>
          <w:szCs w:val="21"/>
        </w:rPr>
        <w:t>10W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1710B4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98184D4">
          <v:shape id="图片 341" o:spid="_x0000_i1137" type="#_x0000_t75" style="width:16.5pt;height:34.5pt">
            <v:imagedata r:id="rId10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8D1690B">
          <v:shape id="图片 342" o:spid="_x0000_i1138" type="#_x0000_t75" style="width:43.5pt;height:31pt">
            <v:imagedata r:id="rId10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8CB12F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此时整个电路的总功率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10W+10W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1A26119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秋•海陵区期末）如图所示电路，电源电压恒定为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，求：</w:t>
      </w:r>
    </w:p>
    <w:p w14:paraId="1D73C2BE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断开时，电流表的示数；</w:t>
      </w:r>
    </w:p>
    <w:p w14:paraId="7D02B183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断开时，电压表的示数和电阻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工作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所消耗的电能；</w:t>
      </w:r>
    </w:p>
    <w:p w14:paraId="6B60DB29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闭合，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断开时，电路工作时的功率。</w:t>
      </w:r>
    </w:p>
    <w:p w14:paraId="7DC4955F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4B7B565">
          <v:shape id="图片 343" o:spid="_x0000_i1139" type="#_x0000_t75" alt="http://www.zxxk.com" style="width:133.5pt;height:101.5pt">
            <v:imagedata r:id="rId108" o:title=""/>
          </v:shape>
        </w:pict>
      </w:r>
    </w:p>
    <w:p w14:paraId="79A369D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）电流表的示数为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D20B24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）电压表的示数为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工作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所消耗的电能为</w:t>
      </w:r>
      <w:r>
        <w:rPr>
          <w:rFonts w:ascii="Times New Roman" w:eastAsia="新宋体" w:hAnsi="Times New Roman" w:hint="eastAsia"/>
          <w:color w:val="FF0000"/>
          <w:szCs w:val="21"/>
        </w:rPr>
        <w:t>24J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A641EC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）电路工作时的功率为</w:t>
      </w:r>
      <w:r>
        <w:rPr>
          <w:rFonts w:ascii="Times New Roman" w:eastAsia="新宋体" w:hAnsi="Times New Roman" w:hint="eastAsia"/>
          <w:color w:val="FF0000"/>
          <w:szCs w:val="21"/>
        </w:rPr>
        <w:t>5.4W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DFE12C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断开时，电路为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的简单电路，电流表测量电路电流，</w:t>
      </w:r>
    </w:p>
    <w:p w14:paraId="072375F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根据欧姆定律可知电流表的示数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6B6BAD5">
          <v:shape id="图片 344" o:spid="_x0000_i1140" type="#_x0000_t75" style="width:16.5pt;height:31pt">
            <v:imagedata r:id="rId10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B2A60BD">
          <v:shape id="图片 345" o:spid="_x0000_i1141" type="#_x0000_t75" style="width:28pt;height:26.5pt">
            <v:imagedata r:id="rId11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67199D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断开时，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串联，电流表测量电路电流，电压表测量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两端的电压。</w:t>
      </w:r>
    </w:p>
    <w:p w14:paraId="7F27926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根据欧姆定律可知电路中的电流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color w:val="FF0000"/>
          <w:position w:val="-30"/>
        </w:rPr>
        <w:pict w14:anchorId="43CDE097">
          <v:shape id="图片 346" o:spid="_x0000_i1142" type="#_x0000_t75" style="width:21pt;height:31pt">
            <v:imagedata r:id="rId11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C2DE7F5">
          <v:shape id="图片 347" o:spid="_x0000_i1143" type="#_x0000_t75" style="width:58pt;height:26.5pt">
            <v:imagedata r:id="rId11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C28C71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电压表的示数：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36AD4C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工作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所消耗的电能：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0.2A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24J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472008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闭合，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断开时，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并联，电流表测量通过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的电流，电压表测量电源电压。</w:t>
      </w:r>
    </w:p>
    <w:p w14:paraId="448B2F4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8287973">
          <v:shape id="图片 348" o:spid="_x0000_i1144" type="#_x0000_t75" style="width:16.5pt;height:31pt">
            <v:imagedata r:id="rId11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可知电路工作时的功率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63C7E347">
          <v:shape id="图片 349" o:spid="_x0000_i1145" type="#_x0000_t75" style="width:16.5pt;height:34.5pt">
            <v:imagedata r:id="rId11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color w:val="FF0000"/>
          <w:position w:val="-30"/>
        </w:rPr>
        <w:pict w14:anchorId="066704F8">
          <v:shape id="图片 350" o:spid="_x0000_i1146" type="#_x0000_t75" style="width:16.5pt;height:34.5pt">
            <v:imagedata r:id="rId11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9366055">
          <v:shape id="图片 351" o:spid="_x0000_i1147" type="#_x0000_t75" style="width:37.5pt;height:31pt">
            <v:imagedata r:id="rId11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color w:val="FF0000"/>
          <w:position w:val="-23"/>
        </w:rPr>
        <w:pict w14:anchorId="761A663B">
          <v:shape id="图片 352" o:spid="_x0000_i1148" type="#_x0000_t75" style="width:37.5pt;height:31pt">
            <v:imagedata r:id="rId11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5.4W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AA0C641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秋•江苏期末）如图甲所示是某品牌电饭煲，图乙是该电饭煲的原理图。它有加热和保温两挡，通过开关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进行调节，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为阻值不同的电热丝。现在将该电饭煲接在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的电源上，用加热挡工作时，电路的总功率为</w:t>
      </w:r>
      <w:r>
        <w:rPr>
          <w:rFonts w:ascii="Times New Roman" w:eastAsia="新宋体" w:hAnsi="Times New Roman" w:hint="eastAsia"/>
          <w:szCs w:val="21"/>
        </w:rPr>
        <w:t>1000W</w:t>
      </w:r>
      <w:r>
        <w:rPr>
          <w:rFonts w:ascii="Times New Roman" w:eastAsia="新宋体" w:hAnsi="Times New Roman" w:hint="eastAsia"/>
          <w:szCs w:val="21"/>
        </w:rPr>
        <w:t>；用保温挡工作时，电路的总功率为</w:t>
      </w:r>
      <w:r>
        <w:rPr>
          <w:rFonts w:ascii="Times New Roman" w:eastAsia="新宋体" w:hAnsi="Times New Roman" w:hint="eastAsia"/>
          <w:szCs w:val="21"/>
        </w:rPr>
        <w:t>440W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74E265D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）电饭煲在保温挡时，开关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断开　</w:t>
      </w:r>
      <w:r>
        <w:rPr>
          <w:rFonts w:ascii="Times New Roman" w:eastAsia="新宋体" w:hAnsi="Times New Roman" w:hint="eastAsia"/>
          <w:szCs w:val="21"/>
        </w:rPr>
        <w:t>（选填“闭合”或“断开”）。</w:t>
      </w:r>
    </w:p>
    <w:p w14:paraId="2C697B6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）电热丝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的阻值是多少？</w:t>
      </w:r>
    </w:p>
    <w:p w14:paraId="65AF6B17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）用电高峰时，实际电压只有额定电压的</w:t>
      </w:r>
      <w:r>
        <w:rPr>
          <w:rFonts w:ascii="Times New Roman" w:eastAsia="新宋体" w:hAnsi="Times New Roman" w:hint="eastAsia"/>
          <w:szCs w:val="21"/>
        </w:rPr>
        <w:t>90%</w:t>
      </w:r>
      <w:r>
        <w:rPr>
          <w:rFonts w:ascii="Times New Roman" w:eastAsia="新宋体" w:hAnsi="Times New Roman" w:hint="eastAsia"/>
          <w:szCs w:val="21"/>
        </w:rPr>
        <w:t>，电饭锅加热状态的实际功率。</w:t>
      </w:r>
    </w:p>
    <w:p w14:paraId="15AC414D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DD0DEF7">
          <v:shape id="图片 353" o:spid="_x0000_i1149" type="#_x0000_t75" alt="http://www.zxxk.com" style="width:178.5pt;height:87pt">
            <v:imagedata r:id="rId118" o:title=""/>
          </v:shape>
        </w:pict>
      </w:r>
    </w:p>
    <w:p w14:paraId="0C51E8B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）断开；</w:t>
      </w:r>
    </w:p>
    <w:p w14:paraId="3D5866E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）电热丝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的阻值是</w:t>
      </w:r>
      <w:r>
        <w:rPr>
          <w:rFonts w:ascii="Times New Roman" w:eastAsia="新宋体" w:hAnsi="Times New Roman" w:hint="eastAsia"/>
          <w:color w:val="FF0000"/>
          <w:szCs w:val="21"/>
        </w:rPr>
        <w:t>48.4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36F8F6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）用电高峰时，实际电压只有额定电压的</w:t>
      </w:r>
      <w:r>
        <w:rPr>
          <w:rFonts w:ascii="Times New Roman" w:eastAsia="新宋体" w:hAnsi="Times New Roman" w:hint="eastAsia"/>
          <w:color w:val="FF0000"/>
          <w:szCs w:val="21"/>
        </w:rPr>
        <w:t>90%</w:t>
      </w:r>
      <w:r>
        <w:rPr>
          <w:rFonts w:ascii="Times New Roman" w:eastAsia="新宋体" w:hAnsi="Times New Roman" w:hint="eastAsia"/>
          <w:color w:val="FF0000"/>
          <w:szCs w:val="21"/>
        </w:rPr>
        <w:t>，电饭锅加热状态的实际功率为</w:t>
      </w:r>
      <w:r>
        <w:rPr>
          <w:rFonts w:ascii="Times New Roman" w:eastAsia="新宋体" w:hAnsi="Times New Roman" w:hint="eastAsia"/>
          <w:color w:val="FF0000"/>
          <w:szCs w:val="21"/>
        </w:rPr>
        <w:t>810W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9DCDE5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1069B8D">
          <v:shape id="图片 354" o:spid="_x0000_i1150" type="#_x0000_t75" style="width:16.5pt;height:31pt">
            <v:imagedata r:id="rId1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知，电压一定时，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成反比，</w:t>
      </w:r>
    </w:p>
    <w:p w14:paraId="594BC3B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由电路图知，开关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断开时，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串联，电路的总电阻等于两电阻之和，电阻最大，电路的电功率最小；</w:t>
      </w:r>
    </w:p>
    <w:p w14:paraId="4A9F4DB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由于开关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并联，则当开关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闭合时，电阻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被短路，只有电热丝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连入电路，电路中的电阻最小，电路的电功率最大；</w:t>
      </w:r>
    </w:p>
    <w:p w14:paraId="5C746AD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所以电饭煲在高温挡时，开关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应闭合；电饭煲在保温挡时，开关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应断开；</w:t>
      </w:r>
    </w:p>
    <w:p w14:paraId="7932ED3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58A2066">
          <v:shape id="图片 355" o:spid="_x0000_i1151" type="#_x0000_t75" style="width:16.5pt;height:31pt">
            <v:imagedata r:id="rId11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得，电热丝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的阻值是：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F09E164">
          <v:shape id="图片 356" o:spid="_x0000_i1152" type="#_x0000_t75" style="width:31pt;height:34.5pt">
            <v:imagedata r:id="rId12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91893C4">
          <v:shape id="图片 357" o:spid="_x0000_i1153" type="#_x0000_t75" style="width:49.5pt;height:31pt">
            <v:imagedata r:id="rId12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48.4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1C3BC5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）用电高峰时，实际电压只有额定电压的</w:t>
      </w:r>
      <w:r>
        <w:rPr>
          <w:rFonts w:ascii="Times New Roman" w:eastAsia="新宋体" w:hAnsi="Times New Roman" w:hint="eastAsia"/>
          <w:color w:val="FF0000"/>
          <w:szCs w:val="21"/>
        </w:rPr>
        <w:t>90%</w:t>
      </w:r>
      <w:r>
        <w:rPr>
          <w:rFonts w:ascii="Times New Roman" w:eastAsia="新宋体" w:hAnsi="Times New Roman" w:hint="eastAsia"/>
          <w:color w:val="FF0000"/>
          <w:szCs w:val="21"/>
        </w:rPr>
        <w:t>，此时：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实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90%U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额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0.9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220V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198V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D1D093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电饭锅加热状态的实际功率：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实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EE9A942">
          <v:shape id="图片 358" o:spid="_x0000_i1154" type="#_x0000_t75" style="width:21pt;height:39pt">
            <v:imagedata r:id="rId12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50F27C2">
          <v:shape id="图片 359" o:spid="_x0000_i1155" type="#_x0000_t75" style="width:49.5pt;height:31pt">
            <v:imagedata r:id="rId12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810W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DF7FC0B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建湖县期末）某兴趣小组探究串联电路中电阻消耗的电功率与电流的关系，电路如图甲所示。滑动变阻器滑片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从最右端向最左端移动的过程中，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图象如图乙所示。求：</w:t>
      </w:r>
    </w:p>
    <w:p w14:paraId="4D8D0325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175350F">
          <v:shape id="图片 360" o:spid="_x0000_i1156" type="#_x0000_t75" alt="http://www.zxxk.com" style="width:317.5pt;height:150pt">
            <v:imagedata r:id="rId124" o:title=""/>
          </v:shape>
        </w:pict>
      </w:r>
    </w:p>
    <w:p w14:paraId="35BE716B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14:paraId="6611DA9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）电路消耗的最小功率；</w:t>
      </w:r>
    </w:p>
    <w:p w14:paraId="55FB4F42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在最右端时，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内电流通过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产生的热量。</w:t>
      </w:r>
    </w:p>
    <w:p w14:paraId="251C7B9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0BEC0F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）电路消耗的最小功率为</w:t>
      </w:r>
      <w:r>
        <w:rPr>
          <w:rFonts w:ascii="Times New Roman" w:eastAsia="新宋体" w:hAnsi="Times New Roman" w:hint="eastAsia"/>
          <w:color w:val="FF0000"/>
          <w:szCs w:val="21"/>
        </w:rPr>
        <w:t>0.9W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0FDFE3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）滑动变阻器滑片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在最右端时，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内电流通过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产生的热量</w:t>
      </w:r>
      <w:r>
        <w:rPr>
          <w:rFonts w:ascii="Times New Roman" w:eastAsia="新宋体" w:hAnsi="Times New Roman" w:hint="eastAsia"/>
          <w:color w:val="FF0000"/>
          <w:szCs w:val="21"/>
        </w:rPr>
        <w:t>13.5J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B0ED4E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解：由电路图可知，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串联，电压表测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两端的电压，电流表测电路中的电流。</w:t>
      </w:r>
    </w:p>
    <w:p w14:paraId="3309A57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）当滑片位于左端时，滑动变阻器接入电路中的电阻为零，电压表测电源的电压，电路中的电流最大，</w:t>
      </w:r>
    </w:p>
    <w:p w14:paraId="141D851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由图乙可知，电压表的最大示数为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，则电源的电压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，电路中的最大电流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B87D2C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8817CC1">
          <v:shape id="图片 361" o:spid="_x0000_i1157" type="#_x0000_t75" style="width:10pt;height:26.5pt">
            <v:imagedata r:id="rId12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</w:p>
    <w:p w14:paraId="34AD9C5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A9BDF10">
          <v:shape id="图片 362" o:spid="_x0000_i1158" type="#_x0000_t75" style="width:10pt;height:26.5pt">
            <v:imagedata r:id="rId12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8C958AE">
          <v:shape id="图片 363" o:spid="_x0000_i1159" type="#_x0000_t75" style="width:28pt;height:26.5pt">
            <v:imagedata r:id="rId12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354A2F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）当滑动变阻器接入电路中的电阻最大时，电路中的电流最小，电路消耗的功率最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小，</w:t>
      </w:r>
    </w:p>
    <w:p w14:paraId="60FC5E8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由图乙可知，电路中的最小电流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0.15A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CC4475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则电路消耗的最小功率：</w:t>
      </w:r>
    </w:p>
    <w:p w14:paraId="20F2296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小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0.15A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0.9W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52B28D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）滑动变阻器滑片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在最右端时，电路中的电流最小，</w:t>
      </w:r>
    </w:p>
    <w:p w14:paraId="63CB74F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内电流通过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产生的热量：</w:t>
      </w:r>
    </w:p>
    <w:p w14:paraId="0F52D09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0.15A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13.5J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7182449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秋•淮安区期末）如图是一款煲汤用的电热锅工作原理的简化电路图，该电热锅有两挡，分别是高温挡和保温挡。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均为电热丝，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>66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为温控开关，保温挡时的总功率是</w:t>
      </w:r>
      <w:r>
        <w:rPr>
          <w:rFonts w:ascii="Times New Roman" w:eastAsia="新宋体" w:hAnsi="Times New Roman" w:hint="eastAsia"/>
          <w:szCs w:val="21"/>
        </w:rPr>
        <w:t>440W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74350E03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）保温挡时电路中的电流；</w:t>
      </w:r>
    </w:p>
    <w:p w14:paraId="32676EEB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）高温挡时的电功率；</w:t>
      </w:r>
    </w:p>
    <w:p w14:paraId="4517018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）若该电热锅煲汤时，高温挡工作</w:t>
      </w:r>
      <w:r>
        <w:rPr>
          <w:rFonts w:ascii="Times New Roman" w:eastAsia="新宋体" w:hAnsi="Times New Roman" w:hint="eastAsia"/>
          <w:szCs w:val="21"/>
        </w:rPr>
        <w:t>0.5h</w:t>
      </w:r>
      <w:r>
        <w:rPr>
          <w:rFonts w:ascii="Times New Roman" w:eastAsia="新宋体" w:hAnsi="Times New Roman" w:hint="eastAsia"/>
          <w:szCs w:val="21"/>
        </w:rPr>
        <w:t>，保温挡工作</w:t>
      </w:r>
      <w:r>
        <w:rPr>
          <w:rFonts w:ascii="Times New Roman" w:eastAsia="新宋体" w:hAnsi="Times New Roman" w:hint="eastAsia"/>
          <w:szCs w:val="21"/>
        </w:rPr>
        <w:t>1h</w:t>
      </w:r>
      <w:r>
        <w:rPr>
          <w:rFonts w:ascii="Times New Roman" w:eastAsia="新宋体" w:hAnsi="Times New Roman" w:hint="eastAsia"/>
          <w:szCs w:val="21"/>
        </w:rPr>
        <w:t>，则在此过程中消耗的电能是多少</w:t>
      </w:r>
      <w:r>
        <w:rPr>
          <w:rFonts w:ascii="Times New Roman" w:eastAsia="新宋体" w:hAnsi="Times New Roman" w:hint="eastAsia"/>
          <w:szCs w:val="21"/>
        </w:rPr>
        <w:t>kW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EA1FE1F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F5BEC52">
          <v:shape id="图片 364" o:spid="_x0000_i1160" type="#_x0000_t75" alt="http://www.zxxk.com" style="width:125.5pt;height:99pt">
            <v:imagedata r:id="rId128" o:title=""/>
          </v:shape>
        </w:pict>
      </w:r>
    </w:p>
    <w:p w14:paraId="479EA49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）保温挡时电路中的电流为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C1CC03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）高温挡时的电功率为</w:t>
      </w:r>
      <w:r>
        <w:rPr>
          <w:rFonts w:ascii="Times New Roman" w:eastAsia="新宋体" w:hAnsi="Times New Roman" w:hint="eastAsia"/>
          <w:color w:val="FF0000"/>
          <w:szCs w:val="21"/>
        </w:rPr>
        <w:t>1100W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607FBB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）若该电热锅煲汤时，高温挡工作</w:t>
      </w:r>
      <w:r>
        <w:rPr>
          <w:rFonts w:ascii="Times New Roman" w:eastAsia="新宋体" w:hAnsi="Times New Roman" w:hint="eastAsia"/>
          <w:color w:val="FF0000"/>
          <w:szCs w:val="21"/>
        </w:rPr>
        <w:t>0.5h</w:t>
      </w:r>
      <w:r>
        <w:rPr>
          <w:rFonts w:ascii="Times New Roman" w:eastAsia="新宋体" w:hAnsi="Times New Roman" w:hint="eastAsia"/>
          <w:color w:val="FF0000"/>
          <w:szCs w:val="21"/>
        </w:rPr>
        <w:t>，保温挡工作</w:t>
      </w:r>
      <w:r>
        <w:rPr>
          <w:rFonts w:ascii="Times New Roman" w:eastAsia="新宋体" w:hAnsi="Times New Roman" w:hint="eastAsia"/>
          <w:color w:val="FF0000"/>
          <w:szCs w:val="21"/>
        </w:rPr>
        <w:t>1h</w:t>
      </w:r>
      <w:r>
        <w:rPr>
          <w:rFonts w:ascii="Times New Roman" w:eastAsia="新宋体" w:hAnsi="Times New Roman" w:hint="eastAsia"/>
          <w:color w:val="FF0000"/>
          <w:szCs w:val="21"/>
        </w:rPr>
        <w:t>，则在此过程中消耗的电能是</w:t>
      </w:r>
      <w:r>
        <w:rPr>
          <w:rFonts w:ascii="Times New Roman" w:eastAsia="新宋体" w:hAnsi="Times New Roman" w:hint="eastAsia"/>
          <w:color w:val="FF0000"/>
          <w:szCs w:val="21"/>
        </w:rPr>
        <w:t>0.99kW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B516D1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）只闭合开关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，两电阻串联，总电阻较大，根据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485C8DA">
          <v:shape id="图片 365" o:spid="_x0000_i1161" type="#_x0000_t75" style="width:16.5pt;height:31pt">
            <v:imagedata r:id="rId12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可知，此时总功率较小，电热锅处于保温挡，根据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可知保温挡时电路中的电流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B771C79">
          <v:shape id="图片 366" o:spid="_x0000_i1162" type="#_x0000_t75" style="width:31pt;height:31pt">
            <v:imagedata r:id="rId13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38C4087">
          <v:shape id="图片 367" o:spid="_x0000_i1163" type="#_x0000_t75" style="width:28pt;height:26.5pt">
            <v:imagedata r:id="rId13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DD390C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）电热锅处于保温挡时，电路的总电阻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694241B">
          <v:shape id="图片 368" o:spid="_x0000_i1164" type="#_x0000_t75" style="width:10pt;height:26.5pt">
            <v:imagedata r:id="rId13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C39E7F6">
          <v:shape id="图片 369" o:spid="_x0000_i1165" type="#_x0000_t75" style="width:28pt;height:26.5pt">
            <v:imagedata r:id="rId13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66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86618A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同时闭合两开关，电路为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的简单电路，总电阻较小，根据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484C580">
          <v:shape id="图片 370" o:spid="_x0000_i1166" type="#_x0000_t75" style="width:16.5pt;height:31pt">
            <v:imagedata r:id="rId13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可知，此时总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功率较大，电热锅处于高温挡，高温挡时的电功率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高温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4998029">
          <v:shape id="图片 371" o:spid="_x0000_i1167" type="#_x0000_t75" style="width:16.5pt;height:34.5pt">
            <v:imagedata r:id="rId13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FD69BBB">
          <v:shape id="图片 372" o:spid="_x0000_i1168" type="#_x0000_t75" style="width:49.5pt;height:31pt">
            <v:imagedata r:id="rId13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FCDA4C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7213212">
          <v:shape id="图片 373" o:spid="_x0000_i1169" type="#_x0000_t75" style="width:10pt;height:26.5pt">
            <v:imagedata r:id="rId13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可知在此过程中消耗的电能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高温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保温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1100W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3600s+440W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3600s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3.564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0.99kW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F3635EA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秋•沭阳县校级期末）如图所示的电路，电源电压为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。开关闭合，滑动变阻器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的滑片置于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端时，电压表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的示</w:t>
      </w:r>
      <w:r>
        <w:rPr>
          <w:rFonts w:ascii="Times New Roman" w:eastAsia="新宋体" w:hAnsi="Times New Roman" w:hint="eastAsia"/>
          <w:szCs w:val="21"/>
        </w:rPr>
        <w:t>数为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，求：</w:t>
      </w:r>
    </w:p>
    <w:p w14:paraId="4DBF1585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的示数；</w:t>
      </w:r>
    </w:p>
    <w:p w14:paraId="36A95C0B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）电流表的示数；</w:t>
      </w:r>
    </w:p>
    <w:p w14:paraId="1A3CEBD6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）整个电路的功率；</w:t>
      </w:r>
    </w:p>
    <w:p w14:paraId="2E30426A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）当滑片滑到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端时，通电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电流做的功。</w:t>
      </w:r>
    </w:p>
    <w:p w14:paraId="0C70B5E7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F8AADE9">
          <v:shape id="图片 374" o:spid="_x0000_i1170" type="#_x0000_t75" alt="http://www.zxxk.com" style="width:145.5pt;height:153pt">
            <v:imagedata r:id="rId138" o:title=""/>
          </v:shape>
        </w:pict>
      </w:r>
    </w:p>
    <w:p w14:paraId="5AFF06C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）电压表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的示数为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4B3F26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）电流表的示数为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667722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）整个电路的功率为</w:t>
      </w:r>
      <w:r>
        <w:rPr>
          <w:rFonts w:ascii="Times New Roman" w:eastAsia="新宋体" w:hAnsi="Times New Roman" w:hint="eastAsia"/>
          <w:color w:val="FF0000"/>
          <w:szCs w:val="21"/>
        </w:rPr>
        <w:t>3W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991F02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）当滑片滑到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端时，通电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电流做的功为</w:t>
      </w:r>
      <w:r>
        <w:rPr>
          <w:rFonts w:ascii="Times New Roman" w:eastAsia="新宋体" w:hAnsi="Times New Roman" w:hint="eastAsia"/>
          <w:color w:val="FF0000"/>
          <w:szCs w:val="21"/>
        </w:rPr>
        <w:t>540J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EB68FF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）开关闭合，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串联，电压表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测量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两端的电压，电压表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测量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两端的电压，电流表测量电路电流。</w:t>
      </w:r>
    </w:p>
    <w:p w14:paraId="3CBDA60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滑动变阻器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的滑片置于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端时，电压表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的示数为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两端的电压为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，电压表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的示数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4V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2968C3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）电流表的示数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63EA786">
          <v:shape id="图片 375" o:spid="_x0000_i1171" type="#_x0000_t75" style="width:16.5pt;height:34.5pt">
            <v:imagedata r:id="rId13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6CAD9E63">
          <v:shape id="图片 376" o:spid="_x0000_i1172" type="#_x0000_t75" style="width:22pt;height:26.5pt">
            <v:imagedata r:id="rId14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48F077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）整个电路的功率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6V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0.5A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E1ED52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）当滑片滑到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端时，滑动变阻器接入电路中的电阻为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的简单电路，通电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电流做的功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5BA22C95">
          <v:shape id="图片 377" o:spid="_x0000_i1173" type="#_x0000_t75" style="width:16.5pt;height:34.5pt">
            <v:imagedata r:id="rId14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7952A44">
          <v:shape id="图片 378" o:spid="_x0000_i1174" type="#_x0000_t75" style="width:37.5pt;height:31pt">
            <v:imagedata r:id="rId14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540J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FE4CA94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沭阳县校级期末）如图甲，多功能养生壶具有精细烹饪、营养量化等功能，</w:t>
      </w:r>
      <w:r>
        <w:rPr>
          <w:rFonts w:ascii="Times New Roman" w:eastAsia="新宋体" w:hAnsi="Times New Roman" w:hint="eastAsia"/>
          <w:szCs w:val="21"/>
        </w:rPr>
        <w:lastRenderedPageBreak/>
        <w:t>深受市场认可和欢迎，图乙是该养生壶的简化电路图，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均为加热电阻且阻值不随温度而变化。当养生壶正常工作时，它的加热功率为</w:t>
      </w:r>
      <w:r>
        <w:rPr>
          <w:rFonts w:ascii="Times New Roman" w:eastAsia="新宋体" w:hAnsi="Times New Roman" w:hint="eastAsia"/>
          <w:szCs w:val="21"/>
        </w:rPr>
        <w:t>968W</w:t>
      </w:r>
      <w:r>
        <w:rPr>
          <w:rFonts w:ascii="Times New Roman" w:eastAsia="新宋体" w:hAnsi="Times New Roman" w:hint="eastAsia"/>
          <w:szCs w:val="21"/>
        </w:rPr>
        <w:t>，保温总功率为</w:t>
      </w:r>
      <w:r>
        <w:rPr>
          <w:rFonts w:ascii="Times New Roman" w:eastAsia="新宋体" w:hAnsi="Times New Roman" w:hint="eastAsia"/>
          <w:szCs w:val="21"/>
        </w:rPr>
        <w:t>121W</w:t>
      </w:r>
      <w:r>
        <w:rPr>
          <w:rFonts w:ascii="Times New Roman" w:eastAsia="新宋体" w:hAnsi="Times New Roman" w:hint="eastAsia"/>
          <w:szCs w:val="21"/>
        </w:rPr>
        <w:t>。图丙是小明家的电能表表盘示意图，某天傍晚小明只将该养生壶接入家中电路加热食物，观察到家中电能表指示灯在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闪烁了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次。求：</w:t>
      </w:r>
    </w:p>
    <w:p w14:paraId="373C888D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）养生壶加热状态正常加热时的电流；</w:t>
      </w:r>
    </w:p>
    <w:p w14:paraId="284F5B92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的阻值；</w:t>
      </w:r>
    </w:p>
    <w:p w14:paraId="0778BB6C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）养生壶的实际功率及当天傍晚家中电路的实际电压。</w:t>
      </w:r>
    </w:p>
    <w:p w14:paraId="3DBAC75F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0836040">
          <v:shape id="图片 379" o:spid="_x0000_i1175" type="#_x0000_t75" alt="http://www.zxxk.com" style="width:329.5pt;height:139.5pt">
            <v:imagedata r:id="rId143" o:title=""/>
          </v:shape>
        </w:pict>
      </w:r>
    </w:p>
    <w:p w14:paraId="417F56A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）该养生壶高温挡加热时的</w:t>
      </w:r>
      <w:r>
        <w:rPr>
          <w:rFonts w:ascii="Times New Roman" w:eastAsia="新宋体" w:hAnsi="Times New Roman" w:hint="eastAsia"/>
          <w:color w:val="FF0000"/>
          <w:szCs w:val="21"/>
        </w:rPr>
        <w:t>电流为</w:t>
      </w:r>
      <w:r>
        <w:rPr>
          <w:rFonts w:ascii="Times New Roman" w:eastAsia="新宋体" w:hAnsi="Times New Roman" w:hint="eastAsia"/>
          <w:color w:val="FF0000"/>
          <w:szCs w:val="21"/>
        </w:rPr>
        <w:t>4.4A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D2B7DD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350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888482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）此时的电压为</w:t>
      </w:r>
      <w:r>
        <w:rPr>
          <w:rFonts w:ascii="Times New Roman" w:eastAsia="新宋体" w:hAnsi="Times New Roman" w:hint="eastAsia"/>
          <w:color w:val="FF0000"/>
          <w:szCs w:val="21"/>
        </w:rPr>
        <w:t>200V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F45A55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</w:t>
      </w:r>
    </w:p>
    <w:p w14:paraId="6DE5B16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的简单电路，此时电路中的电阻小，电源电压</w:t>
      </w:r>
      <w:r>
        <w:rPr>
          <w:rFonts w:ascii="Times New Roman" w:eastAsia="新宋体" w:hAnsi="Times New Roman" w:hint="eastAsia"/>
          <w:color w:val="FF0000"/>
          <w:szCs w:val="21"/>
        </w:rPr>
        <w:t>U</w:t>
      </w:r>
      <w:r>
        <w:rPr>
          <w:rFonts w:ascii="Times New Roman" w:eastAsia="新宋体" w:hAnsi="Times New Roman" w:hint="eastAsia"/>
          <w:color w:val="FF0000"/>
          <w:szCs w:val="21"/>
        </w:rPr>
        <w:t>一定，根据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B10404E">
          <v:shape id="图片 380" o:spid="_x0000_i1176" type="#_x0000_t75" style="width:16.5pt;height:31pt">
            <v:imagedata r:id="rId1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可知，电路中的总功率大，为加热挡；</w:t>
      </w:r>
    </w:p>
    <w:p w14:paraId="1FD3CDB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可得，该养生壶高温挡加热时的电流：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97FCDFE">
          <v:shape id="图片 381" o:spid="_x0000_i1177" type="#_x0000_t75" style="width:21pt;height:31pt">
            <v:imagedata r:id="rId14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70E8B6D">
          <v:shape id="图片 382" o:spid="_x0000_i1178" type="#_x0000_t75" style="width:28pt;height:26.5pt">
            <v:imagedata r:id="rId14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4.4A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B87540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的简单电路，为加热挡；由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4079BB4">
          <v:shape id="图片 383" o:spid="_x0000_i1179" type="#_x0000_t75" style="width:16.5pt;height:31pt">
            <v:imagedata r:id="rId1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</w:p>
    <w:p w14:paraId="31AF37A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2ED30B0">
          <v:shape id="图片 384" o:spid="_x0000_i1180" type="#_x0000_t75" style="width:21pt;height:34.5pt">
            <v:imagedata r:id="rId14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071CA26">
          <v:shape id="图片 385" o:spid="_x0000_i1181" type="#_x0000_t75" style="width:49.5pt;height:31pt">
            <v:imagedata r:id="rId14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9F6FAD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时两电阻串联，为保温挡，</w:t>
      </w:r>
    </w:p>
    <w:p w14:paraId="030165D8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7864D12B">
          <v:shape id="图片 386" o:spid="_x0000_i1182" type="#_x0000_t75" style="width:16.5pt;height:31pt">
            <v:imagedata r:id="rId14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可得，此时电路的总电阻：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4EB955C2">
          <v:shape id="图片 387" o:spid="_x0000_i1183" type="#_x0000_t75" style="width:31pt;height:34.5pt">
            <v:imagedata r:id="rId14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71BC620">
          <v:shape id="图片 388" o:spid="_x0000_i1184" type="#_x0000_t75" style="width:49.5pt;height:31pt">
            <v:imagedata r:id="rId15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7ACC63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的阻值：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350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A3E09E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3000r/kW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表示电路每消耗</w:t>
      </w:r>
      <w:r>
        <w:rPr>
          <w:rFonts w:ascii="Times New Roman" w:eastAsia="新宋体" w:hAnsi="Times New Roman" w:hint="eastAsia"/>
          <w:color w:val="FF0000"/>
          <w:szCs w:val="21"/>
        </w:rPr>
        <w:t>1kW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的电能，电能表的转盘转</w:t>
      </w:r>
      <w:r>
        <w:rPr>
          <w:rFonts w:ascii="Times New Roman" w:eastAsia="新宋体" w:hAnsi="Times New Roman" w:hint="eastAsia"/>
          <w:color w:val="FF0000"/>
          <w:szCs w:val="21"/>
        </w:rPr>
        <w:t>3000r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90E911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则电能表转盘转</w:t>
      </w:r>
      <w:r>
        <w:rPr>
          <w:rFonts w:ascii="Times New Roman" w:eastAsia="新宋体" w:hAnsi="Times New Roman" w:hint="eastAsia"/>
          <w:color w:val="FF0000"/>
          <w:szCs w:val="21"/>
        </w:rPr>
        <w:t>80r</w:t>
      </w:r>
      <w:r>
        <w:rPr>
          <w:rFonts w:ascii="Times New Roman" w:eastAsia="新宋体" w:hAnsi="Times New Roman" w:hint="eastAsia"/>
          <w:color w:val="FF0000"/>
          <w:szCs w:val="21"/>
        </w:rPr>
        <w:t>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F8C7A83">
          <v:shape id="图片 389" o:spid="_x0000_i1185" type="#_x0000_t75" style="width:28pt;height:26.5pt">
            <v:imagedata r:id="rId15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kW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EE05B8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此养生壶的实际功率：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实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B44D8F9">
          <v:shape id="图片 390" o:spid="_x0000_i1186" type="#_x0000_t75" style="width:10pt;height:26.5pt">
            <v:imagedata r:id="rId15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46"/>
        </w:rPr>
        <w:pict w14:anchorId="6B4472B7">
          <v:shape id="图片 391" o:spid="_x0000_i1187" type="#_x0000_t75" style="width:55.5pt;height:55pt">
            <v:imagedata r:id="rId15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0.8kW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800W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024D4F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BF1C167">
          <v:shape id="图片 392" o:spid="_x0000_i1188" type="#_x0000_t75" style="width:16.5pt;height:31pt">
            <v:imagedata r:id="rId15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可知，实际电压为：</w:t>
      </w:r>
      <w:r>
        <w:rPr>
          <w:rFonts w:ascii="Times New Roman" w:eastAsia="新宋体" w:hAnsi="Times New Roman" w:hint="eastAsia"/>
          <w:color w:val="FF0000"/>
          <w:szCs w:val="21"/>
        </w:rPr>
        <w:t>U'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18"/>
        </w:rPr>
        <w:pict w14:anchorId="44956E0D">
          <v:shape id="图片 393" o:spid="_x0000_i1189" type="#_x0000_t75" style="width:31pt;height:18pt">
            <v:imagedata r:id="rId15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4"/>
        </w:rPr>
        <w:pict w14:anchorId="33ABB633">
          <v:shape id="图片 394" o:spid="_x0000_i1190" type="#_x0000_t75" style="width:70.5pt;height:13.5pt">
            <v:imagedata r:id="rId15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200V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009D554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南京期末）电加热便携式养生杯可以在旅行中满足不同需求，如图甲是一款市场上的产品。图乙是该产品设计的可调节高、中、低三挡电加热养生杯原理图。电源电压为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，其中两个加热元件的阻值分别是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只能接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449BEB2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）在乙图电路中，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断开、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时，加热电路为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低　</w:t>
      </w:r>
      <w:r>
        <w:rPr>
          <w:rFonts w:ascii="Times New Roman" w:eastAsia="新宋体" w:hAnsi="Times New Roman" w:hint="eastAsia"/>
          <w:szCs w:val="21"/>
        </w:rPr>
        <w:t>（选填“高”、“中”或“低”）温挡。</w:t>
      </w:r>
    </w:p>
    <w:p w14:paraId="7C25A1EE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）求中温挡时电功率；</w:t>
      </w:r>
    </w:p>
    <w:p w14:paraId="4AC21D8C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）使用高温挡工作</w:t>
      </w:r>
      <w:r>
        <w:rPr>
          <w:rFonts w:ascii="Times New Roman" w:eastAsia="新宋体" w:hAnsi="Times New Roman" w:hint="eastAsia"/>
          <w:szCs w:val="21"/>
        </w:rPr>
        <w:t>5min</w:t>
      </w:r>
      <w:r>
        <w:rPr>
          <w:rFonts w:ascii="Times New Roman" w:eastAsia="新宋体" w:hAnsi="Times New Roman" w:hint="eastAsia"/>
          <w:szCs w:val="21"/>
        </w:rPr>
        <w:t>，电热杯消耗多少电能。</w:t>
      </w:r>
    </w:p>
    <w:p w14:paraId="13F467E4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D799552">
          <v:shape id="图片 395" o:spid="_x0000_i1191" type="#_x0000_t75" alt="http://www.zxxk.com" style="width:195pt;height:121pt">
            <v:imagedata r:id="rId157" o:title=""/>
          </v:shape>
        </w:pict>
      </w:r>
    </w:p>
    <w:p w14:paraId="22425C1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）在乙图电路中，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断开、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时，加热电路为低温挡；</w:t>
      </w:r>
    </w:p>
    <w:p w14:paraId="66D4868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）中温</w:t>
      </w:r>
      <w:r>
        <w:rPr>
          <w:rFonts w:ascii="Times New Roman" w:eastAsia="新宋体" w:hAnsi="Times New Roman" w:hint="eastAsia"/>
          <w:color w:val="FF0000"/>
          <w:szCs w:val="21"/>
        </w:rPr>
        <w:t>挡时电功率为</w:t>
      </w:r>
      <w:r>
        <w:rPr>
          <w:rFonts w:ascii="Times New Roman" w:eastAsia="新宋体" w:hAnsi="Times New Roman" w:hint="eastAsia"/>
          <w:color w:val="FF0000"/>
          <w:szCs w:val="21"/>
        </w:rPr>
        <w:t>36W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23A83A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）使用高温挡工作</w:t>
      </w:r>
      <w:r>
        <w:rPr>
          <w:rFonts w:ascii="Times New Roman" w:eastAsia="新宋体" w:hAnsi="Times New Roman" w:hint="eastAsia"/>
          <w:color w:val="FF0000"/>
          <w:szCs w:val="21"/>
        </w:rPr>
        <w:t>5min</w:t>
      </w:r>
      <w:r>
        <w:rPr>
          <w:rFonts w:ascii="Times New Roman" w:eastAsia="新宋体" w:hAnsi="Times New Roman" w:hint="eastAsia"/>
          <w:color w:val="FF0000"/>
          <w:szCs w:val="21"/>
        </w:rPr>
        <w:t>，电热杯消耗电能为</w:t>
      </w:r>
      <w:r>
        <w:rPr>
          <w:rFonts w:ascii="Times New Roman" w:eastAsia="新宋体" w:hAnsi="Times New Roman" w:hint="eastAsia"/>
          <w:color w:val="FF0000"/>
          <w:szCs w:val="21"/>
        </w:rPr>
        <w:t>1.62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9DA3D0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断开、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串联，此时电路的总电阻（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）最大，由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C625FFB">
          <v:shape id="图片 396" o:spid="_x0000_i1192" type="#_x0000_t75" style="width:16.5pt;height:31pt">
            <v:imagedata r:id="rId15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可知，电源电压不变、电路的电阻最大，则总功率最小，所以此时为低温挡。</w:t>
      </w:r>
    </w:p>
    <w:p w14:paraId="6463B2F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时，电路只有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工作，属于简单电路，此时为中温挡。</w:t>
      </w:r>
    </w:p>
    <w:p w14:paraId="5FD6CAB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中温挡功率为：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508D6F6">
          <v:shape id="图片 397" o:spid="_x0000_i1193" type="#_x0000_t75" style="width:16.5pt;height:34.5pt">
            <v:imagedata r:id="rId15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F2B4660">
          <v:shape id="图片 398" o:spid="_x0000_i1194" type="#_x0000_t75" style="width:43.5pt;height:31pt">
            <v:imagedata r:id="rId16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36W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E2C6FE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接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并联，此时总功率最大，是高温挡。</w:t>
      </w:r>
    </w:p>
    <w:p w14:paraId="19CECAF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支路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A37B4C0">
          <v:shape id="图片 399" o:spid="_x0000_i1195" type="#_x0000_t75" style="width:16.5pt;height:34.5pt">
            <v:imagedata r:id="rId15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61E2ED3">
          <v:shape id="图片 400" o:spid="_x0000_i1196" type="#_x0000_t75" style="width:43.5pt;height:31pt">
            <v:imagedata r:id="rId16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36W</w:t>
      </w:r>
    </w:p>
    <w:p w14:paraId="2D4C2BF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支路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EF71EE9">
          <v:shape id="图片 401" o:spid="_x0000_i1197" type="#_x0000_t75" style="width:16.5pt;height:34.5pt">
            <v:imagedata r:id="rId16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9698459">
          <v:shape id="图片 402" o:spid="_x0000_i1198" type="#_x0000_t75" style="width:43.5pt;height:31pt">
            <v:imagedata r:id="rId16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18W</w:t>
      </w:r>
    </w:p>
    <w:p w14:paraId="5E40315F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总功率为：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36W+18W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54W</w:t>
      </w:r>
    </w:p>
    <w:p w14:paraId="5FB2E6A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高温挡工作</w:t>
      </w:r>
      <w:r>
        <w:rPr>
          <w:rFonts w:ascii="Times New Roman" w:eastAsia="新宋体" w:hAnsi="Times New Roman" w:hint="eastAsia"/>
          <w:color w:val="FF0000"/>
          <w:szCs w:val="21"/>
        </w:rPr>
        <w:t>5min</w: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300s</w:t>
      </w:r>
      <w:r>
        <w:rPr>
          <w:rFonts w:ascii="Times New Roman" w:eastAsia="新宋体" w:hAnsi="Times New Roman" w:hint="eastAsia"/>
          <w:color w:val="FF0000"/>
          <w:szCs w:val="21"/>
        </w:rPr>
        <w:t>，电热杯消耗电能为：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54W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300s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1.62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D473FAD" w14:textId="77777777" w:rsidR="00BE2968" w:rsidRDefault="00B76201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四．电功与电热的综合计算</w:t>
      </w:r>
    </w:p>
    <w:p w14:paraId="6162B3BA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泰兴市期末）图甲是小明家某型号电热加湿器的原理图，电热加湿器的额定电压为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，最大注水量为</w:t>
      </w:r>
      <w:r>
        <w:rPr>
          <w:rFonts w:ascii="Times New Roman" w:eastAsia="新宋体" w:hAnsi="Times New Roman" w:hint="eastAsia"/>
          <w:szCs w:val="21"/>
        </w:rPr>
        <w:t>3L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为发热电阻，不考虑温度对电阻的影响，且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为旋转型开关，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为触点，通过旋转开关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可实现“关”、“低挡”、“高挡”之间的切换，低挡发热功率</w:t>
      </w:r>
      <w:r>
        <w:rPr>
          <w:rFonts w:ascii="Times New Roman" w:eastAsia="新宋体" w:hAnsi="Times New Roman" w:hint="eastAsia"/>
          <w:szCs w:val="21"/>
        </w:rPr>
        <w:t>100W</w:t>
      </w:r>
      <w:r>
        <w:rPr>
          <w:rFonts w:ascii="Times New Roman" w:eastAsia="新宋体" w:hAnsi="Times New Roman" w:hint="eastAsia"/>
          <w:szCs w:val="21"/>
        </w:rPr>
        <w:t>。（低挡为小功率加热，高挡为大功率加热）</w:t>
      </w:r>
    </w:p>
    <w:p w14:paraId="2295C55B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的阻值；</w:t>
      </w:r>
    </w:p>
    <w:p w14:paraId="66C10547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）某次使用加湿器工作时，加湿器注水仓中加注冷水已达到最大注水量，如图乙所示是该次使用加湿器工作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的图象，请计算加湿器在高挡正常工作时消耗的电能；</w:t>
      </w:r>
    </w:p>
    <w:p w14:paraId="15F4711A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</w:t>
      </w:r>
      <w:r>
        <w:rPr>
          <w:rFonts w:ascii="Times New Roman" w:eastAsia="新宋体" w:hAnsi="Times New Roman" w:hint="eastAsia"/>
          <w:szCs w:val="21"/>
        </w:rPr>
        <w:t>该次工作过程中产生的热量全部被水吸收，可以使注水仓中冷水的温度升高多少℃</w:t>
      </w:r>
      <w:r>
        <w:rPr>
          <w:rFonts w:ascii="Times New Roman" w:eastAsia="新宋体" w:hAnsi="Times New Roman" w:hint="eastAsia"/>
          <w:szCs w:val="21"/>
        </w:rPr>
        <w:t>[</w:t>
      </w:r>
      <w:r>
        <w:rPr>
          <w:rFonts w:ascii="Times New Roman" w:eastAsia="新宋体" w:hAnsi="Times New Roman" w:hint="eastAsia"/>
          <w:szCs w:val="21"/>
        </w:rPr>
        <w:t>计算结果保留一位小数，水的比热容为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DA3B308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0070A8C">
          <v:shape id="图片 403" o:spid="_x0000_i1199" type="#_x0000_t75" alt="http://www.zxxk.com" style="width:247.5pt;height:131.5pt">
            <v:imagedata r:id="rId163" o:title=""/>
          </v:shape>
        </w:pict>
      </w:r>
    </w:p>
    <w:p w14:paraId="6C1829C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的阻值为</w:t>
      </w:r>
      <w:r>
        <w:rPr>
          <w:rFonts w:ascii="Times New Roman" w:eastAsia="新宋体" w:hAnsi="Times New Roman" w:hint="eastAsia"/>
          <w:color w:val="FF0000"/>
          <w:szCs w:val="21"/>
        </w:rPr>
        <w:t>121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607720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）加湿器在高挡正常工作时消耗的电能为</w:t>
      </w:r>
      <w:r>
        <w:rPr>
          <w:rFonts w:ascii="Times New Roman" w:eastAsia="新宋体" w:hAnsi="Times New Roman" w:hint="eastAsia"/>
          <w:color w:val="FF0000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6AEACB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）在该次工作过程中产生的热量全部被水吸收，可以使注水仓中冷水的温度升高</w:t>
      </w:r>
      <w:r>
        <w:rPr>
          <w:rFonts w:ascii="Times New Roman" w:eastAsia="新宋体" w:hAnsi="Times New Roman" w:hint="eastAsia"/>
          <w:color w:val="FF0000"/>
          <w:szCs w:val="21"/>
        </w:rPr>
        <w:t>19.0</w:t>
      </w:r>
      <w:r>
        <w:rPr>
          <w:rFonts w:ascii="Times New Roman" w:eastAsia="新宋体" w:hAnsi="Times New Roman" w:hint="eastAsia"/>
          <w:color w:val="FF0000"/>
          <w:szCs w:val="21"/>
        </w:rPr>
        <w:t>℃。</w:t>
      </w:r>
    </w:p>
    <w:p w14:paraId="4623F20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）由图甲知，开关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接“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”触点时，电路为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串联的电路，电路的总电阻最大，电源的电压一定，由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92C69E3">
          <v:shape id="图片 404" o:spid="_x0000_i1200" type="#_x0000_t75" style="width:16.5pt;height:31pt">
            <v:imagedata r:id="rId16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可知，电热加湿器的功率最小，处于低挡，</w:t>
      </w:r>
    </w:p>
    <w:p w14:paraId="6C087CF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7E6F8D0">
          <v:shape id="图片 405" o:spid="_x0000_i1201" type="#_x0000_t75" style="width:16.5pt;height:31pt">
            <v:imagedata r:id="rId16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的总电阻为：</w:t>
      </w:r>
    </w:p>
    <w:p w14:paraId="1CAFC13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2E42B1E">
          <v:shape id="图片 406" o:spid="_x0000_i1202" type="#_x0000_t75" style="width:21pt;height:34.5pt">
            <v:imagedata r:id="rId16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656D26D">
          <v:shape id="图片 407" o:spid="_x0000_i1203" type="#_x0000_t75" style="width:49.5pt;height:31pt">
            <v:imagedata r:id="rId16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484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D94239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7260BB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所以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+3R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484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99BECE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所以电阻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的阻值为：</w:t>
      </w:r>
    </w:p>
    <w:p w14:paraId="1DDC451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BD35FBD">
          <v:shape id="图片 408" o:spid="_x0000_i1204" type="#_x0000_t75" style="width:34pt;height:26.5pt">
            <v:imagedata r:id="rId16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121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6526D4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接“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”触点时，电路为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的简单电路，电路的总电阻最小，电源的电压一定，由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70CB2B7">
          <v:shape id="图片 409" o:spid="_x0000_i1205" type="#_x0000_t75" style="width:16.5pt;height:31pt">
            <v:imagedata r:id="rId16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可知，电热加湿器的功率最大，处于高挡，</w:t>
      </w:r>
    </w:p>
    <w:p w14:paraId="4336F6F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高挡的功率为：</w:t>
      </w:r>
    </w:p>
    <w:p w14:paraId="2EAC2D3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0D30D19A">
          <v:shape id="图片 410" o:spid="_x0000_i1206" type="#_x0000_t75" style="width:16.5pt;height:34.5pt">
            <v:imagedata r:id="rId16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24E5C07D">
          <v:shape id="图片 411" o:spid="_x0000_i1207" type="#_x0000_t75" style="width:49.5pt;height:31pt">
            <v:imagedata r:id="rId16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E4FF45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由图乙知，工作</w:t>
      </w:r>
      <w:r>
        <w:rPr>
          <w:rFonts w:ascii="Times New Roman" w:eastAsia="新宋体" w:hAnsi="Times New Roman" w:hint="eastAsia"/>
          <w:color w:val="FF0000"/>
          <w:szCs w:val="21"/>
        </w:rPr>
        <w:t>30min</w:t>
      </w:r>
      <w:r>
        <w:rPr>
          <w:rFonts w:ascii="Times New Roman" w:eastAsia="新宋体" w:hAnsi="Times New Roman" w:hint="eastAsia"/>
          <w:color w:val="FF0000"/>
          <w:szCs w:val="21"/>
        </w:rPr>
        <w:t>时，其中高挡工作时间为</w:t>
      </w:r>
      <w:r>
        <w:rPr>
          <w:rFonts w:ascii="Times New Roman" w:eastAsia="新宋体" w:hAnsi="Times New Roman" w:hint="eastAsia"/>
          <w:color w:val="FF0000"/>
          <w:szCs w:val="21"/>
        </w:rPr>
        <w:t>10min</w:t>
      </w:r>
      <w:r>
        <w:rPr>
          <w:rFonts w:ascii="Times New Roman" w:eastAsia="新宋体" w:hAnsi="Times New Roman" w:hint="eastAsia"/>
          <w:color w:val="FF0000"/>
          <w:szCs w:val="21"/>
        </w:rPr>
        <w:t>，低挡工作时间为</w:t>
      </w:r>
      <w:r>
        <w:rPr>
          <w:rFonts w:ascii="Times New Roman" w:eastAsia="新宋体" w:hAnsi="Times New Roman" w:hint="eastAsia"/>
          <w:color w:val="FF0000"/>
          <w:szCs w:val="21"/>
        </w:rPr>
        <w:t>20min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C5CB6F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D163016">
          <v:shape id="图片 412" o:spid="_x0000_i1208" type="#_x0000_t75" style="width:10pt;height:26.5pt">
            <v:imagedata r:id="rId170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可得，在高挡正常工作时消耗的电能：</w:t>
      </w:r>
    </w:p>
    <w:p w14:paraId="0BE519E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400W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F1E538E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）由密度公式</w:t>
      </w:r>
      <w:r>
        <w:rPr>
          <w:rFonts w:ascii="Cambria Math" w:eastAsia="Cambria Math" w:hAnsi="Cambria Math"/>
          <w:color w:val="FF0000"/>
          <w:szCs w:val="21"/>
        </w:rPr>
        <w:t>ρ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73F8A10">
          <v:shape id="图片 413" o:spid="_x0000_i1209" type="#_x0000_t75" style="width:10pt;height:26.5pt">
            <v:imagedata r:id="rId17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知水的质量为：</w:t>
      </w:r>
    </w:p>
    <w:p w14:paraId="79785CB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ρ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kg/m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3kg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8A4C6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如果产生的热量全部被水吸收，即：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9A0BBA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可得，水升高的温度：</w:t>
      </w:r>
    </w:p>
    <w:p w14:paraId="564B6854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5BA0925B">
          <v:shape id="图片 414" o:spid="_x0000_i1210" type="#_x0000_t75" style="width:21pt;height:31pt">
            <v:imagedata r:id="rId17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3A1B815B">
          <v:shape id="图片 415" o:spid="_x0000_i1211" type="#_x0000_t75" style="width:145.5pt;height:34.5pt">
            <v:imagedata r:id="rId17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19.0</w:t>
      </w:r>
      <w:r>
        <w:rPr>
          <w:rFonts w:ascii="Times New Roman" w:eastAsia="新宋体" w:hAnsi="Times New Roman" w:hint="eastAsia"/>
          <w:color w:val="FF0000"/>
          <w:szCs w:val="21"/>
        </w:rPr>
        <w:t>℃。</w:t>
      </w:r>
    </w:p>
    <w:p w14:paraId="25EE51FB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秋•亭湖区期末）图甲是某家用电暖器，有“低温”、“中温”、“高温”</w:t>
      </w:r>
      <w:r>
        <w:rPr>
          <w:rFonts w:ascii="Times New Roman" w:eastAsia="新宋体" w:hAnsi="Times New Roman" w:hint="eastAsia"/>
          <w:szCs w:val="21"/>
        </w:rPr>
        <w:t>三挡，铭牌见下表（“高温”挡功率空出），图乙为其简化的电路原理图。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是自我保护开关，电暖器工作时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处于闭合状态；电暖器跌倒时，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自动断开，切断电源，保证安全，闭合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为“低温”挡，请完成下列问题：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659"/>
        <w:gridCol w:w="2658"/>
        <w:gridCol w:w="2769"/>
      </w:tblGrid>
      <w:tr w:rsidR="00BE2968" w14:paraId="227071EF" w14:textId="77777777">
        <w:tc>
          <w:tcPr>
            <w:tcW w:w="10710" w:type="dxa"/>
            <w:gridSpan w:val="3"/>
          </w:tcPr>
          <w:p w14:paraId="42CBE080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电暖器</w:t>
            </w:r>
          </w:p>
        </w:tc>
      </w:tr>
      <w:tr w:rsidR="00BE2968" w14:paraId="0DC05742" w14:textId="77777777">
        <w:tc>
          <w:tcPr>
            <w:tcW w:w="7140" w:type="dxa"/>
            <w:gridSpan w:val="2"/>
          </w:tcPr>
          <w:p w14:paraId="4ECF92B9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额定电压</w:t>
            </w:r>
          </w:p>
        </w:tc>
        <w:tc>
          <w:tcPr>
            <w:tcW w:w="3570" w:type="dxa"/>
          </w:tcPr>
          <w:p w14:paraId="0C3CA631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220V</w:t>
            </w:r>
          </w:p>
        </w:tc>
      </w:tr>
      <w:tr w:rsidR="00BE2968" w14:paraId="6C77BCCC" w14:textId="77777777">
        <w:tc>
          <w:tcPr>
            <w:tcW w:w="3570" w:type="dxa"/>
            <w:vMerge w:val="restart"/>
          </w:tcPr>
          <w:p w14:paraId="26E02DF5" w14:textId="77777777" w:rsidR="00BE2968" w:rsidRDefault="00BE2968">
            <w:pPr>
              <w:spacing w:line="360" w:lineRule="auto"/>
              <w:jc w:val="center"/>
              <w:rPr>
                <w:lang w:eastAsia="zh-CN"/>
              </w:rPr>
            </w:pPr>
          </w:p>
          <w:p w14:paraId="014FE593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额定功率</w:t>
            </w:r>
          </w:p>
        </w:tc>
        <w:tc>
          <w:tcPr>
            <w:tcW w:w="3570" w:type="dxa"/>
          </w:tcPr>
          <w:p w14:paraId="7126FC82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低温挡</w:t>
            </w:r>
          </w:p>
        </w:tc>
        <w:tc>
          <w:tcPr>
            <w:tcW w:w="3570" w:type="dxa"/>
          </w:tcPr>
          <w:p w14:paraId="7FB20BB3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550W</w:t>
            </w:r>
          </w:p>
        </w:tc>
      </w:tr>
      <w:tr w:rsidR="00BE2968" w14:paraId="5A7ECC6D" w14:textId="77777777">
        <w:tc>
          <w:tcPr>
            <w:tcW w:w="3570" w:type="dxa"/>
            <w:vMerge/>
          </w:tcPr>
          <w:p w14:paraId="4892D82B" w14:textId="77777777" w:rsidR="00BE2968" w:rsidRDefault="00BE2968">
            <w:pPr>
              <w:spacing w:line="360" w:lineRule="auto"/>
              <w:rPr>
                <w:lang w:eastAsia="zh-CN"/>
              </w:rPr>
            </w:pPr>
          </w:p>
        </w:tc>
        <w:tc>
          <w:tcPr>
            <w:tcW w:w="3570" w:type="dxa"/>
          </w:tcPr>
          <w:p w14:paraId="447BBF6A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中温挡</w:t>
            </w:r>
          </w:p>
        </w:tc>
        <w:tc>
          <w:tcPr>
            <w:tcW w:w="3570" w:type="dxa"/>
          </w:tcPr>
          <w:p w14:paraId="5A6B1E85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1100W</w:t>
            </w:r>
          </w:p>
        </w:tc>
      </w:tr>
      <w:tr w:rsidR="00BE2968" w14:paraId="08A6766F" w14:textId="77777777">
        <w:tc>
          <w:tcPr>
            <w:tcW w:w="3570" w:type="dxa"/>
            <w:vMerge/>
          </w:tcPr>
          <w:p w14:paraId="4D7551F4" w14:textId="77777777" w:rsidR="00BE2968" w:rsidRDefault="00BE2968">
            <w:pPr>
              <w:spacing w:line="360" w:lineRule="auto"/>
              <w:rPr>
                <w:lang w:eastAsia="zh-CN"/>
              </w:rPr>
            </w:pPr>
          </w:p>
        </w:tc>
        <w:tc>
          <w:tcPr>
            <w:tcW w:w="3570" w:type="dxa"/>
          </w:tcPr>
          <w:p w14:paraId="28D5EE1C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高温挡</w:t>
            </w:r>
          </w:p>
        </w:tc>
        <w:tc>
          <w:tcPr>
            <w:tcW w:w="3570" w:type="dxa"/>
          </w:tcPr>
          <w:p w14:paraId="321C744D" w14:textId="77777777" w:rsidR="00BE2968" w:rsidRDefault="00BE2968">
            <w:pPr>
              <w:spacing w:line="360" w:lineRule="auto"/>
              <w:jc w:val="center"/>
              <w:rPr>
                <w:lang w:eastAsia="zh-CN"/>
              </w:rPr>
            </w:pPr>
          </w:p>
        </w:tc>
      </w:tr>
      <w:tr w:rsidR="00BE2968" w14:paraId="112D91C7" w14:textId="77777777">
        <w:tc>
          <w:tcPr>
            <w:tcW w:w="3570" w:type="dxa"/>
          </w:tcPr>
          <w:p w14:paraId="751A263C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频率</w:t>
            </w:r>
          </w:p>
        </w:tc>
        <w:tc>
          <w:tcPr>
            <w:tcW w:w="3570" w:type="dxa"/>
          </w:tcPr>
          <w:p w14:paraId="0739C88E" w14:textId="77777777" w:rsidR="00BE2968" w:rsidRDefault="00BE2968">
            <w:pPr>
              <w:spacing w:line="360" w:lineRule="auto"/>
              <w:jc w:val="center"/>
              <w:rPr>
                <w:lang w:eastAsia="zh-CN"/>
              </w:rPr>
            </w:pPr>
          </w:p>
        </w:tc>
        <w:tc>
          <w:tcPr>
            <w:tcW w:w="3570" w:type="dxa"/>
          </w:tcPr>
          <w:p w14:paraId="4ECFB3B2" w14:textId="77777777" w:rsidR="00BE2968" w:rsidRDefault="00B76201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50Hz</w:t>
            </w:r>
          </w:p>
        </w:tc>
      </w:tr>
    </w:tbl>
    <w:p w14:paraId="1C3E382B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）“低温”挡正常工作时的电阻是多少？</w:t>
      </w:r>
    </w:p>
    <w:p w14:paraId="19FD77EE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）“高温”挡正常工作</w:t>
      </w:r>
      <w:r>
        <w:rPr>
          <w:rFonts w:ascii="Times New Roman" w:eastAsia="新宋体" w:hAnsi="Times New Roman" w:hint="eastAsia"/>
          <w:szCs w:val="21"/>
        </w:rPr>
        <w:t>20min</w:t>
      </w:r>
      <w:r>
        <w:rPr>
          <w:rFonts w:ascii="Times New Roman" w:eastAsia="新宋体" w:hAnsi="Times New Roman" w:hint="eastAsia"/>
          <w:szCs w:val="21"/>
        </w:rPr>
        <w:t>，消耗的电能是多少？</w:t>
      </w:r>
    </w:p>
    <w:p w14:paraId="2BEEA2AE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）若某密闭房间内空气质量为</w:t>
      </w:r>
      <w:r>
        <w:rPr>
          <w:rFonts w:ascii="Times New Roman" w:eastAsia="新宋体" w:hAnsi="Times New Roman" w:hint="eastAsia"/>
          <w:szCs w:val="21"/>
        </w:rPr>
        <w:t>60kg</w:t>
      </w:r>
      <w:r>
        <w:rPr>
          <w:rFonts w:ascii="Times New Roman" w:eastAsia="新宋体" w:hAnsi="Times New Roman" w:hint="eastAsia"/>
          <w:szCs w:val="21"/>
        </w:rPr>
        <w:t>，空气温度为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℃，设定空气的比热容为</w:t>
      </w:r>
      <w:r>
        <w:rPr>
          <w:rFonts w:ascii="Times New Roman" w:eastAsia="新宋体" w:hAnsi="Times New Roman" w:hint="eastAsia"/>
          <w:szCs w:val="21"/>
        </w:rPr>
        <w:t>1.1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•℃）且保持不变，用该电暖器的“高温”挡正常工作</w:t>
      </w:r>
      <w:r>
        <w:rPr>
          <w:rFonts w:ascii="Times New Roman" w:eastAsia="新宋体" w:hAnsi="Times New Roman" w:hint="eastAsia"/>
          <w:szCs w:val="21"/>
        </w:rPr>
        <w:t>20min</w:t>
      </w:r>
      <w:r>
        <w:rPr>
          <w:rFonts w:ascii="Times New Roman" w:eastAsia="新宋体" w:hAnsi="Times New Roman" w:hint="eastAsia"/>
          <w:szCs w:val="21"/>
        </w:rPr>
        <w:t>，放出热量的</w:t>
      </w:r>
      <w:r>
        <w:rPr>
          <w:rFonts w:ascii="Times New Roman" w:eastAsia="新宋体" w:hAnsi="Times New Roman" w:hint="eastAsia"/>
          <w:szCs w:val="21"/>
        </w:rPr>
        <w:t>50%</w:t>
      </w:r>
      <w:r>
        <w:rPr>
          <w:rFonts w:ascii="Times New Roman" w:eastAsia="新宋体" w:hAnsi="Times New Roman" w:hint="eastAsia"/>
          <w:szCs w:val="21"/>
        </w:rPr>
        <w:t>被房间内的空气吸收，那么可使此房间的温度升高多少℃？</w:t>
      </w:r>
    </w:p>
    <w:p w14:paraId="7CE3B00B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C3E40CC">
          <v:shape id="图片 416" o:spid="_x0000_i1212" type="#_x0000_t75" alt="http://www.zxxk.com" style="width:184.5pt;height:116.5pt">
            <v:imagedata r:id="rId174" o:title=""/>
          </v:shape>
        </w:pict>
      </w:r>
    </w:p>
    <w:p w14:paraId="45E5971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）“低温”挡正常工作时的电阻是</w:t>
      </w:r>
      <w:r>
        <w:rPr>
          <w:rFonts w:ascii="Times New Roman" w:eastAsia="新宋体" w:hAnsi="Times New Roman" w:hint="eastAsia"/>
          <w:color w:val="FF0000"/>
          <w:szCs w:val="21"/>
        </w:rPr>
        <w:t>88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3E272B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）“高温”挡正常工作</w:t>
      </w:r>
      <w:r>
        <w:rPr>
          <w:rFonts w:ascii="Times New Roman" w:eastAsia="新宋体" w:hAnsi="Times New Roman" w:hint="eastAsia"/>
          <w:color w:val="FF0000"/>
          <w:szCs w:val="21"/>
        </w:rPr>
        <w:t>20min</w:t>
      </w:r>
      <w:r>
        <w:rPr>
          <w:rFonts w:ascii="Times New Roman" w:eastAsia="新宋体" w:hAnsi="Times New Roman" w:hint="eastAsia"/>
          <w:color w:val="FF0000"/>
          <w:szCs w:val="21"/>
        </w:rPr>
        <w:t>，消耗的电能是</w:t>
      </w:r>
      <w:r>
        <w:rPr>
          <w:rFonts w:ascii="Times New Roman" w:eastAsia="新宋体" w:hAnsi="Times New Roman" w:hint="eastAsia"/>
          <w:color w:val="FF0000"/>
          <w:szCs w:val="21"/>
        </w:rPr>
        <w:t>1.98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157F87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）可使此房间的温度升高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Cs w:val="21"/>
        </w:rPr>
        <w:t>℃。</w:t>
      </w:r>
    </w:p>
    <w:p w14:paraId="56E42EE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为“低温”挡，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单独接入电路，</w:t>
      </w:r>
    </w:p>
    <w:p w14:paraId="0AE8DC0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B48A98E">
          <v:shape id="图片 417" o:spid="_x0000_i1213" type="#_x0000_t75" style="width:16.5pt;height:31pt">
            <v:imagedata r:id="rId1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得“低温”</w:t>
      </w:r>
      <w:r>
        <w:rPr>
          <w:rFonts w:ascii="Times New Roman" w:eastAsia="新宋体" w:hAnsi="Times New Roman" w:hint="eastAsia"/>
          <w:color w:val="FF0000"/>
          <w:szCs w:val="21"/>
        </w:rPr>
        <w:t>挡正常工作时的电阻：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7D9D5F16">
          <v:shape id="图片 418" o:spid="_x0000_i1214" type="#_x0000_t75" style="width:31pt;height:34.5pt">
            <v:imagedata r:id="rId17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1955B92B">
          <v:shape id="图片 419" o:spid="_x0000_i1215" type="#_x0000_t75" style="width:49.5pt;height:31pt">
            <v:imagedata r:id="rId17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88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24E505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）单独闭合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单独接入电路，为“中温”挡；</w:t>
      </w:r>
    </w:p>
    <w:p w14:paraId="316CD1E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同时闭合，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并联，电路的总电阻最小，由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08AD68F0">
          <v:shape id="图片 420" o:spid="_x0000_i1216" type="#_x0000_t75" style="width:16.5pt;height:31pt">
            <v:imagedata r:id="rId17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可知，电路消耗的电功率最大，即为高温挡；</w:t>
      </w:r>
    </w:p>
    <w:p w14:paraId="36BC680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则高温挡的功率：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低</w:t>
      </w:r>
      <w:r>
        <w:rPr>
          <w:rFonts w:ascii="Times New Roman" w:eastAsia="新宋体" w:hAnsi="Times New Roman" w:hint="eastAsia"/>
          <w:color w:val="FF0000"/>
          <w:szCs w:val="21"/>
        </w:rPr>
        <w:t>+P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中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550W+1100W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1650W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4EF8C5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“高温”挡正常工作</w:t>
      </w:r>
      <w:r>
        <w:rPr>
          <w:rFonts w:ascii="Times New Roman" w:eastAsia="新宋体" w:hAnsi="Times New Roman" w:hint="eastAsia"/>
          <w:color w:val="FF0000"/>
          <w:szCs w:val="21"/>
        </w:rPr>
        <w:t>20min</w:t>
      </w:r>
      <w:r>
        <w:rPr>
          <w:rFonts w:ascii="Times New Roman" w:eastAsia="新宋体" w:hAnsi="Times New Roman" w:hint="eastAsia"/>
          <w:color w:val="FF0000"/>
          <w:szCs w:val="21"/>
        </w:rPr>
        <w:t>，消耗的电能：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高温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1650W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1.98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4E8B1F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）空气吸收的热量：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η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50%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19.8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9.9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E01077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可得，房间的空气温度升高：Δ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7F9F6925">
          <v:shape id="图片 421" o:spid="_x0000_i1217" type="#_x0000_t75" style="width:21pt;height:31pt">
            <v:imagedata r:id="rId17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30"/>
        </w:rPr>
        <w:pict w14:anchorId="2191A5DB">
          <v:shape id="图片 422" o:spid="_x0000_i1218" type="#_x0000_t75" style="width:151.5pt;height:34.5pt">
            <v:imagedata r:id="rId179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Cs w:val="21"/>
        </w:rPr>
        <w:t>℃。</w:t>
      </w:r>
    </w:p>
    <w:p w14:paraId="5887F775" w14:textId="77777777" w:rsidR="00BE2968" w:rsidRDefault="00B7620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秋•邗江区期末）如图甲是食堂为餐具消毒、烘干的保洁消毒柜，其内部电路如图乙，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为温控开关，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为门控开关，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为石英加热管。消毒柜的总功率为</w:t>
      </w:r>
      <w:r>
        <w:rPr>
          <w:rFonts w:ascii="Times New Roman" w:eastAsia="新宋体" w:hAnsi="Times New Roman" w:hint="eastAsia"/>
          <w:szCs w:val="21"/>
        </w:rPr>
        <w:t>1250W</w:t>
      </w:r>
      <w:r>
        <w:rPr>
          <w:rFonts w:ascii="Times New Roman" w:eastAsia="新宋体" w:hAnsi="Times New Roman" w:hint="eastAsia"/>
          <w:szCs w:val="21"/>
        </w:rPr>
        <w:t>，臭氧发生器的功率为</w:t>
      </w:r>
      <w:r>
        <w:rPr>
          <w:rFonts w:ascii="Times New Roman" w:eastAsia="新宋体" w:hAnsi="Times New Roman" w:hint="eastAsia"/>
          <w:szCs w:val="21"/>
        </w:rPr>
        <w:t>150W</w:t>
      </w:r>
      <w:r>
        <w:rPr>
          <w:rFonts w:ascii="Times New Roman" w:eastAsia="新宋体" w:hAnsi="Times New Roman" w:hint="eastAsia"/>
          <w:szCs w:val="21"/>
        </w:rPr>
        <w:t>．求：</w:t>
      </w:r>
    </w:p>
    <w:p w14:paraId="732D292E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）关闭柜门，门控开关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闭合，臭氧发生器工作</w:t>
      </w:r>
      <w:r>
        <w:rPr>
          <w:rFonts w:ascii="Times New Roman" w:eastAsia="新宋体" w:hAnsi="Times New Roman" w:hint="eastAsia"/>
          <w:szCs w:val="21"/>
        </w:rPr>
        <w:t>10 min</w:t>
      </w:r>
      <w:r>
        <w:rPr>
          <w:rFonts w:ascii="Times New Roman" w:eastAsia="新宋体" w:hAnsi="Times New Roman" w:hint="eastAsia"/>
          <w:szCs w:val="21"/>
        </w:rPr>
        <w:t>所消耗的电能。</w:t>
      </w:r>
    </w:p>
    <w:p w14:paraId="2691B635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）正常工作时通过石英加热管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的电流和它的阻值。</w:t>
      </w:r>
    </w:p>
    <w:p w14:paraId="3F07E9B1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）若在货架上放</w:t>
      </w:r>
      <w:r>
        <w:rPr>
          <w:rFonts w:ascii="Times New Roman" w:eastAsia="新宋体" w:hAnsi="Times New Roman" w:hint="eastAsia"/>
          <w:szCs w:val="21"/>
        </w:rPr>
        <w:t>100kg</w:t>
      </w:r>
      <w:r>
        <w:rPr>
          <w:rFonts w:ascii="Times New Roman" w:eastAsia="新宋体" w:hAnsi="Times New Roman" w:hint="eastAsia"/>
          <w:szCs w:val="21"/>
        </w:rPr>
        <w:t>的不锈钢餐具，将其从</w:t>
      </w: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℃加热到</w:t>
      </w:r>
      <w:r>
        <w:rPr>
          <w:rFonts w:ascii="Times New Roman" w:eastAsia="新宋体" w:hAnsi="Times New Roman" w:hint="eastAsia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℃，不计热量损失，正常工作需要加热多长时间？</w:t>
      </w:r>
      <w:r>
        <w:rPr>
          <w:rFonts w:ascii="Times New Roman" w:eastAsia="新宋体" w:hAnsi="Times New Roman" w:hint="eastAsia"/>
          <w:szCs w:val="21"/>
        </w:rPr>
        <w:t>[c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钢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</w:t>
      </w:r>
      <w:r>
        <w:rPr>
          <w:rFonts w:ascii="Times New Roman" w:eastAsia="新宋体" w:hAnsi="Times New Roman" w:hint="eastAsia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D9D0E5C" w14:textId="77777777" w:rsidR="00BE2968" w:rsidRDefault="00B76201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B948E4F">
          <v:shape id="图片 423" o:spid="_x0000_i1219" type="#_x0000_t75" alt="http://www.zxxk.com" style="width:192pt;height:105pt">
            <v:imagedata r:id="rId180" o:title=""/>
          </v:shape>
        </w:pict>
      </w:r>
    </w:p>
    <w:p w14:paraId="7D3C97D7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）关闭柜门，门控开关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闭合，臭氧发生器工作</w:t>
      </w:r>
      <w:r>
        <w:rPr>
          <w:rFonts w:ascii="Times New Roman" w:eastAsia="新宋体" w:hAnsi="Times New Roman" w:hint="eastAsia"/>
          <w:color w:val="FF0000"/>
          <w:szCs w:val="21"/>
        </w:rPr>
        <w:t>10 min</w:t>
      </w:r>
      <w:r>
        <w:rPr>
          <w:rFonts w:ascii="Times New Roman" w:eastAsia="新宋体" w:hAnsi="Times New Roman" w:hint="eastAsia"/>
          <w:color w:val="FF0000"/>
          <w:szCs w:val="21"/>
        </w:rPr>
        <w:t>所消耗的电能为</w:t>
      </w:r>
      <w:r>
        <w:rPr>
          <w:rFonts w:ascii="Times New Roman" w:eastAsia="新宋体" w:hAnsi="Times New Roman" w:hint="eastAsia"/>
          <w:color w:val="FF0000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89A0AB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）正常工作时通过石英加热管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的电流为</w:t>
      </w:r>
      <w:r>
        <w:rPr>
          <w:rFonts w:ascii="Times New Roman" w:eastAsia="新宋体" w:hAnsi="Times New Roman" w:hint="eastAsia"/>
          <w:color w:val="FF0000"/>
          <w:szCs w:val="21"/>
        </w:rPr>
        <w:t>5A</w:t>
      </w:r>
      <w:r>
        <w:rPr>
          <w:rFonts w:ascii="Times New Roman" w:eastAsia="新宋体" w:hAnsi="Times New Roman" w:hint="eastAsia"/>
          <w:color w:val="FF0000"/>
          <w:szCs w:val="21"/>
        </w:rPr>
        <w:t>，它的阻值为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898FE3E" w14:textId="77777777" w:rsidR="00BE2968" w:rsidRDefault="00B76201">
      <w:pPr>
        <w:spacing w:line="360" w:lineRule="auto"/>
        <w:ind w:leftChars="130" w:left="273"/>
        <w:rPr>
          <w:color w:val="FF0000"/>
          <w:lang w:eastAsia="zh-CN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）若在货架上放</w:t>
      </w:r>
      <w:r>
        <w:rPr>
          <w:rFonts w:ascii="Times New Roman" w:eastAsia="新宋体" w:hAnsi="Times New Roman" w:hint="eastAsia"/>
          <w:color w:val="FF0000"/>
          <w:szCs w:val="21"/>
        </w:rPr>
        <w:t>100kg</w:t>
      </w:r>
      <w:r>
        <w:rPr>
          <w:rFonts w:ascii="Times New Roman" w:eastAsia="新宋体" w:hAnsi="Times New Roman" w:hint="eastAsia"/>
          <w:color w:val="FF0000"/>
          <w:szCs w:val="21"/>
        </w:rPr>
        <w:t>的不锈钢餐具，将其从</w:t>
      </w:r>
      <w:r>
        <w:rPr>
          <w:rFonts w:ascii="Times New Roman" w:eastAsia="新宋体" w:hAnsi="Times New Roman" w:hint="eastAsia"/>
          <w:color w:val="FF0000"/>
          <w:szCs w:val="21"/>
        </w:rPr>
        <w:t>26</w:t>
      </w:r>
      <w:r>
        <w:rPr>
          <w:rFonts w:ascii="Times New Roman" w:eastAsia="新宋体" w:hAnsi="Times New Roman" w:hint="eastAsia"/>
          <w:color w:val="FF0000"/>
          <w:szCs w:val="21"/>
        </w:rPr>
        <w:t>℃加热到</w:t>
      </w:r>
      <w:r>
        <w:rPr>
          <w:rFonts w:ascii="Times New Roman" w:eastAsia="新宋体" w:hAnsi="Times New Roman" w:hint="eastAsia"/>
          <w:color w:val="FF0000"/>
          <w:szCs w:val="21"/>
        </w:rPr>
        <w:t>70</w:t>
      </w:r>
      <w:r>
        <w:rPr>
          <w:rFonts w:ascii="Times New Roman" w:eastAsia="新宋体" w:hAnsi="Times New Roman" w:hint="eastAsia"/>
          <w:color w:val="FF0000"/>
          <w:szCs w:val="21"/>
        </w:rPr>
        <w:t>℃，不计热量损失，正常工作需要加热</w:t>
      </w:r>
      <w:r>
        <w:rPr>
          <w:rFonts w:ascii="Times New Roman" w:eastAsia="新宋体" w:hAnsi="Times New Roman" w:hint="eastAsia"/>
          <w:color w:val="FF0000"/>
          <w:szCs w:val="21"/>
        </w:rPr>
        <w:t>1840s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05E7779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  <w:lang w:eastAsia="zh-CN"/>
        </w:rPr>
        <w:t>【解析】</w:t>
      </w:r>
      <w:r>
        <w:rPr>
          <w:rFonts w:ascii="Times New Roman" w:eastAsia="新宋体" w:hAnsi="Times New Roman" w:hint="eastAsia"/>
          <w:color w:val="FF0000"/>
          <w:szCs w:val="21"/>
        </w:rPr>
        <w:t>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）关闭柜门，门控开关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闭合，只有臭氧发生器工作，</w:t>
      </w:r>
    </w:p>
    <w:p w14:paraId="531A4CD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3D245F0A">
          <v:shape id="图片 424" o:spid="_x0000_i1220" type="#_x0000_t75" style="width:10pt;height:26.5pt">
            <v:imagedata r:id="rId181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可得，臭氧发生器工作</w:t>
      </w:r>
      <w:r>
        <w:rPr>
          <w:rFonts w:ascii="Times New Roman" w:eastAsia="新宋体" w:hAnsi="Times New Roman" w:hint="eastAsia"/>
          <w:color w:val="FF0000"/>
          <w:szCs w:val="21"/>
        </w:rPr>
        <w:t>10 min</w:t>
      </w:r>
      <w:r>
        <w:rPr>
          <w:rFonts w:ascii="Times New Roman" w:eastAsia="新宋体" w:hAnsi="Times New Roman" w:hint="eastAsia"/>
          <w:color w:val="FF0000"/>
          <w:szCs w:val="21"/>
        </w:rPr>
        <w:t>所消耗的电能：</w:t>
      </w:r>
    </w:p>
    <w:p w14:paraId="33021BC3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发生器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150W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60s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2EFCAE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）因电路中的总功率等于各用电器功率之和，</w:t>
      </w:r>
    </w:p>
    <w:p w14:paraId="7447C93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所以，石英加热管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的功率：</w:t>
      </w:r>
    </w:p>
    <w:p w14:paraId="00FE75E2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发生器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1250W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150W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1100W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CFD162D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UI</w:t>
      </w:r>
      <w:r>
        <w:rPr>
          <w:rFonts w:ascii="Times New Roman" w:eastAsia="新宋体" w:hAnsi="Times New Roman" w:hint="eastAsia"/>
          <w:color w:val="FF0000"/>
          <w:szCs w:val="21"/>
        </w:rPr>
        <w:t>可得，通过石英加热管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的电流：</w:t>
      </w:r>
    </w:p>
    <w:p w14:paraId="5448833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375EE3AA">
          <v:shape id="图片 425" o:spid="_x0000_i1221" type="#_x0000_t75" style="width:16.5pt;height:31pt">
            <v:imagedata r:id="rId182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4E50D337">
          <v:shape id="图片 426" o:spid="_x0000_i1222" type="#_x0000_t75" style="width:34pt;height:26.5pt">
            <v:imagedata r:id="rId183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CDF4D4A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0DC3B263">
          <v:shape id="图片 427" o:spid="_x0000_i1223" type="#_x0000_t75" style="width:10pt;height:26.5pt">
            <v:imagedata r:id="rId184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可得，石英加热管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的电阻：</w:t>
      </w:r>
    </w:p>
    <w:p w14:paraId="1DA50E70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279F256E">
          <v:shape id="图片 428" o:spid="_x0000_i1224" type="#_x0000_t75" style="width:10pt;height:26.5pt">
            <v:imagedata r:id="rId185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2"/>
        </w:rPr>
        <w:pict w14:anchorId="1F6BBFE9">
          <v:shape id="图片 429" o:spid="_x0000_i1225" type="#_x0000_t75" style="width:28pt;height:26.5pt">
            <v:imagedata r:id="rId186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Cambria Math" w:eastAsia="Cambria Math" w:hAnsi="Cambria Math"/>
          <w:color w:val="FF0000"/>
          <w:szCs w:val="21"/>
        </w:rPr>
        <w:t>Ω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027B095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）不锈钢餐具吸收的热量：</w:t>
      </w:r>
    </w:p>
    <w:p w14:paraId="6DAE326C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′﹣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0.46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J/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kg</w:t>
      </w:r>
      <w:r>
        <w:rPr>
          <w:rFonts w:ascii="Times New Roman" w:eastAsia="新宋体" w:hAnsi="Times New Roman" w:hint="eastAsia"/>
          <w:color w:val="FF0000"/>
          <w:szCs w:val="21"/>
        </w:rPr>
        <w:t>•℃）×</w:t>
      </w:r>
      <w:r>
        <w:rPr>
          <w:rFonts w:ascii="Times New Roman" w:eastAsia="新宋体" w:hAnsi="Times New Roman" w:hint="eastAsia"/>
          <w:color w:val="FF0000"/>
          <w:szCs w:val="21"/>
        </w:rPr>
        <w:t>100kg</w:t>
      </w:r>
      <w:r>
        <w:rPr>
          <w:rFonts w:ascii="Times New Roman" w:eastAsia="新宋体" w:hAnsi="Times New Roman" w:hint="eastAsia"/>
          <w:color w:val="FF0000"/>
          <w:szCs w:val="21"/>
        </w:rPr>
        <w:t>×（</w:t>
      </w:r>
      <w:r>
        <w:rPr>
          <w:rFonts w:ascii="Times New Roman" w:eastAsia="新宋体" w:hAnsi="Times New Roman" w:hint="eastAsia"/>
          <w:color w:val="FF0000"/>
          <w:szCs w:val="21"/>
        </w:rPr>
        <w:t>70</w:t>
      </w:r>
      <w:r>
        <w:rPr>
          <w:rFonts w:ascii="Times New Roman" w:eastAsia="新宋体" w:hAnsi="Times New Roman" w:hint="eastAsia"/>
          <w:color w:val="FF0000"/>
          <w:szCs w:val="21"/>
        </w:rPr>
        <w:t>℃﹣</w:t>
      </w:r>
      <w:r>
        <w:rPr>
          <w:rFonts w:ascii="Times New Roman" w:eastAsia="新宋体" w:hAnsi="Times New Roman" w:hint="eastAsia"/>
          <w:color w:val="FF0000"/>
          <w:szCs w:val="21"/>
        </w:rPr>
        <w:t>26</w:t>
      </w:r>
      <w:r>
        <w:rPr>
          <w:rFonts w:ascii="Times New Roman" w:eastAsia="新宋体" w:hAnsi="Times New Roman" w:hint="eastAsia"/>
          <w:color w:val="FF0000"/>
          <w:szCs w:val="21"/>
        </w:rPr>
        <w:t>℃）＝</w:t>
      </w:r>
      <w:r>
        <w:rPr>
          <w:rFonts w:ascii="Times New Roman" w:eastAsia="新宋体" w:hAnsi="Times New Roman" w:hint="eastAsia"/>
          <w:color w:val="FF0000"/>
          <w:szCs w:val="21"/>
        </w:rPr>
        <w:t>2.024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ED14176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不计热量损失，则加热管消耗的电能：</w:t>
      </w:r>
    </w:p>
    <w:p w14:paraId="4CC918D1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2.024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J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9C9F8AB" w14:textId="77777777" w:rsidR="00BE2968" w:rsidRDefault="00B76201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则正常工作需要的加热时间：</w:t>
      </w:r>
    </w:p>
    <w:p w14:paraId="54797D42" w14:textId="4EA3622C" w:rsidR="00BE2968" w:rsidRDefault="00B76201" w:rsidP="00B76201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″＝</w:t>
      </w:r>
      <w:r>
        <w:rPr>
          <w:color w:val="FF0000"/>
          <w:position w:val="-30"/>
        </w:rPr>
        <w:pict w14:anchorId="03AE040C">
          <v:shape id="图片 430" o:spid="_x0000_i1227" type="#_x0000_t75" style="width:22pt;height:31pt">
            <v:imagedata r:id="rId187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color w:val="FF0000"/>
          <w:position w:val="-23"/>
        </w:rPr>
        <w:pict w14:anchorId="45DDEEE4">
          <v:shape id="图片 431" o:spid="_x0000_i1228" type="#_x0000_t75" style="width:73.5pt;height:31pt">
            <v:imagedata r:id="rId188" o:title="菁优网-jyeoo"/>
          </v:shape>
        </w:pic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1840s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sectPr w:rsidR="00BE2968">
      <w:headerReference w:type="even" r:id="rId189"/>
      <w:headerReference w:type="default" r:id="rId190"/>
      <w:footerReference w:type="even" r:id="rId191"/>
      <w:footerReference w:type="default" r:id="rId192"/>
      <w:headerReference w:type="first" r:id="rId193"/>
      <w:footerReference w:type="first" r:id="rId19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A7A67" w14:textId="77777777" w:rsidR="00000000" w:rsidRDefault="00B76201">
      <w:r>
        <w:separator/>
      </w:r>
    </w:p>
  </w:endnote>
  <w:endnote w:type="continuationSeparator" w:id="0">
    <w:p w14:paraId="51617D18" w14:textId="77777777" w:rsidR="00000000" w:rsidRDefault="00B76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6474A" w14:textId="77777777" w:rsidR="00B76201" w:rsidRPr="00B76201" w:rsidRDefault="00B76201" w:rsidP="00B7620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1420" w14:textId="2032A036" w:rsidR="004151FC" w:rsidRPr="00B76201" w:rsidRDefault="004151FC" w:rsidP="00B7620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A2140" w14:textId="77777777" w:rsidR="00B76201" w:rsidRDefault="00B76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78179" w14:textId="77777777" w:rsidR="00000000" w:rsidRDefault="00B76201">
      <w:r>
        <w:separator/>
      </w:r>
    </w:p>
  </w:footnote>
  <w:footnote w:type="continuationSeparator" w:id="0">
    <w:p w14:paraId="60450430" w14:textId="77777777" w:rsidR="00000000" w:rsidRDefault="00B76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AC49D" w14:textId="77777777" w:rsidR="00B76201" w:rsidRPr="00B76201" w:rsidRDefault="00B76201" w:rsidP="00B7620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0D5EC" w14:textId="6C76AF5E" w:rsidR="004151FC" w:rsidRPr="00B76201" w:rsidRDefault="004151FC" w:rsidP="00B7620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E97F1" w14:textId="77777777" w:rsidR="00B76201" w:rsidRDefault="00B76201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BE2968"/>
    <w:rsid w:val="004151FC"/>
    <w:rsid w:val="00B76201"/>
    <w:rsid w:val="00BE2968"/>
    <w:rsid w:val="00C02FC6"/>
    <w:rsid w:val="2F4F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C12A79E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footer" Target="footer1.xml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endnotes" Target="endnote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footer" Target="footer2.xml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header" Target="header3.xml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footer" Target="footer3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189" Type="http://schemas.openxmlformats.org/officeDocument/2006/relationships/header" Target="header1.xml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fontTable" Target="fontTable.xml"/><Relationship Id="rId190" Type="http://schemas.openxmlformats.org/officeDocument/2006/relationships/header" Target="header2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theme" Target="theme/theme1.xml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styles" Target="styles.xml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5&#31456;-&#30005;&#21151;&#21644;&#30005;&#28909;&#65288;&#35745;&#31639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第15章-电功和电热（计算题）-【期末题汇编】2022-2023苏科版九年级物理上学期期末复习专题精炼.doc</Template>
  <TotalTime>0</TotalTime>
  <Pages>23</Pages>
  <Words>2174</Words>
  <Characters>12392</Characters>
  <Application>Microsoft Office Word</Application>
  <DocSecurity>0</DocSecurity>
  <Lines>103</Lines>
  <Paragraphs>29</Paragraphs>
  <ScaleCrop>false</ScaleCrop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