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76470" w14:textId="77777777" w:rsidR="00A53B37" w:rsidRDefault="0019409B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2DB9FF62" wp14:editId="538728C5">
            <wp:simplePos x="0" y="0"/>
            <wp:positionH relativeFrom="page">
              <wp:posOffset>10668000</wp:posOffset>
            </wp:positionH>
            <wp:positionV relativeFrom="topMargin">
              <wp:posOffset>10426700</wp:posOffset>
            </wp:positionV>
            <wp:extent cx="393700" cy="254000"/>
            <wp:effectExtent l="0" t="0" r="0" b="0"/>
            <wp:wrapNone/>
            <wp:docPr id="100067" name="图片 10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10639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15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电功和电热（选择题）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53A4E8BD" w14:textId="77777777" w:rsidR="00A53B37" w:rsidRDefault="00A53B37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</w:p>
    <w:p w14:paraId="78818282" w14:textId="77777777" w:rsidR="00A53B37" w:rsidRDefault="0019409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一．电功的实质</w:t>
      </w:r>
    </w:p>
    <w:p w14:paraId="1B78ABFE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秋•淮安区期末）如图所示，常见的家用电器，工作时主要将电能转化为机械能的是（　　）</w:t>
      </w:r>
    </w:p>
    <w:p w14:paraId="7F6ADF00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333E3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zxxk.com" style="width:89.5pt;height:91.5pt;mso-wrap-style:square;mso-position-horizontal-relative:page;mso-position-vertical-relative:page">
            <v:imagedata r:id="rId7" o:title="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        </w:t>
      </w:r>
      <w:r>
        <w:rPr>
          <w:rFonts w:ascii="Times New Roman" w:eastAsia="新宋体" w:hAnsi="Times New Roman" w:hint="eastAsia"/>
          <w:szCs w:val="21"/>
        </w:rPr>
        <w:t>电饭锅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89A99F3">
          <v:shape id="图片 2" o:spid="_x0000_i1026" type="#_x0000_t75" alt="http://www.zxxk.com" style="width:85pt;height:85pt;mso-wrap-style:square;mso-position-horizontal-relative:page;mso-position-vertical-relative:page">
            <v:imagedata r:id="rId8" o:title="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         </w:t>
      </w:r>
      <w:r>
        <w:rPr>
          <w:rFonts w:ascii="Times New Roman" w:eastAsia="新宋体" w:hAnsi="Times New Roman" w:hint="eastAsia"/>
          <w:szCs w:val="21"/>
        </w:rPr>
        <w:t>电熨斗</w:t>
      </w:r>
      <w:r>
        <w:tab/>
      </w:r>
    </w:p>
    <w:p w14:paraId="41F9F7E3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E1107DF">
          <v:shape id="图片 3" o:spid="_x0000_i1027" type="#_x0000_t75" alt="http://www.zxxk.com" style="width:94pt;height:74.5pt;mso-wrap-style:square;mso-position-horizontal-relative:page;mso-position-vertical-relative:page">
            <v:imagedata r:id="rId9" o:title="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         </w:t>
      </w:r>
      <w:r>
        <w:rPr>
          <w:rFonts w:ascii="Times New Roman" w:eastAsia="新宋体" w:hAnsi="Times New Roman" w:hint="eastAsia"/>
          <w:szCs w:val="21"/>
        </w:rPr>
        <w:t>电视机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E67EBE0">
          <v:shape id="图片 4" o:spid="_x0000_i1028" type="#_x0000_t75" alt="http://www.zxxk.com" style="width:70pt;height:88.5pt;mso-wrap-style:square;mso-position-horizontal-relative:page;mso-position-vertical-relative:page">
            <v:imagedata r:id="rId10" o:title="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        </w:t>
      </w:r>
      <w:r>
        <w:rPr>
          <w:rFonts w:ascii="Times New Roman" w:eastAsia="新宋体" w:hAnsi="Times New Roman" w:hint="eastAsia"/>
          <w:szCs w:val="21"/>
        </w:rPr>
        <w:t>电风扇</w:t>
      </w:r>
    </w:p>
    <w:p w14:paraId="2DA7A718" w14:textId="77777777" w:rsidR="00A53B37" w:rsidRDefault="0019409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二．电能表</w:t>
      </w:r>
    </w:p>
    <w:p w14:paraId="13C1FF37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启东市期末）如图所示是小明家的电能表表盘，下列说法正确的是（　　）</w:t>
      </w:r>
    </w:p>
    <w:p w14:paraId="14689D00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3D0BF81">
          <v:shape id="图片 5" o:spid="_x0000_i1029" type="#_x0000_t75" alt="http://www.zxxk.com" style="width:130pt;height:114pt;mso-wrap-style:square;mso-position-horizontal-relative:page;mso-position-vertical-relative:page">
            <v:imagedata r:id="rId11" o:title=""/>
          </v:shape>
        </w:pict>
      </w:r>
    </w:p>
    <w:p w14:paraId="0C5BCF70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．电能表是直接测量电功率的仪表</w:t>
      </w:r>
      <w:r>
        <w:tab/>
      </w:r>
    </w:p>
    <w:p w14:paraId="3931A546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．该电能表正常工作的最大功率不超过</w:t>
      </w:r>
      <w:r>
        <w:rPr>
          <w:rFonts w:ascii="Times New Roman" w:eastAsia="新宋体" w:hAnsi="Times New Roman" w:hint="eastAsia"/>
          <w:szCs w:val="21"/>
        </w:rPr>
        <w:t>1100W</w:t>
      </w:r>
      <w:r>
        <w:tab/>
      </w:r>
    </w:p>
    <w:p w14:paraId="409E4100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．电能表应安装在家庭电路的总开关之后</w:t>
      </w:r>
      <w:r>
        <w:tab/>
      </w:r>
    </w:p>
    <w:p w14:paraId="12307D49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．一台</w:t>
      </w:r>
      <w:r>
        <w:rPr>
          <w:rFonts w:ascii="Times New Roman" w:eastAsia="新宋体" w:hAnsi="Times New Roman" w:hint="eastAsia"/>
          <w:szCs w:val="21"/>
        </w:rPr>
        <w:t>100W</w:t>
      </w:r>
      <w:r>
        <w:rPr>
          <w:rFonts w:ascii="Times New Roman" w:eastAsia="新宋体" w:hAnsi="Times New Roman" w:hint="eastAsia"/>
          <w:szCs w:val="21"/>
        </w:rPr>
        <w:t>的用电器正常工作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小时，电能表指示灯闪烁</w:t>
      </w:r>
      <w:r>
        <w:rPr>
          <w:rFonts w:ascii="Times New Roman" w:eastAsia="新宋体" w:hAnsi="Times New Roman" w:hint="eastAsia"/>
          <w:szCs w:val="21"/>
        </w:rPr>
        <w:t>1600</w:t>
      </w:r>
      <w:r>
        <w:rPr>
          <w:rFonts w:ascii="Times New Roman" w:eastAsia="新宋体" w:hAnsi="Times New Roman" w:hint="eastAsia"/>
          <w:szCs w:val="21"/>
        </w:rPr>
        <w:t>次</w:t>
      </w:r>
    </w:p>
    <w:p w14:paraId="69431CA7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秋•海州区期末）如图是某家庭电路中电能表的表盘，下列说法中正确的是（　　）</w:t>
      </w:r>
    </w:p>
    <w:p w14:paraId="4EAF2947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7A4F6425">
          <v:shape id="图片 6" o:spid="_x0000_i1030" type="#_x0000_t75" alt="http://www.zxxk.com" style="width:101.5pt;height:114pt;mso-wrap-style:square;mso-position-horizontal-relative:page;mso-position-vertical-relative:page">
            <v:imagedata r:id="rId12" o:title=""/>
          </v:shape>
        </w:pict>
      </w:r>
    </w:p>
    <w:p w14:paraId="30CF773D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．电能表此时的示数为</w:t>
      </w:r>
      <w:r>
        <w:rPr>
          <w:rFonts w:ascii="Times New Roman" w:eastAsia="新宋体" w:hAnsi="Times New Roman" w:hint="eastAsia"/>
          <w:szCs w:val="21"/>
        </w:rPr>
        <w:t>6452.8J</w:t>
      </w:r>
      <w:r>
        <w:tab/>
      </w:r>
    </w:p>
    <w:p w14:paraId="221E2EF6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．该家庭电路允许的最大总功率为</w:t>
      </w:r>
      <w:r>
        <w:rPr>
          <w:rFonts w:ascii="Times New Roman" w:eastAsia="新宋体" w:hAnsi="Times New Roman" w:hint="eastAsia"/>
          <w:szCs w:val="21"/>
        </w:rPr>
        <w:t>2.2kW</w:t>
      </w:r>
      <w:r>
        <w:tab/>
      </w:r>
    </w:p>
    <w:p w14:paraId="7AFC5800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．电路中用电器功率越大，则指示灯闪烁越快</w:t>
      </w:r>
      <w:r>
        <w:tab/>
      </w:r>
    </w:p>
    <w:p w14:paraId="3DC8E087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．不同的用电器消</w:t>
      </w:r>
      <w:r>
        <w:rPr>
          <w:rFonts w:ascii="Times New Roman" w:eastAsia="新宋体" w:hAnsi="Times New Roman" w:hint="eastAsia"/>
          <w:szCs w:val="21"/>
        </w:rPr>
        <w:t>耗</w:t>
      </w:r>
      <w:r>
        <w:rPr>
          <w:rFonts w:ascii="Times New Roman" w:eastAsia="新宋体" w:hAnsi="Times New Roman" w:hint="eastAsia"/>
          <w:szCs w:val="21"/>
        </w:rPr>
        <w:t>1kW</w:t>
      </w:r>
      <w:r>
        <w:rPr>
          <w:rFonts w:ascii="Times New Roman" w:eastAsia="新宋体" w:hAnsi="Times New Roman" w:hint="eastAsia"/>
          <w:szCs w:val="21"/>
        </w:rPr>
        <w:t>▪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的电能，指示灯闪烁的次数不同</w:t>
      </w:r>
    </w:p>
    <w:p w14:paraId="5E5A5D81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秋•东台市期末）在“估测用电器的实际功率”的综合实践活动中，小明先断开家中所有用电器，只让某电水壶工作</w:t>
      </w:r>
      <w:r>
        <w:rPr>
          <w:rFonts w:ascii="Times New Roman" w:eastAsia="新宋体" w:hAnsi="Times New Roman" w:hint="eastAsia"/>
          <w:szCs w:val="21"/>
        </w:rPr>
        <w:t>3min</w:t>
      </w:r>
      <w:r>
        <w:rPr>
          <w:rFonts w:ascii="Times New Roman" w:eastAsia="新宋体" w:hAnsi="Times New Roman" w:hint="eastAsia"/>
          <w:szCs w:val="21"/>
        </w:rPr>
        <w:t>，其铭牌如图所示，测得电能表指示灯闪烁</w:t>
      </w:r>
      <w:r>
        <w:rPr>
          <w:rFonts w:ascii="Times New Roman" w:eastAsia="新宋体" w:hAnsi="Times New Roman" w:hint="eastAsia"/>
          <w:szCs w:val="21"/>
        </w:rPr>
        <w:t>120</w:t>
      </w:r>
      <w:r>
        <w:rPr>
          <w:rFonts w:ascii="Times New Roman" w:eastAsia="新宋体" w:hAnsi="Times New Roman" w:hint="eastAsia"/>
          <w:szCs w:val="21"/>
        </w:rPr>
        <w:t>次。若只让另一个家用电器工作</w:t>
      </w:r>
      <w:r>
        <w:rPr>
          <w:rFonts w:ascii="Times New Roman" w:eastAsia="新宋体" w:hAnsi="Times New Roman" w:hint="eastAsia"/>
          <w:szCs w:val="21"/>
        </w:rPr>
        <w:t>6min</w:t>
      </w:r>
      <w:r>
        <w:rPr>
          <w:rFonts w:ascii="Times New Roman" w:eastAsia="新宋体" w:hAnsi="Times New Roman" w:hint="eastAsia"/>
          <w:szCs w:val="21"/>
        </w:rPr>
        <w:t>，电能表指示灯闪烁的次数为</w:t>
      </w: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次，此电器最可能是（　　）</w:t>
      </w:r>
    </w:p>
    <w:p w14:paraId="4BC1FC1F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2C1C6B1">
          <v:shape id="图片 7" o:spid="_x0000_i1031" type="#_x0000_t75" alt="http://www.zxxk.com" style="width:121.5pt;height:81pt;mso-wrap-style:square;mso-position-horizontal-relative:page;mso-position-vertical-relative:page">
            <v:imagedata r:id="rId13" o:title=""/>
          </v:shape>
        </w:pict>
      </w:r>
    </w:p>
    <w:p w14:paraId="6BF21E6E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EF059D3">
          <v:shape id="图片 8" o:spid="_x0000_i1032" type="#_x0000_t75" alt="http://www.zxxk.com" style="width:70.5pt;height:104.5pt;mso-wrap-style:square;mso-position-horizontal-relative:page;mso-position-vertical-relative:page">
            <v:imagedata r:id="rId14" o:title=""/>
          </v:shape>
        </w:pict>
      </w:r>
      <w:r>
        <w:rPr>
          <w:rFonts w:ascii="Times New Roman" w:eastAsia="新宋体" w:hAnsi="Times New Roman" w:hint="eastAsia"/>
          <w:szCs w:val="21"/>
        </w:rPr>
        <w:t>电风扇</w:t>
      </w:r>
      <w:r>
        <w:tab/>
      </w:r>
    </w:p>
    <w:p w14:paraId="428654C0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5B2F894">
          <v:shape id="图片 9" o:spid="_x0000_i1033" type="#_x0000_t75" alt="http://www.zxxk.com" style="width:107.5pt;height:73pt;mso-wrap-style:square;mso-position-horizontal-relative:page;mso-position-vertical-relative:page">
            <v:imagedata r:id="rId15" o:title=""/>
          </v:shape>
        </w:pict>
      </w:r>
      <w:r>
        <w:rPr>
          <w:rFonts w:ascii="Times New Roman" w:eastAsia="新宋体" w:hAnsi="Times New Roman" w:hint="eastAsia"/>
          <w:szCs w:val="21"/>
        </w:rPr>
        <w:t>电视机</w:t>
      </w:r>
      <w:r>
        <w:tab/>
      </w:r>
    </w:p>
    <w:p w14:paraId="366E2E14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DF7023C">
          <v:shape id="图片 10" o:spid="_x0000_i1034" type="#_x0000_t75" alt="http://www.zxxk.com" style="width:122.5pt;height:71.5pt;mso-wrap-style:square;mso-position-horizontal-relative:page;mso-position-vertical-relative:page">
            <v:imagedata r:id="rId16" o:title=""/>
          </v:shape>
        </w:pict>
      </w:r>
      <w:r>
        <w:rPr>
          <w:rFonts w:ascii="Times New Roman" w:eastAsia="新宋体" w:hAnsi="Times New Roman" w:hint="eastAsia"/>
          <w:szCs w:val="21"/>
        </w:rPr>
        <w:t>电热水器</w:t>
      </w:r>
      <w:r>
        <w:tab/>
      </w:r>
    </w:p>
    <w:p w14:paraId="3BEA976C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81D81AD">
          <v:shape id="图片 11" o:spid="_x0000_i1035" type="#_x0000_t75" alt="http://www.zxxk.com" style="width:98.5pt;height:129pt;mso-wrap-style:square;mso-position-horizontal-relative:page;mso-position-vertical-relative:page">
            <v:imagedata r:id="rId17" o:title=""/>
          </v:shape>
        </w:pict>
      </w:r>
      <w:r>
        <w:rPr>
          <w:rFonts w:ascii="Times New Roman" w:eastAsia="新宋体" w:hAnsi="Times New Roman" w:hint="eastAsia"/>
          <w:szCs w:val="21"/>
        </w:rPr>
        <w:t>洗衣机</w:t>
      </w:r>
    </w:p>
    <w:p w14:paraId="31BFE220" w14:textId="77777777" w:rsidR="00A53B37" w:rsidRDefault="0019409B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灌南县期末）如图所示分别是小英家上月初和上月末电能表的示数。结合表盘上的信息可知，下列选项中正确的是（　　）</w:t>
      </w:r>
      <w:r>
        <w:rPr>
          <w:rFonts w:ascii="Times New Roman" w:eastAsia="新宋体" w:hAnsi="Times New Roman"/>
          <w:szCs w:val="21"/>
        </w:rPr>
        <w:pict w14:anchorId="7F04A76E">
          <v:shape id="图片 12" o:spid="_x0000_i1036" type="#_x0000_t75" alt="http://www.zxxk.com" style="width:237pt;height:89.5pt;mso-wrap-style:square;mso-position-horizontal-relative:page;mso-position-vertical-relative:page">
            <v:imagedata r:id="rId18" o:title=""/>
          </v:shape>
        </w:pict>
      </w:r>
    </w:p>
    <w:p w14:paraId="2952C1F0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．此电能表接在电源电压为</w:t>
      </w:r>
      <w:r>
        <w:rPr>
          <w:rFonts w:ascii="Times New Roman" w:eastAsia="新宋体" w:hAnsi="Times New Roman" w:hint="eastAsia"/>
          <w:szCs w:val="21"/>
        </w:rPr>
        <w:t>36V</w:t>
      </w:r>
      <w:r>
        <w:rPr>
          <w:rFonts w:ascii="Times New Roman" w:eastAsia="新宋体" w:hAnsi="Times New Roman" w:hint="eastAsia"/>
          <w:szCs w:val="21"/>
        </w:rPr>
        <w:t>电路中也能正常工作</w:t>
      </w:r>
      <w:r>
        <w:tab/>
      </w:r>
    </w:p>
    <w:p w14:paraId="66E6E5A2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．小英家上个月消耗的电能为</w:t>
      </w:r>
      <w:r>
        <w:rPr>
          <w:rFonts w:ascii="Times New Roman" w:eastAsia="新宋体" w:hAnsi="Times New Roman" w:hint="eastAsia"/>
          <w:szCs w:val="21"/>
        </w:rPr>
        <w:t>1011kW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h</w:t>
      </w:r>
      <w:r>
        <w:tab/>
      </w:r>
    </w:p>
    <w:p w14:paraId="430462B3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．电能表上指示灯闪烁</w:t>
      </w:r>
      <w:r>
        <w:rPr>
          <w:rFonts w:ascii="Times New Roman" w:eastAsia="新宋体" w:hAnsi="Times New Roman" w:hint="eastAsia"/>
          <w:szCs w:val="21"/>
        </w:rPr>
        <w:t>320</w:t>
      </w:r>
      <w:r>
        <w:rPr>
          <w:rFonts w:ascii="Times New Roman" w:eastAsia="新宋体" w:hAnsi="Times New Roman" w:hint="eastAsia"/>
          <w:szCs w:val="21"/>
        </w:rPr>
        <w:t>次，表示家庭电路消耗电能</w:t>
      </w:r>
      <w:r>
        <w:rPr>
          <w:rFonts w:ascii="Times New Roman" w:eastAsia="新宋体" w:hAnsi="Times New Roman" w:hint="eastAsia"/>
          <w:szCs w:val="21"/>
        </w:rPr>
        <w:t>0.2J</w:t>
      </w:r>
      <w:r>
        <w:tab/>
      </w:r>
    </w:p>
    <w:p w14:paraId="1A4B479E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．电能表上指示灯闪烁的次数越多，说明电路中消耗的电能越多</w:t>
      </w:r>
    </w:p>
    <w:p w14:paraId="55074307" w14:textId="77777777" w:rsidR="00A53B37" w:rsidRDefault="0019409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三．电功率与电能、时间的关系</w:t>
      </w:r>
    </w:p>
    <w:p w14:paraId="12A33A17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秋•沭阳县校级期末）甲、乙二个普通白炽灯泡铭牌上分别标着“</w:t>
      </w:r>
      <w:r>
        <w:rPr>
          <w:rFonts w:ascii="Times New Roman" w:eastAsia="新宋体" w:hAnsi="Times New Roman" w:hint="eastAsia"/>
          <w:szCs w:val="21"/>
        </w:rPr>
        <w:t>220V 40W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 w:hint="eastAsia"/>
          <w:szCs w:val="21"/>
        </w:rPr>
        <w:t>110V 40W</w:t>
      </w:r>
      <w:r>
        <w:rPr>
          <w:rFonts w:ascii="Times New Roman" w:eastAsia="新宋体" w:hAnsi="Times New Roman" w:hint="eastAsia"/>
          <w:szCs w:val="21"/>
        </w:rPr>
        <w:t>”字样，正常发光相同时间，它们消耗</w:t>
      </w:r>
      <w:r>
        <w:rPr>
          <w:rFonts w:ascii="Times New Roman" w:eastAsia="新宋体" w:hAnsi="Times New Roman" w:hint="eastAsia"/>
          <w:szCs w:val="21"/>
        </w:rPr>
        <w:t>的电能（　　）</w:t>
      </w:r>
    </w:p>
    <w:p w14:paraId="1AF82FF7" w14:textId="77777777" w:rsidR="00A53B37" w:rsidRDefault="001940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．甲灯的多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．乙灯的多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．一样多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．不能确定</w:t>
      </w:r>
    </w:p>
    <w:p w14:paraId="3E54E5A1" w14:textId="77777777" w:rsidR="00A53B37" w:rsidRDefault="0019409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四．电功率与电压、电流的关系</w:t>
      </w:r>
    </w:p>
    <w:p w14:paraId="59FA3597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秋•姑苏区校级期末）智能手机耗电达到一定值时，会自动提示用户采用或转入“省电模式”，在这种模式下，可延长电池的供电时间，原因是（　　）</w:t>
      </w:r>
    </w:p>
    <w:p w14:paraId="6EE6D578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．减小了电池的输出电流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．增大了电池的输出电压</w:t>
      </w:r>
      <w:r>
        <w:tab/>
      </w:r>
    </w:p>
    <w:p w14:paraId="289840D9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．减小了电池的供电效率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．增大了电池的输出功率</w:t>
      </w:r>
    </w:p>
    <w:p w14:paraId="73FCA02B" w14:textId="77777777" w:rsidR="00A53B37" w:rsidRDefault="0019409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五．电功率的计算</w:t>
      </w:r>
    </w:p>
    <w:p w14:paraId="3D997B92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秋•启东市期末）如图所示，电源电压为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且恒定，定值电阻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与滑动变阻器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串联的电路，已知：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max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，在滑动变阻器的滑片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移动过程中，下列表示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消耗的电功率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szCs w:val="21"/>
        </w:rPr>
        <w:t>随电压表示数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的变化关系图线中，可能正确的是（　　）</w:t>
      </w:r>
    </w:p>
    <w:p w14:paraId="442663E2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70982224">
          <v:shape id="图片 13" o:spid="_x0000_i1037" type="#_x0000_t75" alt="http://www.zxxk.com" style="width:109pt;height:85.5pt;mso-wrap-style:square;mso-position-horizontal-relative:page;mso-position-vertical-relative:page">
            <v:imagedata r:id="rId19" o:title=""/>
          </v:shape>
        </w:pict>
      </w:r>
    </w:p>
    <w:p w14:paraId="0FD2B8C2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762B099">
          <v:shape id="图片 14" o:spid="_x0000_i1038" type="#_x0000_t75" alt="http://www.zxxk.com" style="width:92.5pt;height:86.5pt;mso-wrap-style:square;mso-position-horizontal-relative:page;mso-position-vertical-relative:page">
            <v:imagedata r:id="rId20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01D9840">
          <v:shape id="图片 15" o:spid="_x0000_i1039" type="#_x0000_t75" alt="http://www.zxxk.com" style="width:78pt;height:86.5pt;mso-wrap-style:square;mso-position-horizontal-relative:page;mso-position-vertical-relative:page">
            <v:imagedata r:id="rId21" o:title=""/>
          </v:shape>
        </w:pict>
      </w:r>
      <w:r>
        <w:tab/>
      </w:r>
    </w:p>
    <w:p w14:paraId="2206B448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A66B1B5">
          <v:shape id="图片 16" o:spid="_x0000_i1040" type="#_x0000_t75" alt="http://www.zxxk.com" style="width:77.5pt;height:84pt;mso-wrap-style:square;mso-position-horizontal-relative:page;mso-position-vertical-relative:page">
            <v:imagedata r:id="rId22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0BC3A27">
          <v:shape id="图片 17" o:spid="_x0000_i1041" type="#_x0000_t75" alt="http://www.zxxk.com" style="width:78pt;height:76.5pt;mso-wrap-style:square;mso-position-horizontal-relative:page;mso-position-vertical-relative:page">
            <v:imagedata r:id="rId23" o:title=""/>
          </v:shape>
        </w:pict>
      </w:r>
    </w:p>
    <w:p w14:paraId="763F04C5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秋•海门市期末）如图所示，电源电压为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且保持不变，滑动变阻器的最大阻值为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。闭合开关后，移动滑片，发现能使电流表（“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0.6A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3A</w:t>
      </w:r>
      <w:r>
        <w:rPr>
          <w:rFonts w:ascii="Times New Roman" w:eastAsia="新宋体" w:hAnsi="Times New Roman" w:hint="eastAsia"/>
          <w:szCs w:val="21"/>
        </w:rPr>
        <w:t>”）和电压表（“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15V</w:t>
      </w:r>
      <w:r>
        <w:rPr>
          <w:rFonts w:ascii="Times New Roman" w:eastAsia="新宋体" w:hAnsi="Times New Roman" w:hint="eastAsia"/>
          <w:szCs w:val="21"/>
        </w:rPr>
        <w:t>”）的指针同时达到满刻度线，则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的电功率与电流的关系图象可能是（　　）</w:t>
      </w:r>
    </w:p>
    <w:p w14:paraId="6AA6F8DE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00FDC5C">
          <v:shape id="图片 18" o:spid="_x0000_i1042" type="#_x0000_t75" alt="http://www.zxxk.com" style="width:106pt;height:1in;mso-wrap-style:square;mso-position-horizontal-relative:page;mso-position-vertical-relative:page">
            <v:imagedata r:id="rId24" o:title=""/>
          </v:shape>
        </w:pict>
      </w:r>
    </w:p>
    <w:p w14:paraId="22A64DDE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B85885D">
          <v:shape id="图片 19" o:spid="_x0000_i1043" type="#_x0000_t75" alt="http://www.zxxk.com" style="width:92.5pt;height:78pt;mso-wrap-style:square;mso-position-horizontal-relative:page;mso-position-vertical-relative:page">
            <v:imagedata r:id="rId25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CCD5AE8">
          <v:shape id="图片 20" o:spid="_x0000_i1044" type="#_x0000_t75" alt="http://www.zxxk.com" style="width:92.5pt;height:78pt;mso-wrap-style:square;mso-position-horizontal-relative:page;mso-position-vertical-relative:page">
            <v:imagedata r:id="rId26" o:title=""/>
          </v:shape>
        </w:pict>
      </w:r>
      <w:r>
        <w:tab/>
      </w:r>
    </w:p>
    <w:p w14:paraId="610602BB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D2571B0">
          <v:shape id="图片 21" o:spid="_x0000_i1045" type="#_x0000_t75" alt="http://www.zxxk.com" style="width:92.5pt;height:78pt;mso-wrap-style:square;mso-position-horizontal-relative:page;mso-position-vertical-relative:page">
            <v:imagedata r:id="rId27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0874D12">
          <v:shape id="图片 22" o:spid="_x0000_i1046" type="#_x0000_t75" alt="http://www.zxxk.com" style="width:94pt;height:78pt;mso-wrap-style:square;mso-position-horizontal-relative:page;mso-position-vertical-relative:page">
            <v:imagedata r:id="rId28" o:title=""/>
          </v:shape>
        </w:pict>
      </w:r>
    </w:p>
    <w:p w14:paraId="3EA3ABE8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秋•泰兴市期末）如图甲所示是小灯泡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图像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小灯泡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的额定电压为</w:t>
      </w:r>
      <w:r>
        <w:rPr>
          <w:rFonts w:ascii="Times New Roman" w:eastAsia="新宋体" w:hAnsi="Times New Roman" w:hint="eastAsia"/>
          <w:szCs w:val="21"/>
        </w:rPr>
        <w:t>2V</w:t>
      </w:r>
      <w:r>
        <w:rPr>
          <w:rFonts w:ascii="Times New Roman" w:eastAsia="新宋体" w:hAnsi="Times New Roman" w:hint="eastAsia"/>
          <w:szCs w:val="21"/>
        </w:rPr>
        <w:t>，若将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以某种方式连接到电源两端，下列说法中正确的有（　　）</w:t>
      </w:r>
    </w:p>
    <w:p w14:paraId="2806B34E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将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并联，当电路中总电流为</w:t>
      </w:r>
      <w:r>
        <w:rPr>
          <w:rFonts w:ascii="Times New Roman" w:eastAsia="新宋体" w:hAnsi="Times New Roman" w:hint="eastAsia"/>
          <w:szCs w:val="21"/>
        </w:rPr>
        <w:t>0.7A</w:t>
      </w:r>
      <w:r>
        <w:rPr>
          <w:rFonts w:ascii="Times New Roman" w:eastAsia="新宋体" w:hAnsi="Times New Roman" w:hint="eastAsia"/>
          <w:szCs w:val="21"/>
        </w:rPr>
        <w:t>时，灯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正常发光</w:t>
      </w:r>
    </w:p>
    <w:p w14:paraId="241990E1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将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串联时电路的最大总功率与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并联时电路的最大总功率之比为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</w:p>
    <w:p w14:paraId="03D7BD8A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lastRenderedPageBreak/>
        <w:t>③</w:t>
      </w:r>
      <w:r>
        <w:rPr>
          <w:rFonts w:ascii="Times New Roman" w:eastAsia="新宋体" w:hAnsi="Times New Roman" w:hint="eastAsia"/>
          <w:szCs w:val="21"/>
        </w:rPr>
        <w:t>将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串联在电压为</w:t>
      </w:r>
      <w:r>
        <w:rPr>
          <w:rFonts w:ascii="Times New Roman" w:eastAsia="新宋体" w:hAnsi="Times New Roman" w:hint="eastAsia"/>
          <w:szCs w:val="21"/>
        </w:rPr>
        <w:t>1.4V</w:t>
      </w:r>
      <w:r>
        <w:rPr>
          <w:rFonts w:ascii="Times New Roman" w:eastAsia="新宋体" w:hAnsi="Times New Roman" w:hint="eastAsia"/>
          <w:szCs w:val="21"/>
        </w:rPr>
        <w:t>的电源两端时，此时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两端电压为</w:t>
      </w:r>
      <w:r>
        <w:rPr>
          <w:rFonts w:ascii="Times New Roman" w:eastAsia="新宋体" w:hAnsi="Times New Roman" w:hint="eastAsia"/>
          <w:szCs w:val="21"/>
        </w:rPr>
        <w:t>1V</w:t>
      </w:r>
    </w:p>
    <w:p w14:paraId="068F1AA6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将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串联在电压为</w:t>
      </w:r>
      <w:r>
        <w:rPr>
          <w:rFonts w:ascii="Times New Roman" w:eastAsia="新宋体" w:hAnsi="Times New Roman" w:hint="eastAsia"/>
          <w:szCs w:val="21"/>
        </w:rPr>
        <w:t>4V</w:t>
      </w:r>
      <w:r>
        <w:rPr>
          <w:rFonts w:ascii="Times New Roman" w:eastAsia="新宋体" w:hAnsi="Times New Roman" w:hint="eastAsia"/>
          <w:szCs w:val="21"/>
        </w:rPr>
        <w:t>的电源两端时，电路中的电流约</w:t>
      </w:r>
      <w:r>
        <w:rPr>
          <w:rFonts w:ascii="Times New Roman" w:eastAsia="新宋体" w:hAnsi="Times New Roman" w:hint="eastAsia"/>
          <w:szCs w:val="21"/>
        </w:rPr>
        <w:t>0.3A</w:t>
      </w:r>
    </w:p>
    <w:p w14:paraId="3AFDF8AB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1A4872C">
          <v:shape id="图片 23" o:spid="_x0000_i1047" type="#_x0000_t75" alt="http://www.zxxk.com" style="width:129pt;height:105pt;mso-wrap-style:square;mso-position-horizontal-relative:page;mso-position-vertical-relative:page">
            <v:imagedata r:id="rId29" o:title=""/>
          </v:shape>
        </w:pict>
      </w:r>
    </w:p>
    <w:p w14:paraId="3C3991F6" w14:textId="77777777" w:rsidR="00A53B37" w:rsidRDefault="001940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②③④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①②③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①②④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①③④</w:t>
      </w:r>
    </w:p>
    <w:p w14:paraId="07A15C0B" w14:textId="77777777" w:rsidR="00A53B37" w:rsidRDefault="0019409B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秋•海门市期末）</w:t>
      </w:r>
      <w:r>
        <w:rPr>
          <w:rFonts w:ascii="Times New Roman" w:eastAsia="新宋体" w:hAnsi="Times New Roman" w:hint="eastAsia"/>
          <w:szCs w:val="21"/>
        </w:rPr>
        <w:t>如图是直流电动机提升重物的示意图，电源电压为</w:t>
      </w:r>
      <w:r>
        <w:rPr>
          <w:rFonts w:ascii="Times New Roman" w:eastAsia="新宋体" w:hAnsi="Times New Roman" w:hint="eastAsia"/>
          <w:szCs w:val="21"/>
        </w:rPr>
        <w:t>110V</w:t>
      </w:r>
      <w:r>
        <w:rPr>
          <w:rFonts w:ascii="Times New Roman" w:eastAsia="新宋体" w:hAnsi="Times New Roman" w:hint="eastAsia"/>
          <w:szCs w:val="21"/>
        </w:rPr>
        <w:t>且保持不变，电路中的电流是</w:t>
      </w:r>
      <w:r>
        <w:rPr>
          <w:rFonts w:ascii="Times New Roman" w:eastAsia="新宋体" w:hAnsi="Times New Roman" w:hint="eastAsia"/>
          <w:szCs w:val="21"/>
        </w:rPr>
        <w:t>5A</w:t>
      </w:r>
      <w:r>
        <w:rPr>
          <w:rFonts w:ascii="Times New Roman" w:eastAsia="新宋体" w:hAnsi="Times New Roman" w:hint="eastAsia"/>
          <w:szCs w:val="21"/>
        </w:rPr>
        <w:t>，重</w:t>
      </w:r>
      <w:r>
        <w:rPr>
          <w:rFonts w:ascii="Times New Roman" w:eastAsia="新宋体" w:hAnsi="Times New Roman" w:hint="eastAsia"/>
          <w:szCs w:val="21"/>
        </w:rPr>
        <w:t>500N</w:t>
      </w:r>
      <w:r>
        <w:rPr>
          <w:rFonts w:ascii="Times New Roman" w:eastAsia="新宋体" w:hAnsi="Times New Roman" w:hint="eastAsia"/>
          <w:szCs w:val="21"/>
        </w:rPr>
        <w:t>的物体在电动机带动下以</w:t>
      </w:r>
      <w:r>
        <w:rPr>
          <w:rFonts w:ascii="Times New Roman" w:eastAsia="新宋体" w:hAnsi="Times New Roman" w:hint="eastAsia"/>
          <w:szCs w:val="21"/>
        </w:rPr>
        <w:t>0.9m/s</w:t>
      </w:r>
      <w:r>
        <w:rPr>
          <w:rFonts w:ascii="Times New Roman" w:eastAsia="新宋体" w:hAnsi="Times New Roman" w:hint="eastAsia"/>
          <w:szCs w:val="21"/>
        </w:rPr>
        <w:t>的速度匀速上升，不计各处摩擦，则电动机线圈的电阻是（　　）</w:t>
      </w:r>
      <w:r>
        <w:rPr>
          <w:rFonts w:ascii="Times New Roman" w:eastAsia="新宋体" w:hAnsi="Times New Roman"/>
          <w:szCs w:val="21"/>
        </w:rPr>
        <w:pict w14:anchorId="4FE2A8CE">
          <v:shape id="图片 24" o:spid="_x0000_i1048" type="#_x0000_t75" alt="http://www.zxxk.com" style="width:214pt;height:120pt;mso-wrap-style:square;mso-position-horizontal-relative:page;mso-position-vertical-relative:page">
            <v:imagedata r:id="rId30" o:title=""/>
          </v:shape>
        </w:pict>
      </w:r>
    </w:p>
    <w:p w14:paraId="5454C505" w14:textId="77777777" w:rsidR="00A53B37" w:rsidRDefault="001940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Cambria Math" w:eastAsia="Cambria Math" w:hAnsi="Cambria Math"/>
          <w:szCs w:val="21"/>
        </w:rPr>
        <w:t>Ω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Cambria Math" w:eastAsia="Cambria Math" w:hAnsi="Cambria Math"/>
          <w:szCs w:val="21"/>
        </w:rPr>
        <w:t>Ω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Cambria Math" w:eastAsia="Cambria Math" w:hAnsi="Cambria Math"/>
          <w:szCs w:val="21"/>
        </w:rPr>
        <w:t>Ω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Cambria Math" w:eastAsia="Cambria Math" w:hAnsi="Cambria Math"/>
          <w:szCs w:val="21"/>
        </w:rPr>
        <w:t>Ω</w:t>
      </w:r>
    </w:p>
    <w:p w14:paraId="53174567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淮安区期末）如图所示，电源电压不变，滑动变阻器的滑片移至最大阻值处，闭合开关，电流表示数</w:t>
      </w:r>
      <w:r>
        <w:rPr>
          <w:rFonts w:ascii="Times New Roman" w:eastAsia="新宋体" w:hAnsi="Times New Roman" w:hint="eastAsia"/>
          <w:szCs w:val="21"/>
        </w:rPr>
        <w:t>0.1A</w:t>
      </w:r>
      <w:r>
        <w:rPr>
          <w:rFonts w:ascii="Times New Roman" w:eastAsia="新宋体" w:hAnsi="Times New Roman" w:hint="eastAsia"/>
          <w:szCs w:val="21"/>
        </w:rPr>
        <w:t>，灯泡的功率</w:t>
      </w:r>
      <w:r>
        <w:rPr>
          <w:rFonts w:ascii="Times New Roman" w:eastAsia="新宋体" w:hAnsi="Times New Roman" w:hint="eastAsia"/>
          <w:szCs w:val="21"/>
        </w:rPr>
        <w:t>0.3W</w:t>
      </w:r>
      <w:r>
        <w:rPr>
          <w:rFonts w:ascii="Times New Roman" w:eastAsia="新宋体" w:hAnsi="Times New Roman" w:hint="eastAsia"/>
          <w:szCs w:val="21"/>
        </w:rPr>
        <w:t>。移动滑片，使滑动变阻器最大阻值的</w:t>
      </w:r>
      <w:r>
        <w:rPr>
          <w:position w:val="-22"/>
        </w:rPr>
        <w:pict w14:anchorId="4572D08F">
          <v:shape id="图片 25" o:spid="_x0000_i1049" type="#_x0000_t75" style="width:10pt;height:26.5pt;mso-wrap-style:square;mso-position-horizontal-relative:page;mso-position-vertical-relative:page">
            <v:imagedata r:id="rId3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接进电路，电流表示数</w:t>
      </w:r>
      <w:r>
        <w:rPr>
          <w:rFonts w:ascii="Times New Roman" w:eastAsia="新宋体" w:hAnsi="Times New Roman" w:hint="eastAsia"/>
          <w:szCs w:val="21"/>
        </w:rPr>
        <w:t>0.2A</w:t>
      </w:r>
      <w:r>
        <w:rPr>
          <w:rFonts w:ascii="Times New Roman" w:eastAsia="新宋体" w:hAnsi="Times New Roman" w:hint="eastAsia"/>
          <w:szCs w:val="21"/>
        </w:rPr>
        <w:t>，灯泡恰好正常发光，且消耗的功率为</w:t>
      </w:r>
      <w:r>
        <w:rPr>
          <w:rFonts w:ascii="Times New Roman" w:eastAsia="新宋体" w:hAnsi="Times New Roman" w:hint="eastAsia"/>
          <w:szCs w:val="21"/>
        </w:rPr>
        <w:t>1W</w:t>
      </w:r>
      <w:r>
        <w:rPr>
          <w:rFonts w:ascii="Times New Roman" w:eastAsia="新宋体" w:hAnsi="Times New Roman" w:hint="eastAsia"/>
          <w:szCs w:val="21"/>
        </w:rPr>
        <w:t>。一些推算，结果错误的是（　　）</w:t>
      </w:r>
    </w:p>
    <w:p w14:paraId="3ECE7289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0B7E31A">
          <v:shape id="图片 26" o:spid="_x0000_i1050" type="#_x0000_t75" alt="http://www.zxxk.com" style="width:190.5pt;height:139pt;mso-wrap-style:square;mso-position-horizontal-relative:page;mso-position-vertical-relative:page">
            <v:imagedata r:id="rId32" o:title=""/>
          </v:shape>
        </w:pict>
      </w:r>
    </w:p>
    <w:p w14:paraId="110CBDC0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．电源电压为</w:t>
      </w:r>
      <w:r>
        <w:rPr>
          <w:rFonts w:ascii="Times New Roman" w:eastAsia="新宋体" w:hAnsi="Times New Roman" w:hint="eastAsia"/>
          <w:szCs w:val="21"/>
        </w:rPr>
        <w:t>8V</w:t>
      </w:r>
      <w:r>
        <w:tab/>
      </w:r>
    </w:p>
    <w:p w14:paraId="30D82945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．灯泡正常发光时电阻为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Cambria Math" w:eastAsia="Cambria Math" w:hAnsi="Cambria Math"/>
          <w:szCs w:val="21"/>
        </w:rPr>
        <w:t>Ω</w:t>
      </w:r>
      <w:r>
        <w:tab/>
      </w:r>
    </w:p>
    <w:p w14:paraId="6FB41095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．滑动变阻器最大阻值为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Cambria Math" w:eastAsia="Cambria Math" w:hAnsi="Cambria Math"/>
          <w:szCs w:val="21"/>
        </w:rPr>
        <w:t>Ω</w:t>
      </w:r>
      <w:r>
        <w:tab/>
      </w:r>
    </w:p>
    <w:p w14:paraId="69ED2022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．灯泡正常发光滑动变阻器消耗的功率</w:t>
      </w:r>
      <w:r>
        <w:rPr>
          <w:rFonts w:ascii="Times New Roman" w:eastAsia="新宋体" w:hAnsi="Times New Roman" w:hint="eastAsia"/>
          <w:szCs w:val="21"/>
        </w:rPr>
        <w:t>0.8W</w:t>
      </w:r>
    </w:p>
    <w:p w14:paraId="48F6A9DE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秋•邗江区期末）如图所示两个灯泡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阻值分别为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，闭合开关后的现象是（　　）</w:t>
      </w:r>
    </w:p>
    <w:p w14:paraId="39DF8A9B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9903E88">
          <v:shape id="图片 27" o:spid="_x0000_i1051" type="#_x0000_t75" alt="http://www.zxxk.com" style="width:73.5pt;height:79.5pt;mso-wrap-style:square;mso-position-horizontal-relative:page;mso-position-vertical-relative:page">
            <v:imagedata r:id="rId33" o:title=""/>
          </v:shape>
        </w:pict>
      </w:r>
    </w:p>
    <w:p w14:paraId="4FD537CC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．通过两灯泡的电流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tab/>
      </w:r>
    </w:p>
    <w:p w14:paraId="41CA5EA2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．灯泡两端的电压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tab/>
      </w:r>
    </w:p>
    <w:p w14:paraId="0B9D384F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．灯泡的电功率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</w:p>
    <w:p w14:paraId="2985DECE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比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暗</w:t>
      </w:r>
    </w:p>
    <w:p w14:paraId="0FC14FD8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秋•姜堰区期末）如图甲所示是小明设计的调光灯电路图，他将粗细均匀的铅笔芯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通过回形针连入电路，小灯泡的额定电压为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。闭合开关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后，回形针从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端滑到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端的过程中，电流表示数随电压表示数变化的图像如图乙所示。则（　　）</w:t>
      </w:r>
    </w:p>
    <w:p w14:paraId="0620BE21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DBB91F6">
          <v:shape id="图片 28" o:spid="_x0000_i1052" type="#_x0000_t75" alt="http://www.zxxk.com" style="width:328.5pt;height:117pt;mso-wrap-style:square;mso-position-horizontal-relative:page;mso-position-vertical-relative:page">
            <v:imagedata r:id="rId34" o:title=""/>
          </v:shape>
        </w:pict>
      </w:r>
    </w:p>
    <w:p w14:paraId="312AB55B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．铅笔芯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的阻值为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Cambria Math" w:eastAsia="Cambria Math" w:hAnsi="Cambria Math"/>
          <w:szCs w:val="21"/>
        </w:rPr>
        <w:t>Ω</w:t>
      </w:r>
      <w:r>
        <w:tab/>
      </w:r>
    </w:p>
    <w:p w14:paraId="4E7C34D5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．回形针向左滑动过程中，灯泡的阻值变小</w:t>
      </w:r>
      <w:r>
        <w:tab/>
      </w:r>
    </w:p>
    <w:p w14:paraId="0E03A1E1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．小灯泡的最小功率为</w:t>
      </w:r>
      <w:r>
        <w:rPr>
          <w:rFonts w:ascii="Times New Roman" w:eastAsia="新宋体" w:hAnsi="Times New Roman" w:hint="eastAsia"/>
          <w:szCs w:val="21"/>
        </w:rPr>
        <w:t>1.5W</w:t>
      </w:r>
      <w:r>
        <w:tab/>
      </w:r>
    </w:p>
    <w:p w14:paraId="3C65E7B1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．电路消耗的最大功率为</w:t>
      </w:r>
      <w:r>
        <w:rPr>
          <w:rFonts w:ascii="Times New Roman" w:eastAsia="新宋体" w:hAnsi="Times New Roman" w:hint="eastAsia"/>
          <w:szCs w:val="21"/>
        </w:rPr>
        <w:t>6W</w:t>
      </w:r>
    </w:p>
    <w:p w14:paraId="2C76388F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秋•姑苏区校级期末）如图甲所示，电源电压恒定，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为定值电阻，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为热敏电阻。改变环境温度，定值电阻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两端电压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随温度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变化的关系如图乙所示，下列关于电路消耗的总功率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随温度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变化的关系图像，正确的是（　　）</w:t>
      </w:r>
    </w:p>
    <w:p w14:paraId="4E6495D2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FDB912A">
          <v:shape id="图片 29" o:spid="_x0000_i1053" type="#_x0000_t75" alt="http://www.zxxk.com" style="width:200.5pt;height:93pt;mso-wrap-style:square;mso-position-horizontal-relative:page;mso-position-vertical-relative:page">
            <v:imagedata r:id="rId35" o:title=""/>
          </v:shape>
        </w:pict>
      </w:r>
    </w:p>
    <w:p w14:paraId="03D48B42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55CC968">
          <v:shape id="图片 30" o:spid="_x0000_i1054" type="#_x0000_t75" alt="http://www.zxxk.com" style="width:79pt;height:73pt;mso-wrap-style:square;mso-position-horizontal-relative:page;mso-position-vertical-relative:page">
            <v:imagedata r:id="rId36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3A769C2">
          <v:shape id="图片 31" o:spid="_x0000_i1055" type="#_x0000_t75" alt="http://www.zxxk.com" style="width:80.5pt;height:67pt;mso-wrap-style:square;mso-position-horizontal-relative:page;mso-position-vertical-relative:page">
            <v:imagedata r:id="rId37" o:title=""/>
          </v:shape>
        </w:pict>
      </w:r>
      <w:r>
        <w:tab/>
      </w:r>
    </w:p>
    <w:p w14:paraId="0BEF2105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890FC30">
          <v:shape id="图片 32" o:spid="_x0000_i1056" type="#_x0000_t75" alt="http://www.zxxk.com" style="width:79pt;height:73pt;mso-wrap-style:square;mso-position-horizontal-relative:page;mso-position-vertical-relative:page">
            <v:imagedata r:id="rId38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D278692">
          <v:shape id="图片 33" o:spid="_x0000_i1057" type="#_x0000_t75" alt="http://www.zxxk.com" style="width:79pt;height:73pt;mso-wrap-style:square;mso-position-horizontal-relative:page;mso-position-vertical-relative:page">
            <v:imagedata r:id="rId39" o:title=""/>
          </v:shape>
        </w:pict>
      </w:r>
    </w:p>
    <w:p w14:paraId="6FD27F93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秋•姑苏区校级期末）如图所示，电源电压恒为</w:t>
      </w:r>
      <w:r>
        <w:rPr>
          <w:rFonts w:ascii="Times New Roman" w:eastAsia="新宋体" w:hAnsi="Times New Roman" w:hint="eastAsia"/>
          <w:szCs w:val="21"/>
        </w:rPr>
        <w:t>12V</w:t>
      </w:r>
      <w:r>
        <w:rPr>
          <w:rFonts w:ascii="Times New Roman" w:eastAsia="新宋体" w:hAnsi="Times New Roman" w:hint="eastAsia"/>
          <w:szCs w:val="21"/>
        </w:rPr>
        <w:t>，电流表（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0.6A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3A</w:t>
      </w:r>
      <w:r>
        <w:rPr>
          <w:rFonts w:ascii="Times New Roman" w:eastAsia="新宋体" w:hAnsi="Times New Roman" w:hint="eastAsia"/>
          <w:szCs w:val="21"/>
        </w:rPr>
        <w:t>），从规格“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1.5A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1.5A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”的滑动变阻器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中</w:t>
      </w:r>
      <w:r>
        <w:rPr>
          <w:rFonts w:ascii="Times New Roman" w:eastAsia="新宋体" w:hAnsi="Times New Roman" w:hint="eastAsia"/>
          <w:szCs w:val="21"/>
        </w:rPr>
        <w:t>选择一个，将它与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的定值电阻分别以串联和并联的方式接入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之间，闭合开关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，移动滑片，观察到不同连接方式中电流表的某两次示数分别为</w:t>
      </w:r>
      <w:r>
        <w:rPr>
          <w:rFonts w:ascii="Times New Roman" w:eastAsia="新宋体" w:hAnsi="Times New Roman" w:hint="eastAsia"/>
          <w:szCs w:val="21"/>
        </w:rPr>
        <w:t>0.2A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2.5A</w:t>
      </w:r>
      <w:r>
        <w:rPr>
          <w:rFonts w:ascii="Times New Roman" w:eastAsia="新宋体" w:hAnsi="Times New Roman" w:hint="eastAsia"/>
          <w:szCs w:val="21"/>
        </w:rPr>
        <w:t>，应选用滑动变阻器的规格及在元件安全情况下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的最大功率是（　　）</w:t>
      </w:r>
    </w:p>
    <w:p w14:paraId="79752488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0624D4E">
          <v:shape id="图片 34" o:spid="_x0000_i1058" type="#_x0000_t75" alt="http://www.zxxk.com" style="width:91.5pt;height:61.5pt;mso-wrap-style:square;mso-position-horizontal-relative:page;mso-position-vertical-relative:page">
            <v:imagedata r:id="rId40" o:title=""/>
          </v:shape>
        </w:pict>
      </w:r>
    </w:p>
    <w:p w14:paraId="1E07789C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 1.5A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21.6W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．“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  1.5A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18W</w:t>
      </w:r>
      <w:r>
        <w:tab/>
      </w:r>
    </w:p>
    <w:p w14:paraId="1FAAAE3F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．“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  1.5A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30W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．“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  1A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12W</w:t>
      </w:r>
    </w:p>
    <w:p w14:paraId="71EB7BDA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秋•兴化市期末）在“学习使用滑动变阻器”</w:t>
      </w:r>
      <w:r>
        <w:rPr>
          <w:rFonts w:ascii="Times New Roman" w:eastAsia="新宋体" w:hAnsi="Times New Roman" w:hint="eastAsia"/>
          <w:szCs w:val="21"/>
        </w:rPr>
        <w:t>的活动中，小明设计了如图所示的电路。滑动变阻器标有“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”字样，小灯泡标有“</w:t>
      </w:r>
      <w:r>
        <w:rPr>
          <w:rFonts w:ascii="Times New Roman" w:eastAsia="新宋体" w:hAnsi="Times New Roman" w:hint="eastAsia"/>
          <w:szCs w:val="21"/>
        </w:rPr>
        <w:t>3V 0.9W</w:t>
      </w:r>
      <w:r>
        <w:rPr>
          <w:rFonts w:ascii="Times New Roman" w:eastAsia="新宋体" w:hAnsi="Times New Roman" w:hint="eastAsia"/>
          <w:szCs w:val="21"/>
        </w:rPr>
        <w:t>”字样（不考虑温度对灯丝电阻的影响）。闭合开关，将滑动变阻器的金属滑片移至中点时，小灯泡恰好正常发光。移动金属滑片的过程中，确保各元件使用安全，则（　　）</w:t>
      </w:r>
    </w:p>
    <w:p w14:paraId="71FB59A5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63C8101">
          <v:shape id="图片 35" o:spid="_x0000_i1059" type="#_x0000_t75" alt="http://www.zxxk.com" style="width:94.5pt;height:69pt;mso-wrap-style:square;mso-position-horizontal-relative:page;mso-position-vertical-relative:page">
            <v:imagedata r:id="rId41" o:title=""/>
          </v:shape>
        </w:pict>
      </w:r>
    </w:p>
    <w:p w14:paraId="52AB0E18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．电源电压为</w:t>
      </w:r>
      <w:r>
        <w:rPr>
          <w:rFonts w:ascii="Times New Roman" w:eastAsia="新宋体" w:hAnsi="Times New Roman" w:hint="eastAsia"/>
          <w:szCs w:val="21"/>
        </w:rPr>
        <w:t>9V</w:t>
      </w:r>
      <w:r>
        <w:tab/>
      </w:r>
    </w:p>
    <w:p w14:paraId="07489201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．小灯泡消耗的最小电功率为</w:t>
      </w:r>
      <w:r>
        <w:rPr>
          <w:rFonts w:ascii="Times New Roman" w:eastAsia="新宋体" w:hAnsi="Times New Roman" w:hint="eastAsia"/>
          <w:szCs w:val="21"/>
        </w:rPr>
        <w:t>0.6W</w:t>
      </w:r>
      <w:r>
        <w:tab/>
      </w:r>
    </w:p>
    <w:p w14:paraId="0615D754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．电路消耗的最大电功率为</w:t>
      </w:r>
      <w:r>
        <w:rPr>
          <w:rFonts w:ascii="Times New Roman" w:eastAsia="新宋体" w:hAnsi="Times New Roman" w:hint="eastAsia"/>
          <w:szCs w:val="21"/>
        </w:rPr>
        <w:t>2.7W</w:t>
      </w:r>
      <w:r>
        <w:tab/>
      </w:r>
    </w:p>
    <w:p w14:paraId="0EF27661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．滑动变阻器消耗的最小电功率为</w:t>
      </w:r>
      <w:r>
        <w:rPr>
          <w:rFonts w:ascii="Times New Roman" w:eastAsia="新宋体" w:hAnsi="Times New Roman" w:hint="eastAsia"/>
          <w:szCs w:val="21"/>
        </w:rPr>
        <w:t>0.8W</w:t>
      </w:r>
    </w:p>
    <w:p w14:paraId="06B417F2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秋•江苏期末）在如图所示的电路中，电源电压保持不变，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为定值电阻，闭合开关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，调节滑动变阻器的滑</w:t>
      </w:r>
      <w:r>
        <w:rPr>
          <w:rFonts w:ascii="Times New Roman" w:eastAsia="新宋体" w:hAnsi="Times New Roman" w:hint="eastAsia"/>
          <w:szCs w:val="21"/>
        </w:rPr>
        <w:t>片，发现电流表的示数由</w:t>
      </w:r>
      <w:r>
        <w:rPr>
          <w:rFonts w:ascii="Times New Roman" w:eastAsia="新宋体" w:hAnsi="Times New Roman" w:hint="eastAsia"/>
          <w:szCs w:val="21"/>
        </w:rPr>
        <w:t>0.1A</w:t>
      </w:r>
      <w:r>
        <w:rPr>
          <w:rFonts w:ascii="Times New Roman" w:eastAsia="新宋体" w:hAnsi="Times New Roman" w:hint="eastAsia"/>
          <w:szCs w:val="21"/>
        </w:rPr>
        <w:t>变为</w:t>
      </w:r>
      <w:r>
        <w:rPr>
          <w:rFonts w:ascii="Times New Roman" w:eastAsia="新宋体" w:hAnsi="Times New Roman" w:hint="eastAsia"/>
          <w:szCs w:val="21"/>
        </w:rPr>
        <w:t>0.3A</w:t>
      </w:r>
      <w:r>
        <w:rPr>
          <w:rFonts w:ascii="Times New Roman" w:eastAsia="新宋体" w:hAnsi="Times New Roman" w:hint="eastAsia"/>
          <w:szCs w:val="21"/>
        </w:rPr>
        <w:t>，电压表的示数由</w:t>
      </w:r>
      <w:r>
        <w:rPr>
          <w:rFonts w:ascii="Times New Roman" w:eastAsia="新宋体" w:hAnsi="Times New Roman" w:hint="eastAsia"/>
          <w:szCs w:val="21"/>
        </w:rPr>
        <w:t>8V</w:t>
      </w:r>
      <w:r>
        <w:rPr>
          <w:rFonts w:ascii="Times New Roman" w:eastAsia="新宋体" w:hAnsi="Times New Roman" w:hint="eastAsia"/>
          <w:szCs w:val="21"/>
        </w:rPr>
        <w:t>减少到</w:t>
      </w:r>
      <w:r>
        <w:rPr>
          <w:rFonts w:ascii="Times New Roman" w:eastAsia="新宋体" w:hAnsi="Times New Roman" w:hint="eastAsia"/>
          <w:szCs w:val="21"/>
        </w:rPr>
        <w:t>4V</w:t>
      </w:r>
      <w:r>
        <w:rPr>
          <w:rFonts w:ascii="Times New Roman" w:eastAsia="新宋体" w:hAnsi="Times New Roman" w:hint="eastAsia"/>
          <w:szCs w:val="21"/>
        </w:rPr>
        <w:t>．则下列说法正确的是（　　）</w:t>
      </w:r>
    </w:p>
    <w:p w14:paraId="460754F0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2A2DCAC6">
          <v:shape id="图片 36" o:spid="_x0000_i1060" type="#_x0000_t75" alt="http://www.zxxk.com" style="width:102pt;height:85.5pt;mso-wrap-style:square;mso-position-horizontal-relative:page;mso-position-vertical-relative:page">
            <v:imagedata r:id="rId42" o:title=""/>
          </v:shape>
        </w:pict>
      </w:r>
    </w:p>
    <w:p w14:paraId="2252539B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．电源电压为</w:t>
      </w:r>
      <w:r>
        <w:rPr>
          <w:rFonts w:ascii="Times New Roman" w:eastAsia="新宋体" w:hAnsi="Times New Roman" w:hint="eastAsia"/>
          <w:szCs w:val="21"/>
        </w:rPr>
        <w:t>20V</w:t>
      </w:r>
      <w:r>
        <w:tab/>
      </w:r>
    </w:p>
    <w:p w14:paraId="4B5E21AC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的电功率变化量为</w:t>
      </w:r>
      <w:r>
        <w:rPr>
          <w:rFonts w:ascii="Times New Roman" w:eastAsia="新宋体" w:hAnsi="Times New Roman" w:hint="eastAsia"/>
          <w:szCs w:val="21"/>
        </w:rPr>
        <w:t>1.6W</w:t>
      </w:r>
      <w:r>
        <w:tab/>
      </w:r>
    </w:p>
    <w:p w14:paraId="753E9E72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．电源电压为</w:t>
      </w:r>
      <w:r>
        <w:rPr>
          <w:rFonts w:ascii="Times New Roman" w:eastAsia="新宋体" w:hAnsi="Times New Roman" w:hint="eastAsia"/>
          <w:szCs w:val="21"/>
        </w:rPr>
        <w:t>15V</w:t>
      </w:r>
      <w:r>
        <w:tab/>
      </w:r>
    </w:p>
    <w:p w14:paraId="7E5168E1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的电功率变化量为</w:t>
      </w:r>
      <w:r>
        <w:rPr>
          <w:rFonts w:ascii="Times New Roman" w:eastAsia="新宋体" w:hAnsi="Times New Roman" w:hint="eastAsia"/>
          <w:szCs w:val="21"/>
        </w:rPr>
        <w:t>3.2W</w:t>
      </w:r>
    </w:p>
    <w:p w14:paraId="14318E7B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秋•邗江区期末）如图甲所示电路的电源电压为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，小灯泡的额定电压为</w:t>
      </w:r>
      <w:r>
        <w:rPr>
          <w:rFonts w:ascii="Times New Roman" w:eastAsia="新宋体" w:hAnsi="Times New Roman" w:hint="eastAsia"/>
          <w:szCs w:val="21"/>
        </w:rPr>
        <w:t>2.5V</w:t>
      </w:r>
      <w:r>
        <w:rPr>
          <w:rFonts w:ascii="Times New Roman" w:eastAsia="新宋体" w:hAnsi="Times New Roman" w:hint="eastAsia"/>
          <w:szCs w:val="21"/>
        </w:rPr>
        <w:t>，图乙是小灯泡的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图象。闭合开关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后，下列判断正确的是（　　）</w:t>
      </w:r>
    </w:p>
    <w:p w14:paraId="4C33B935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9C8C561">
          <v:shape id="图片 37" o:spid="_x0000_i1061" type="#_x0000_t75" alt="http://www.zxxk.com" style="width:386.5pt;height:189pt;mso-wrap-style:square;mso-position-horizontal-relative:page;mso-position-vertical-relative:page">
            <v:imagedata r:id="rId43" o:title=""/>
          </v:shape>
        </w:pict>
      </w:r>
    </w:p>
    <w:p w14:paraId="77550CC1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向左滑动时，灯泡变暗</w:t>
      </w:r>
      <w:r>
        <w:tab/>
      </w:r>
    </w:p>
    <w:p w14:paraId="14D7348A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．电流表示数为</w:t>
      </w:r>
      <w:r>
        <w:rPr>
          <w:rFonts w:ascii="Times New Roman" w:eastAsia="新宋体" w:hAnsi="Times New Roman" w:hint="eastAsia"/>
          <w:szCs w:val="21"/>
        </w:rPr>
        <w:t>0.4A</w:t>
      </w:r>
      <w:r>
        <w:rPr>
          <w:rFonts w:ascii="Times New Roman" w:eastAsia="新宋体" w:hAnsi="Times New Roman" w:hint="eastAsia"/>
          <w:szCs w:val="21"/>
        </w:rPr>
        <w:t>时，灯泡的电阻是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Cambria Math" w:eastAsia="Cambria Math" w:hAnsi="Cambria Math"/>
          <w:szCs w:val="21"/>
        </w:rPr>
        <w:t>Ω</w:t>
      </w:r>
      <w:r>
        <w:tab/>
      </w:r>
    </w:p>
    <w:p w14:paraId="1F073F51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．电压表示数为</w:t>
      </w:r>
      <w:r>
        <w:rPr>
          <w:rFonts w:ascii="Times New Roman" w:eastAsia="新宋体" w:hAnsi="Times New Roman" w:hint="eastAsia"/>
          <w:szCs w:val="21"/>
        </w:rPr>
        <w:t>2.5V</w:t>
      </w:r>
      <w:r>
        <w:rPr>
          <w:rFonts w:ascii="Times New Roman" w:eastAsia="新宋体" w:hAnsi="Times New Roman" w:hint="eastAsia"/>
          <w:szCs w:val="21"/>
        </w:rPr>
        <w:t>时，小灯泡的功率是</w:t>
      </w:r>
      <w:r>
        <w:rPr>
          <w:rFonts w:ascii="Times New Roman" w:eastAsia="新宋体" w:hAnsi="Times New Roman" w:hint="eastAsia"/>
          <w:szCs w:val="21"/>
        </w:rPr>
        <w:t>1.25W</w:t>
      </w:r>
      <w:r>
        <w:tab/>
      </w:r>
    </w:p>
    <w:p w14:paraId="7414CE34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．小灯泡正常发光时，滑动变阻器的电功率是</w:t>
      </w:r>
      <w:r>
        <w:rPr>
          <w:rFonts w:ascii="Times New Roman" w:eastAsia="新宋体" w:hAnsi="Times New Roman" w:hint="eastAsia"/>
          <w:szCs w:val="21"/>
        </w:rPr>
        <w:t>0.25W</w:t>
      </w:r>
    </w:p>
    <w:p w14:paraId="5D37A18B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秋•建湖县期末）如图甲所示电路，电源电压不变，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是定值电阻，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是滑动变阻器。闭合开关，将滑动变阻器滑片由一端移到另一端的过程中，电路中电流表示数和电压表示数的关系如图乙所示。则滑动变阻器滑片由一端移到另一端的过程中（　　）</w:t>
      </w:r>
    </w:p>
    <w:p w14:paraId="3A3D26B1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6648DD99">
          <v:shape id="图片 38" o:spid="_x0000_i1062" type="#_x0000_t75" alt="http://www.zxxk.com" style="width:400.5pt;height:181pt;mso-wrap-style:square;mso-position-horizontal-relative:page;mso-position-vertical-relative:page">
            <v:imagedata r:id="rId44" o:title=""/>
          </v:shape>
        </w:pict>
      </w:r>
    </w:p>
    <w:p w14:paraId="57021BEE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．定值电阻电功率的最小值为</w:t>
      </w:r>
      <w:r>
        <w:rPr>
          <w:rFonts w:ascii="Times New Roman" w:eastAsia="新宋体" w:hAnsi="Times New Roman" w:hint="eastAsia"/>
          <w:szCs w:val="21"/>
        </w:rPr>
        <w:t>1.35W</w:t>
      </w:r>
      <w:r>
        <w:tab/>
      </w:r>
    </w:p>
    <w:p w14:paraId="06F66C2E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．定值电阻电功率的变化为</w:t>
      </w:r>
      <w:r>
        <w:rPr>
          <w:rFonts w:ascii="Times New Roman" w:eastAsia="新宋体" w:hAnsi="Times New Roman" w:hint="eastAsia"/>
          <w:szCs w:val="21"/>
        </w:rPr>
        <w:t>4.05W</w:t>
      </w:r>
      <w:r>
        <w:tab/>
      </w:r>
    </w:p>
    <w:p w14:paraId="36A0D7B6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．电路总功率的最小值为</w:t>
      </w:r>
      <w:r>
        <w:rPr>
          <w:rFonts w:ascii="Times New Roman" w:eastAsia="新宋体" w:hAnsi="Times New Roman" w:hint="eastAsia"/>
          <w:szCs w:val="21"/>
        </w:rPr>
        <w:t>1.8W</w:t>
      </w:r>
      <w:r>
        <w:tab/>
      </w:r>
    </w:p>
    <w:p w14:paraId="53802108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．电路总功率的最大值为</w:t>
      </w:r>
      <w:r>
        <w:rPr>
          <w:rFonts w:ascii="Times New Roman" w:eastAsia="新宋体" w:hAnsi="Times New Roman" w:hint="eastAsia"/>
          <w:szCs w:val="21"/>
        </w:rPr>
        <w:t>6.4W</w:t>
      </w:r>
    </w:p>
    <w:p w14:paraId="7580076B" w14:textId="77777777" w:rsidR="00A53B37" w:rsidRDefault="0019409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六．电功的测量</w:t>
      </w:r>
    </w:p>
    <w:p w14:paraId="4BA99A11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秋•沭阳县校级期末）安装在家庭电路中的电能表，测量的是（　　）</w:t>
      </w:r>
    </w:p>
    <w:p w14:paraId="4488644E" w14:textId="77777777" w:rsidR="00A53B37" w:rsidRDefault="001940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．电能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．电压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．电阻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．电流</w:t>
      </w:r>
    </w:p>
    <w:p w14:paraId="3F7CCDEA" w14:textId="77777777" w:rsidR="00A53B37" w:rsidRDefault="0019409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七．电功率的概念</w:t>
      </w:r>
    </w:p>
    <w:p w14:paraId="31F47216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秋•东台市期末）一位电视台记者在报道某工厂“淘汰落后产能、促进新旧动能转换”仅上半年就节电</w:t>
      </w:r>
      <w:r>
        <w:rPr>
          <w:rFonts w:ascii="Times New Roman" w:eastAsia="新宋体" w:hAnsi="Times New Roman" w:hint="eastAsia"/>
          <w:szCs w:val="21"/>
        </w:rPr>
        <w:t>15000kW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的时候，手举一只理发用的电吹风说：“这只电吹风是</w:t>
      </w:r>
      <w:r>
        <w:rPr>
          <w:rFonts w:ascii="Times New Roman" w:eastAsia="新宋体" w:hAnsi="Times New Roman" w:hint="eastAsia"/>
          <w:szCs w:val="21"/>
        </w:rPr>
        <w:t>1500W</w:t>
      </w:r>
      <w:r>
        <w:rPr>
          <w:rFonts w:ascii="Times New Roman" w:eastAsia="新宋体" w:hAnsi="Times New Roman" w:hint="eastAsia"/>
          <w:szCs w:val="21"/>
        </w:rPr>
        <w:t>的，也就是</w:t>
      </w:r>
      <w:r>
        <w:rPr>
          <w:rFonts w:ascii="Times New Roman" w:eastAsia="新宋体" w:hAnsi="Times New Roman" w:hint="eastAsia"/>
          <w:szCs w:val="21"/>
        </w:rPr>
        <w:t>1.5kW</w:t>
      </w:r>
      <w:r>
        <w:rPr>
          <w:rFonts w:ascii="Times New Roman" w:eastAsia="新宋体" w:hAnsi="Times New Roman" w:hint="eastAsia"/>
          <w:szCs w:val="21"/>
        </w:rPr>
        <w:t>，这个厂节省的电力可以开动</w:t>
      </w:r>
      <w:r>
        <w:rPr>
          <w:rFonts w:ascii="Times New Roman" w:eastAsia="新宋体" w:hAnsi="Times New Roman" w:hint="eastAsia"/>
          <w:szCs w:val="21"/>
        </w:rPr>
        <w:t>1000</w:t>
      </w:r>
      <w:r>
        <w:rPr>
          <w:rFonts w:ascii="Times New Roman" w:eastAsia="新宋体" w:hAnsi="Times New Roman" w:hint="eastAsia"/>
          <w:szCs w:val="21"/>
        </w:rPr>
        <w:t>个这样的电吹</w:t>
      </w:r>
      <w:r>
        <w:rPr>
          <w:rFonts w:ascii="Times New Roman" w:eastAsia="新宋体" w:hAnsi="Times New Roman" w:hint="eastAsia"/>
          <w:szCs w:val="21"/>
        </w:rPr>
        <w:t>风。”这位记者的报道中弄混了两个重要的电学概念。这两个概念是（　　）</w:t>
      </w:r>
    </w:p>
    <w:p w14:paraId="09C974F0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．电能和电流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．电流和电阻</w:t>
      </w:r>
      <w:r>
        <w:tab/>
      </w:r>
    </w:p>
    <w:p w14:paraId="1097BE7B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．电能和电功率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．电流和电功率</w:t>
      </w:r>
    </w:p>
    <w:p w14:paraId="28733D5E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秋•海陵区期末）小伟利用电能表和秒表测某家用电器的电功率，当电路中只有这个用电器工作时，测得在</w:t>
      </w:r>
      <w:r>
        <w:rPr>
          <w:rFonts w:ascii="Times New Roman" w:eastAsia="新宋体" w:hAnsi="Times New Roman" w:hint="eastAsia"/>
          <w:szCs w:val="21"/>
        </w:rPr>
        <w:t>15min</w:t>
      </w:r>
      <w:r>
        <w:rPr>
          <w:rFonts w:ascii="Times New Roman" w:eastAsia="新宋体" w:hAnsi="Times New Roman" w:hint="eastAsia"/>
          <w:szCs w:val="21"/>
        </w:rPr>
        <w:t>内消耗的电能为</w:t>
      </w:r>
      <w:r>
        <w:rPr>
          <w:rFonts w:ascii="Times New Roman" w:eastAsia="新宋体" w:hAnsi="Times New Roman" w:hint="eastAsia"/>
          <w:szCs w:val="21"/>
        </w:rPr>
        <w:t>0.3kW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，则这个用电器可能是（　　）</w:t>
      </w:r>
    </w:p>
    <w:p w14:paraId="6805F9F7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．洗衣机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．家庭照明白炽灯</w:t>
      </w:r>
      <w:r>
        <w:tab/>
      </w:r>
    </w:p>
    <w:p w14:paraId="4853691F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．电视机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．空调机</w:t>
      </w:r>
    </w:p>
    <w:p w14:paraId="42F4B5C9" w14:textId="77777777" w:rsidR="00A53B37" w:rsidRDefault="0019409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八．电流的热效应</w:t>
      </w:r>
    </w:p>
    <w:p w14:paraId="40EEAC99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南京期末）如图所示，下列电器中不是应用电流热效应工作的是（　　）</w:t>
      </w:r>
    </w:p>
    <w:p w14:paraId="1F60357D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46A1BBD">
          <v:shape id="图片 39" o:spid="_x0000_i1063" type="#_x0000_t75" alt="http://www.zxxk.com" style="width:56.5pt;height:55.5pt;mso-wrap-style:square;mso-position-horizontal-relative:page;mso-position-vertical-relative:page">
            <v:imagedata r:id="rId45" o:title=""/>
          </v:shape>
        </w:pict>
      </w:r>
      <w:r>
        <w:rPr>
          <w:rFonts w:ascii="Times New Roman" w:eastAsia="新宋体" w:hAnsi="Times New Roman" w:hint="eastAsia"/>
          <w:szCs w:val="21"/>
        </w:rPr>
        <w:t>电风扇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5B6DD61">
          <v:shape id="图片 40" o:spid="_x0000_i1064" type="#_x0000_t75" alt="http://www.zxxk.com" style="width:73.5pt;height:61.5pt;mso-wrap-style:square;mso-position-horizontal-relative:page;mso-position-vertical-relative:page">
            <v:imagedata r:id="rId46" o:title=""/>
          </v:shape>
        </w:pict>
      </w:r>
      <w:r>
        <w:rPr>
          <w:rFonts w:ascii="Times New Roman" w:eastAsia="新宋体" w:hAnsi="Times New Roman" w:hint="eastAsia"/>
          <w:szCs w:val="21"/>
        </w:rPr>
        <w:t>电熨斗</w:t>
      </w:r>
      <w:r>
        <w:tab/>
      </w:r>
    </w:p>
    <w:p w14:paraId="48F0AFF6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357A32A">
          <v:shape id="图片 41" o:spid="_x0000_i1065" type="#_x0000_t75" alt="http://www.zxxk.com" style="width:1in;height:76.5pt;mso-wrap-style:square;mso-position-horizontal-relative:page;mso-position-vertical-relative:page">
            <v:imagedata r:id="rId47" o:title=""/>
          </v:shape>
        </w:pict>
      </w:r>
      <w:r>
        <w:rPr>
          <w:rFonts w:ascii="Times New Roman" w:eastAsia="新宋体" w:hAnsi="Times New Roman" w:hint="eastAsia"/>
          <w:szCs w:val="21"/>
        </w:rPr>
        <w:t>电水壶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41B3C54">
          <v:shape id="图片 42" o:spid="_x0000_i1066" type="#_x0000_t75" alt="http://www.zxxk.com" style="width:68.5pt;height:79pt;mso-wrap-style:square;mso-position-horizontal-relative:page;mso-position-vertical-relative:page">
            <v:imagedata r:id="rId48" o:title=""/>
          </v:shape>
        </w:pict>
      </w:r>
      <w:r>
        <w:rPr>
          <w:rFonts w:ascii="Times New Roman" w:eastAsia="新宋体" w:hAnsi="Times New Roman" w:hint="eastAsia"/>
          <w:szCs w:val="21"/>
        </w:rPr>
        <w:t>电饭锅</w:t>
      </w:r>
    </w:p>
    <w:p w14:paraId="549B4902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秋•建湖县期末）下列家用电器中，利用电流热效应工作的是（　　）</w:t>
      </w:r>
    </w:p>
    <w:p w14:paraId="644CA6FE" w14:textId="77777777" w:rsidR="00A53B37" w:rsidRDefault="001940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．电风扇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．电饭锅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．电冰箱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．电视机</w:t>
      </w:r>
    </w:p>
    <w:p w14:paraId="6BAF533C" w14:textId="77777777" w:rsidR="00A53B37" w:rsidRDefault="0019409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九．焦耳定律</w:t>
      </w:r>
    </w:p>
    <w:p w14:paraId="40191364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秋•江阴市期末）如图是探究“影响电流热效应的因素”的实验装置，电阻丝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分别密封在两只完全相同的烧瓶中，且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，瓶中装有质量相等的煤油。下列说法正确的是（　　）</w:t>
      </w:r>
    </w:p>
    <w:p w14:paraId="1D09C111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3E63397">
          <v:shape id="图片 43" o:spid="_x0000_i1067" type="#_x0000_t75" alt="http://www.zxxk.com" style="width:163.5pt;height:112pt;mso-wrap-style:square;mso-position-horizontal-relative:page;mso-position-vertical-relative:page">
            <v:imagedata r:id="rId49" o:title=""/>
          </v:shape>
        </w:pict>
      </w:r>
    </w:p>
    <w:p w14:paraId="1A406592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．闭合开关后，装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电阻丝的烧瓶中温度计示数上升较快</w:t>
      </w:r>
      <w:r>
        <w:tab/>
      </w:r>
    </w:p>
    <w:p w14:paraId="338554F3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．该装置用来探究电流热效应与电流大小的关系</w:t>
      </w:r>
      <w:r>
        <w:tab/>
      </w:r>
    </w:p>
    <w:p w14:paraId="1D18CFFC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．将某一烧瓶中的煤油换成等质量的水，可比较煤油和水的比热容大小</w:t>
      </w:r>
      <w:r>
        <w:tab/>
      </w:r>
    </w:p>
    <w:p w14:paraId="5BEFCAFD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．实验中，通过温度计示数的变化来比较电阻丝产生热量的多少</w:t>
      </w:r>
    </w:p>
    <w:p w14:paraId="194B40F3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秋•海陵区期末）如图是探究焦耳定律的实验装置，两个烧瓶中装着等质量、等温度的煤油，电阻阻值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。闭合开关一段时间后，记录两支温度计的示数。下列说法中正确的是（　　）</w:t>
      </w:r>
    </w:p>
    <w:p w14:paraId="77077979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155EFDC">
          <v:shape id="图片 44" o:spid="_x0000_i1068" type="#_x0000_t75" alt="http://www.zxxk.com" style="width:158.5pt;height:121.5pt;mso-wrap-style:square;mso-position-horizontal-relative:page;mso-position-vertical-relative:page">
            <v:imagedata r:id="rId50" o:title=""/>
          </v:shape>
        </w:pict>
      </w:r>
    </w:p>
    <w:p w14:paraId="74CC16EF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．闭合开关，电阻两端的电压关系为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 w14:paraId="5498B1F4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．通电</w:t>
      </w:r>
      <w:r>
        <w:rPr>
          <w:rFonts w:ascii="Times New Roman" w:eastAsia="新宋体" w:hAnsi="Times New Roman" w:hint="eastAsia"/>
          <w:szCs w:val="21"/>
        </w:rPr>
        <w:t>1min</w:t>
      </w:r>
      <w:r>
        <w:rPr>
          <w:rFonts w:ascii="Times New Roman" w:eastAsia="新宋体" w:hAnsi="Times New Roman" w:hint="eastAsia"/>
          <w:szCs w:val="21"/>
        </w:rPr>
        <w:t>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所在的烧瓶温度计示数更高</w:t>
      </w:r>
      <w:r>
        <w:tab/>
      </w:r>
    </w:p>
    <w:p w14:paraId="00EFC379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．温度计示数的变化可反映电阻产生热量的多少</w:t>
      </w:r>
      <w:r>
        <w:tab/>
      </w:r>
    </w:p>
    <w:p w14:paraId="092AA6AB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．该装置只能探究电流产生的热量与电阻大小的关系</w:t>
      </w:r>
    </w:p>
    <w:p w14:paraId="444899F5" w14:textId="77777777" w:rsidR="00A53B37" w:rsidRDefault="0019409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lastRenderedPageBreak/>
        <w:t>一十．焦耳定律的计算及其应用</w:t>
      </w:r>
    </w:p>
    <w:p w14:paraId="304714F3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秋•泰兴市期末）如图乙所示，将锡纸条的中间剪掉一些，已知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长度相等，如图甲所示，将锡纸条接在电池两极，很快锡纸条开始冒烟、着火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关于该实验现象的分析错误的是（　　）</w:t>
      </w:r>
    </w:p>
    <w:p w14:paraId="31FB6E44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8DFBA1F">
          <v:shape id="图片 45" o:spid="_x0000_i1069" type="#_x0000_t75" alt="http://www.zxxk.com" style="width:262.5pt;height:107.5pt;mso-wrap-style:square;mso-position-horizontal-relative:page;mso-position-vertical-relative:page">
            <v:imagedata r:id="rId51" o:title=""/>
          </v:shape>
        </w:pict>
      </w:r>
    </w:p>
    <w:p w14:paraId="15C20531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段的电阻大于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段的电阻</w:t>
      </w:r>
      <w:r>
        <w:tab/>
      </w:r>
    </w:p>
    <w:p w14:paraId="4F4DDE26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段产生的热量大于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段</w:t>
      </w:r>
      <w:r>
        <w:tab/>
      </w:r>
    </w:p>
    <w:p w14:paraId="79503E3A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．先冒烟的是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</w:t>
      </w:r>
      <w:r>
        <w:tab/>
      </w:r>
    </w:p>
    <w:p w14:paraId="167042E4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段的电流小于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段的电流</w:t>
      </w:r>
    </w:p>
    <w:p w14:paraId="6BC2D634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</w:t>
      </w:r>
      <w:r>
        <w:rPr>
          <w:rFonts w:ascii="Times New Roman" w:eastAsia="新宋体" w:hAnsi="Times New Roman" w:hint="eastAsia"/>
          <w:szCs w:val="21"/>
        </w:rPr>
        <w:t>末）甲、乙两电热丝电阻之比为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，通过的电流之比为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，则相同时间内产生的热量之比为（　　）</w:t>
      </w:r>
    </w:p>
    <w:p w14:paraId="2CA07DA1" w14:textId="77777777" w:rsidR="00A53B37" w:rsidRDefault="001940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6</w:t>
      </w:r>
    </w:p>
    <w:p w14:paraId="24006354" w14:textId="77777777" w:rsidR="00A53B37" w:rsidRDefault="0019409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一十一．焦耳定律在实际中的应用</w:t>
      </w:r>
    </w:p>
    <w:p w14:paraId="3DEF5F30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秋•兴化市期末）家庭电路中，由于线路连接处接触不良，造成局部过热，也可能会引起火灾。下列关于接触不良处过热的原因分析正确的是（　　）</w:t>
      </w:r>
    </w:p>
    <w:p w14:paraId="23238DD4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．因电阻变大，使得通过此处电流比电路中其他部分电流小，但长时间通电造成的</w:t>
      </w:r>
      <w:r>
        <w:tab/>
      </w:r>
    </w:p>
    <w:p w14:paraId="2604CC3E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．因电阻变小，使得通过此处电流变大，长时间通电造成的</w:t>
      </w:r>
      <w:r>
        <w:tab/>
      </w:r>
    </w:p>
    <w:p w14:paraId="211C3247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．因电阻变小，使得此处的发热功率变大，长时间通电造成的</w:t>
      </w:r>
      <w:r>
        <w:tab/>
      </w:r>
    </w:p>
    <w:p w14:paraId="51C199C5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．此处电流与电路中其他部分电流相等，因电阻变大，长时间通电造成的</w:t>
      </w:r>
    </w:p>
    <w:p w14:paraId="0B34FB74" w14:textId="77777777" w:rsidR="00A53B37" w:rsidRDefault="0019409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一十二．电热的利用与防止</w:t>
      </w:r>
    </w:p>
    <w:p w14:paraId="0A9F3F4D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秋•江苏期末）将规格都是“</w:t>
      </w:r>
      <w:r>
        <w:rPr>
          <w:rFonts w:ascii="Times New Roman" w:eastAsia="新宋体" w:hAnsi="Times New Roman" w:hint="eastAsia"/>
          <w:szCs w:val="21"/>
        </w:rPr>
        <w:t>220V 180W</w:t>
      </w:r>
      <w:r>
        <w:rPr>
          <w:rFonts w:ascii="Times New Roman" w:eastAsia="新宋体" w:hAnsi="Times New Roman" w:hint="eastAsia"/>
          <w:szCs w:val="21"/>
        </w:rPr>
        <w:t>”的一台电冰箱、一台电脑和一床电热毯，分别接入同一家庭电路中，若通电时间相同，则下列说法正确的是（　　）</w:t>
      </w:r>
    </w:p>
    <w:p w14:paraId="1A4C1C41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．电冰箱产生的热量最多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．电脑产生的热量最多</w:t>
      </w:r>
      <w:r>
        <w:tab/>
      </w:r>
    </w:p>
    <w:p w14:paraId="74E4B4B0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．电热毯产生的热量最多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．三者产生的热量一样多</w:t>
      </w:r>
    </w:p>
    <w:p w14:paraId="04F4C44B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</w:t>
      </w:r>
      <w:r>
        <w:rPr>
          <w:rFonts w:ascii="Times New Roman" w:eastAsia="新宋体" w:hAnsi="Times New Roman" w:hint="eastAsia"/>
          <w:szCs w:val="21"/>
        </w:rPr>
        <w:t>）在如图所示的家用电器中，相同时间内产生的热量远小于其消耗电能的是（　　）</w:t>
      </w:r>
    </w:p>
    <w:p w14:paraId="3D1B2A91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9F3D9A8">
          <v:shape id="图片 46" o:spid="_x0000_i1070" type="#_x0000_t75" alt="http://www.zxxk.com" style="width:76pt;height:77.5pt;mso-wrap-style:square;mso-position-horizontal-relative:page;mso-position-vertical-relative:page">
            <v:imagedata r:id="rId52" o:title=""/>
          </v:shape>
        </w:pict>
      </w:r>
      <w:r>
        <w:rPr>
          <w:rFonts w:ascii="Times New Roman" w:eastAsia="新宋体" w:hAnsi="Times New Roman" w:hint="eastAsia"/>
          <w:szCs w:val="21"/>
        </w:rPr>
        <w:t>电风扇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AF1C3D1">
          <v:shape id="图片 47" o:spid="_x0000_i1071" type="#_x0000_t75" alt="http://www.zxxk.com" style="width:77.5pt;height:65.5pt;mso-wrap-style:square;mso-position-horizontal-relative:page;mso-position-vertical-relative:page">
            <v:imagedata r:id="rId53" o:title=""/>
          </v:shape>
        </w:pict>
      </w:r>
      <w:r>
        <w:rPr>
          <w:rFonts w:ascii="Times New Roman" w:eastAsia="新宋体" w:hAnsi="Times New Roman" w:hint="eastAsia"/>
          <w:szCs w:val="21"/>
        </w:rPr>
        <w:t>电水壶</w:t>
      </w:r>
      <w:r>
        <w:tab/>
      </w:r>
    </w:p>
    <w:p w14:paraId="563CD4CA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7F21532">
          <v:shape id="图片 48" o:spid="_x0000_i1072" type="#_x0000_t75" alt="http://www.zxxk.com" style="width:83.5pt;height:66pt;mso-wrap-style:square;mso-position-horizontal-relative:page;mso-position-vertical-relative:page">
            <v:imagedata r:id="rId54" o:title="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电熨斗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D240B22">
          <v:shape id="图片 49" o:spid="_x0000_i1073" type="#_x0000_t75" alt="http://www.zxxk.com" style="width:54pt;height:79pt;mso-wrap-style:square;mso-position-horizontal-relative:page;mso-position-vertical-relative:page">
            <v:imagedata r:id="rId55" o:title=""/>
          </v:shape>
        </w:pict>
      </w:r>
      <w:r>
        <w:rPr>
          <w:rFonts w:ascii="Times New Roman" w:eastAsia="新宋体" w:hAnsi="Times New Roman" w:hint="eastAsia"/>
          <w:szCs w:val="21"/>
        </w:rPr>
        <w:t>电暖气</w:t>
      </w:r>
    </w:p>
    <w:p w14:paraId="76BC3A99" w14:textId="77777777" w:rsidR="00A53B37" w:rsidRDefault="0019409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一十三．家庭电路的组成与连接</w:t>
      </w:r>
    </w:p>
    <w:p w14:paraId="2E20EB08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秋•阜宁县期末）在楼梯中间安装的电灯，需要在楼上、楼下都能控制灯的亮和灭。如图所示为四位同学设计的控制楼梯灯的模拟电路图，其中不能达到控制要求的是（　　）</w:t>
      </w:r>
    </w:p>
    <w:p w14:paraId="3FE557AA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ACC0DBC">
          <v:shape id="图片 50" o:spid="_x0000_i1074" type="#_x0000_t75" alt="http://www.zxxk.com" style="width:366pt;height:77.5pt;mso-wrap-style:square;mso-position-horizontal-relative:page;mso-position-vertical-relative:page">
            <v:imagedata r:id="rId56" o:title=""/>
          </v:shape>
        </w:pict>
      </w:r>
    </w:p>
    <w:p w14:paraId="5C60F2B7" w14:textId="77777777" w:rsidR="00A53B37" w:rsidRDefault="0019409B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．图甲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．图乙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．图丙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．图丁</w:t>
      </w:r>
    </w:p>
    <w:p w14:paraId="0E4C4E25" w14:textId="77777777" w:rsidR="00A53B37" w:rsidRDefault="0019409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一十四．插座的构造与工作方式</w:t>
      </w:r>
    </w:p>
    <w:p w14:paraId="205E97FE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淮安区期末）家庭电路中，电冰箱、洗衣机等家用电器，金属外壳均用三线插头接地，其目的是（　　）</w:t>
      </w:r>
    </w:p>
    <w:p w14:paraId="67F9A7BD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．防止发生触电事故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．延长电器使用寿命</w:t>
      </w:r>
      <w:r>
        <w:tab/>
      </w:r>
    </w:p>
    <w:p w14:paraId="6FA4EDE6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．保证电器正常工作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．节约用电避免浪费</w:t>
      </w:r>
    </w:p>
    <w:p w14:paraId="25479481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秋•建湖县期末）如图是一只完好的移动插座，闭合开关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，指示灯发光。再将台灯插入接线板的插座，台灯与指示灯都能发光。下列说法正确的是（　　）</w:t>
      </w:r>
    </w:p>
    <w:p w14:paraId="4618EDC2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137E533">
          <v:shape id="图片 51" o:spid="_x0000_i1075" type="#_x0000_t75" alt="http://www.zxxk.com" style="width:135pt;height:88.5pt;mso-wrap-style:square;mso-position-horizontal-relative:page;mso-position-vertical-relative:page">
            <v:imagedata r:id="rId57" o:title=""/>
          </v:shape>
        </w:pict>
      </w:r>
    </w:p>
    <w:p w14:paraId="4565FD99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．台灯与指示灯串联，并受开关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控制</w:t>
      </w:r>
      <w:r>
        <w:tab/>
      </w:r>
    </w:p>
    <w:p w14:paraId="74BEB36A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．台灯与指示灯并联，开关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在干路上</w:t>
      </w:r>
      <w:r>
        <w:tab/>
      </w:r>
    </w:p>
    <w:p w14:paraId="52F5EBBB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．该接线板的连接线内只有火线和零线两根导线</w:t>
      </w:r>
      <w:r>
        <w:tab/>
      </w:r>
    </w:p>
    <w:p w14:paraId="3F615973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．该接线板上有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个插孔会使测电笔氖光发光</w:t>
      </w:r>
    </w:p>
    <w:p w14:paraId="14B15591" w14:textId="77777777" w:rsidR="00A53B37" w:rsidRDefault="0019409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一十五．熔断器的作用及保险丝的选择方法</w:t>
      </w:r>
    </w:p>
    <w:p w14:paraId="722C4568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秋•泰兴市期末）关于家庭电路，下列说法中错误的是（　　）</w:t>
      </w:r>
    </w:p>
    <w:p w14:paraId="276FADA7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．用电器使用三线插头，是为了防止漏电而采取的保护措施</w:t>
      </w:r>
      <w:r>
        <w:tab/>
      </w:r>
    </w:p>
    <w:p w14:paraId="0265B7B6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．家庭电路中总电流过大，保险丝熔断，一定是出现了短路现象</w:t>
      </w:r>
      <w:r>
        <w:tab/>
      </w:r>
    </w:p>
    <w:p w14:paraId="13458501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．在家庭电路中，同时工作的用电器越多，总电流越大</w:t>
      </w:r>
      <w:r>
        <w:tab/>
      </w:r>
    </w:p>
    <w:p w14:paraId="6D0C4091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．保险丝一般选用电阻比较大，熔点比较低的合金材料制作而成的</w:t>
      </w:r>
    </w:p>
    <w:p w14:paraId="0A15FD48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秋•姜堰区期末）如图所示，在接线柱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间接入导线（其材料为普通铜丝），在接线柱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间接入熔丝．接通</w:t>
      </w:r>
      <w:r>
        <w:rPr>
          <w:rFonts w:ascii="Times New Roman" w:eastAsia="新宋体" w:hAnsi="Times New Roman" w:hint="eastAsia"/>
          <w:szCs w:val="21"/>
        </w:rPr>
        <w:t>电源，灯泡正常发光，熔丝不熔断；断开电源，在</w:t>
      </w:r>
      <w:r>
        <w:rPr>
          <w:rFonts w:ascii="Times New Roman" w:eastAsia="新宋体" w:hAnsi="Times New Roman" w:hint="eastAsia"/>
          <w:szCs w:val="21"/>
        </w:rPr>
        <w:t xml:space="preserve"> 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间连上一根导线，再次接通电源时，灯不亮，熔丝熔断。以下判断中错误的是（　　）</w:t>
      </w:r>
    </w:p>
    <w:p w14:paraId="08A2575A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860B1C4">
          <v:shape id="图片 52" o:spid="_x0000_i1076" type="#_x0000_t75" alt="http://www.zxxk.com" style="width:177pt;height:113.5pt;mso-wrap-style:square;mso-position-horizontal-relative:page;mso-position-vertical-relative:page">
            <v:imagedata r:id="rId58" o:title=""/>
          </v:shape>
        </w:pict>
      </w:r>
    </w:p>
    <w:p w14:paraId="56FDC0E8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．熔丝熔断时，熔丝中的电流大于</w:t>
      </w:r>
      <w:r>
        <w:rPr>
          <w:rFonts w:ascii="Times New Roman" w:eastAsia="新宋体" w:hAnsi="Times New Roman" w:hint="eastAsia"/>
          <w:szCs w:val="21"/>
        </w:rPr>
        <w:t xml:space="preserve"> AB </w:t>
      </w:r>
      <w:r>
        <w:rPr>
          <w:rFonts w:ascii="Times New Roman" w:eastAsia="新宋体" w:hAnsi="Times New Roman" w:hint="eastAsia"/>
          <w:szCs w:val="21"/>
        </w:rPr>
        <w:t>间导线中的电流</w:t>
      </w:r>
      <w:r>
        <w:tab/>
      </w:r>
    </w:p>
    <w:p w14:paraId="5FDE5A5F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．导致熔丝熔断的原因是电路中电流过大</w:t>
      </w:r>
      <w:r>
        <w:tab/>
      </w:r>
    </w:p>
    <w:p w14:paraId="703DE366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．熔丝熔断，但灯泡依然完好</w:t>
      </w:r>
      <w:r>
        <w:tab/>
      </w:r>
    </w:p>
    <w:p w14:paraId="1149A7AF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．如果先在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间连上一根导线，再接通电源时，熔丝不会熔断</w:t>
      </w:r>
    </w:p>
    <w:p w14:paraId="51B2A024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秋•江苏期末）下列有关家庭用电知识的说法正确的是（　　）</w:t>
      </w:r>
    </w:p>
    <w:p w14:paraId="4CB66E6D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．制作保险丝应选择熔点较高、电阻较小的材料</w:t>
      </w:r>
      <w:r>
        <w:tab/>
      </w:r>
    </w:p>
    <w:p w14:paraId="0DB73447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．使用试电笔时手不能接触笔尾金属体</w:t>
      </w:r>
      <w:r>
        <w:tab/>
      </w:r>
    </w:p>
    <w:p w14:paraId="485D31C1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．控制电灯的开关应连接在火线和该电灯之间</w:t>
      </w:r>
      <w:r>
        <w:tab/>
      </w:r>
    </w:p>
    <w:p w14:paraId="3A4A882A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．保险丝熔断了，可以用铜丝或铁丝代替</w:t>
      </w:r>
    </w:p>
    <w:p w14:paraId="58567EEF" w14:textId="77777777" w:rsidR="00A53B37" w:rsidRDefault="0019409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一十六．家庭电路的故障分析</w:t>
      </w:r>
    </w:p>
    <w:p w14:paraId="09508233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秋•兴化市期末）小明在爸爸帮助下，尝试连接如图所示的部分家庭照明电路，为判断电路中是否有故障，他在保险丝处接入一只“</w:t>
      </w:r>
      <w:r>
        <w:rPr>
          <w:rFonts w:ascii="Times New Roman" w:eastAsia="新宋体" w:hAnsi="Times New Roman" w:hint="eastAsia"/>
          <w:szCs w:val="21"/>
        </w:rPr>
        <w:t>220V 40W</w:t>
      </w:r>
      <w:r>
        <w:rPr>
          <w:rFonts w:ascii="Times New Roman" w:eastAsia="新宋体" w:hAnsi="Times New Roman" w:hint="eastAsia"/>
          <w:szCs w:val="21"/>
        </w:rPr>
        <w:t>”的灯泡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。闭合总开关后，小明将开关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均闭合，下列关于电路故障判断说法正确的是（　　）</w:t>
      </w:r>
    </w:p>
    <w:p w14:paraId="709F9D2A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09076AF">
          <v:shape id="图片 53" o:spid="_x0000_i1077" type="#_x0000_t75" alt="http://www.zxxk.com" style="width:184.5pt;height:98.5pt;mso-wrap-style:square;mso-position-horizontal-relative:page;mso-position-vertical-relative:page">
            <v:imagedata r:id="rId59" o:title=""/>
          </v:shape>
        </w:pict>
      </w:r>
    </w:p>
    <w:p w14:paraId="365D4EC4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不亮，灯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发出暗红色光，则灯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一定短路</w:t>
      </w:r>
      <w:r>
        <w:tab/>
      </w:r>
    </w:p>
    <w:p w14:paraId="34A38E72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B</w:t>
      </w:r>
      <w:r>
        <w:rPr>
          <w:rFonts w:ascii="Times New Roman" w:eastAsia="新宋体" w:hAnsi="Times New Roman" w:hint="eastAsia"/>
          <w:szCs w:val="21"/>
        </w:rPr>
        <w:t>．灯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均不亮，灯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正常发光，则灯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一定短路</w:t>
      </w:r>
      <w:r>
        <w:tab/>
      </w:r>
    </w:p>
    <w:p w14:paraId="019C6BB5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不亮，灯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发出暗红色光，则灯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一定断路</w:t>
      </w:r>
      <w:r>
        <w:tab/>
      </w:r>
    </w:p>
    <w:p w14:paraId="68DCAC62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均发出暗红色光，则说明电路中一定存在接触不良</w:t>
      </w:r>
    </w:p>
    <w:p w14:paraId="74CE1D31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秋•高邮市期末）如图所示的家庭照明电路中某处存在故障。电工师傅为查明故障，在保险丝处接入一只“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40W</w:t>
      </w:r>
      <w:r>
        <w:rPr>
          <w:rFonts w:ascii="Times New Roman" w:eastAsia="新宋体" w:hAnsi="Times New Roman" w:hint="eastAsia"/>
          <w:szCs w:val="21"/>
        </w:rPr>
        <w:t>”的灯泡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。当只闭合开关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时，灯泡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正常发光，灯泡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不发光；当只闭合开关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都呈暗红色（比正常发光状态暗得多）。由此可以确定（　　）</w:t>
      </w:r>
    </w:p>
    <w:p w14:paraId="2242D431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125E02F">
          <v:shape id="图片 54" o:spid="_x0000_i1078" type="#_x0000_t75" alt="http://www.zxxk.com" style="width:184.5pt;height:98.5pt;mso-wrap-style:square;mso-position-horizontal-relative:page;mso-position-vertical-relative:page">
            <v:imagedata r:id="rId59" o:title=""/>
          </v:shape>
        </w:pict>
      </w:r>
    </w:p>
    <w:p w14:paraId="78D32B26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灯头接线处断路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灯头接线处短路</w:t>
      </w:r>
      <w:r>
        <w:tab/>
      </w:r>
    </w:p>
    <w:p w14:paraId="582B385B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灯头接线处短路</w:t>
      </w:r>
    </w:p>
    <w:p w14:paraId="0D1DD61A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秋•东台市期末）如图所示是某家庭电路，闭合开关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正常发光、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不亮。断开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、保持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闭合，用测电笔插入插座上孔氖管发光，插入插座下孔氖管发光。则故障可能是（　　）</w:t>
      </w:r>
    </w:p>
    <w:p w14:paraId="4CAB4B28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5161EED">
          <v:shape id="图片 55" o:spid="_x0000_i1079" type="#_x0000_t75" alt="http://www.zxxk.com" style="width:195pt;height:81pt;mso-wrap-style:square;mso-position-horizontal-relative:page;mso-position-vertical-relative:page">
            <v:imagedata r:id="rId60" o:title=""/>
          </v:shape>
        </w:pict>
      </w:r>
    </w:p>
    <w:p w14:paraId="626F21B5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间断路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间断路</w:t>
      </w:r>
      <w:r>
        <w:tab/>
      </w:r>
    </w:p>
    <w:p w14:paraId="5C6D1756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点到零线之间断路</w:t>
      </w:r>
    </w:p>
    <w:p w14:paraId="60251E60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秋•阜宁县期末）如图所示为某家庭卫生间电路，电灯和电热水器都在正常工作。在三孔插座上刚插上洗衣机（开关未闭合）的插头时，所有用电器都停止工作，拔出洗衣机的插</w:t>
      </w:r>
      <w:r>
        <w:rPr>
          <w:rFonts w:ascii="Times New Roman" w:eastAsia="新宋体" w:hAnsi="Times New Roman" w:hint="eastAsia"/>
          <w:szCs w:val="21"/>
        </w:rPr>
        <w:t>头后，用测电笔测试三孔插座的左右两孔，氖管都发光，发现有一根熔丝熔断了。下列分析合理的是（　　）</w:t>
      </w:r>
    </w:p>
    <w:p w14:paraId="0B0B2471" w14:textId="77777777" w:rsidR="00A53B37" w:rsidRDefault="0019409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CAD383F">
          <v:shape id="图片 56" o:spid="_x0000_i1080" type="#_x0000_t75" alt="http://www.zxxk.com" style="width:175pt;height:77.5pt;mso-wrap-style:square;mso-position-horizontal-relative:page;mso-position-vertical-relative:page">
            <v:imagedata r:id="rId61" o:title=""/>
          </v:shape>
        </w:pict>
      </w:r>
    </w:p>
    <w:p w14:paraId="4581B52E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．一定是电路超负荷工作</w:t>
      </w:r>
      <w:r>
        <w:tab/>
      </w:r>
    </w:p>
    <w:p w14:paraId="1C106D0C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．断开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，再用测电笔检测三孔插座的左右两孔，氖管都发光</w:t>
      </w:r>
      <w:r>
        <w:tab/>
      </w:r>
    </w:p>
    <w:p w14:paraId="3D3415D7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．只断开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，再用测电笔检测开关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的两个接线柱，氖管都不发光</w:t>
      </w:r>
      <w:r>
        <w:tab/>
      </w:r>
    </w:p>
    <w:p w14:paraId="1236A097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．只取下灯泡，再用测电笔检测灯座的两个接线柱，氖管都发光</w:t>
      </w:r>
    </w:p>
    <w:p w14:paraId="54BB7F45" w14:textId="77777777" w:rsidR="00A53B37" w:rsidRDefault="0019409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一十七．安全用电原则</w:t>
      </w:r>
    </w:p>
    <w:p w14:paraId="380E5FAC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秋•建湖县期末）下列做法符合安全用电原则的是（　　）</w:t>
      </w:r>
    </w:p>
    <w:p w14:paraId="1A7908A7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．家用电器起火时应迅速用水扑灭</w:t>
      </w:r>
      <w:r>
        <w:tab/>
      </w:r>
    </w:p>
    <w:p w14:paraId="304DA6DE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．多个大功率用电器应接在同一插线板上使用</w:t>
      </w:r>
      <w:r>
        <w:tab/>
      </w:r>
    </w:p>
    <w:p w14:paraId="2E074EF8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．控制用电器的开关一定要接在零线上</w:t>
      </w:r>
      <w:r>
        <w:tab/>
      </w:r>
    </w:p>
    <w:p w14:paraId="696D3C09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．有金属外壳的家用电器，一定要将外壳接地</w:t>
      </w:r>
    </w:p>
    <w:p w14:paraId="1EA50B19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秋•海门市期末）关于家庭电路与安全用电，下列做法正确的是（　　）</w:t>
      </w:r>
    </w:p>
    <w:p w14:paraId="3CA79227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．发现有人触电后，应立即用手把触电人拉离电线</w:t>
      </w:r>
      <w:r>
        <w:tab/>
      </w:r>
    </w:p>
    <w:p w14:paraId="039EB45E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．电热毯内的电阻丝断了，接上后可继续使用</w:t>
      </w:r>
      <w:r>
        <w:tab/>
      </w:r>
    </w:p>
    <w:p w14:paraId="7A7A3796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．使用三线插头时，地线插脚先进入插座</w:t>
      </w:r>
      <w:r>
        <w:tab/>
      </w:r>
    </w:p>
    <w:p w14:paraId="3DB37399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．使用测电笔判断火线时，不能接触金属电极</w:t>
      </w:r>
    </w:p>
    <w:p w14:paraId="28668309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秋•吴江区期末）关于家庭电路及安全用电，下列说法中正确的是（　　）</w:t>
      </w:r>
      <w:r>
        <w:rPr>
          <w:rFonts w:ascii="Times New Roman" w:eastAsia="新宋体" w:hAnsi="Times New Roman"/>
          <w:szCs w:val="21"/>
        </w:rPr>
        <w:pict w14:anchorId="7C53BF88">
          <v:shape id="图片 57" o:spid="_x0000_i1081" type="#_x0000_t75" alt="http://www.zxxk.com" style="width:337pt;height:92.5pt;mso-wrap-style:square;mso-position-horizontal-relative:page;mso-position-vertical-relative:page">
            <v:imagedata r:id="rId62" o:title=""/>
          </v:shape>
        </w:pict>
      </w:r>
    </w:p>
    <w:p w14:paraId="7FBDAA8F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．甲图：两孔插座和三孔插座是串</w:t>
      </w:r>
      <w:r>
        <w:rPr>
          <w:rFonts w:ascii="Times New Roman" w:eastAsia="新宋体" w:hAnsi="Times New Roman" w:hint="eastAsia"/>
          <w:szCs w:val="21"/>
        </w:rPr>
        <w:t>联的</w:t>
      </w:r>
      <w:r>
        <w:tab/>
      </w:r>
    </w:p>
    <w:p w14:paraId="2A453C4B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．乙图：白炽灯泡的金属螺纹壳既可接火线，也可接零线</w:t>
      </w:r>
      <w:r>
        <w:tab/>
      </w:r>
    </w:p>
    <w:p w14:paraId="3D26C4F7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．丙图：图中测电笔的使用是正确的</w:t>
      </w:r>
      <w:r>
        <w:tab/>
      </w:r>
    </w:p>
    <w:p w14:paraId="135F08A8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．丁图：发生此类触电时，电路中的“漏电保护器”会自动断开，切断电路</w:t>
      </w:r>
    </w:p>
    <w:p w14:paraId="3FDBCF1A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秋•东台市期末）用电水壶烧水时，导线突然起火，正确的做法是（　　）</w:t>
      </w:r>
    </w:p>
    <w:p w14:paraId="6EA4E984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．立即切断电源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．快速用水灭火</w:t>
      </w:r>
      <w:r>
        <w:tab/>
      </w:r>
    </w:p>
    <w:p w14:paraId="479F5B53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．取湿巾纸盖住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．取灭火器灭火</w:t>
      </w:r>
    </w:p>
    <w:p w14:paraId="477F480F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秋•溧阳市期末）“珍爱生命，安全用电”是同学们日常生活中必须具备的安全意识，电冰箱、洗衣机等家用电器均采用三线插头将金属外壳接地，这样做的目的是（　　）</w:t>
      </w:r>
    </w:p>
    <w:p w14:paraId="78FC372B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．节约用电</w:t>
      </w:r>
      <w:r>
        <w:rPr>
          <w:rFonts w:ascii="Times New Roman" w:eastAsia="新宋体" w:hAnsi="Times New Roman" w:hint="eastAsia"/>
          <w:szCs w:val="21"/>
        </w:rPr>
        <w:t>避免浪费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．确保用电器正常工作</w:t>
      </w:r>
      <w:r>
        <w:tab/>
      </w:r>
    </w:p>
    <w:p w14:paraId="7EDD7703" w14:textId="77777777" w:rsidR="00A53B37" w:rsidRDefault="0019409B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．延长用电器使用寿命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．防止发生触电事故</w:t>
      </w:r>
    </w:p>
    <w:p w14:paraId="112B9AD0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秋•沭阳县校级期末）下列做法符合安全用电要求的是（　　）</w:t>
      </w:r>
    </w:p>
    <w:p w14:paraId="50DEE69E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．用湿抹布擦拭带电的插座面板</w:t>
      </w:r>
      <w:r>
        <w:tab/>
      </w:r>
    </w:p>
    <w:p w14:paraId="12421910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．在高压线附近放风筝</w:t>
      </w:r>
      <w:r>
        <w:tab/>
      </w:r>
    </w:p>
    <w:p w14:paraId="0CC8303D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．带有金属外壳的用电器接地线</w:t>
      </w:r>
      <w:r>
        <w:tab/>
      </w:r>
    </w:p>
    <w:p w14:paraId="76EF5B30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．家用电器的开关接在零线上</w:t>
      </w:r>
    </w:p>
    <w:p w14:paraId="578A4822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秋•南京期末）下列行为</w:t>
      </w:r>
      <w:r>
        <w:rPr>
          <w:rFonts w:ascii="Times New Roman" w:eastAsia="新宋体" w:hAnsi="Times New Roman" w:hint="eastAsia"/>
          <w:szCs w:val="21"/>
          <w:em w:val="dot"/>
        </w:rPr>
        <w:t>不符合</w:t>
      </w:r>
      <w:r>
        <w:rPr>
          <w:rFonts w:ascii="Times New Roman" w:eastAsia="新宋体" w:hAnsi="Times New Roman" w:hint="eastAsia"/>
          <w:szCs w:val="21"/>
        </w:rPr>
        <w:t>安全用电的是（　　）</w:t>
      </w:r>
    </w:p>
    <w:p w14:paraId="6EFE1864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．家庭电路中开关应接在火线上</w:t>
      </w:r>
      <w:r>
        <w:tab/>
      </w:r>
    </w:p>
    <w:p w14:paraId="24FA9E94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．当熔丝熔断后，不能用铜丝代替</w:t>
      </w:r>
      <w:r>
        <w:tab/>
      </w:r>
    </w:p>
    <w:p w14:paraId="3DA25D1F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．使用测电笔时，手接触笔尾金属电极</w:t>
      </w:r>
      <w:r>
        <w:tab/>
      </w:r>
    </w:p>
    <w:p w14:paraId="18DB416F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．发生人员触电时，应立即用手将人拉开</w:t>
      </w:r>
    </w:p>
    <w:p w14:paraId="2E6A0AA1" w14:textId="77777777" w:rsidR="00A53B37" w:rsidRDefault="0019409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秋•江阴市期末）关于家庭电路和安全用电，下列说法正确的是（　　）</w:t>
      </w:r>
    </w:p>
    <w:p w14:paraId="35268B05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．家庭电路中的熔丝熔断，一定是发生了短路</w:t>
      </w:r>
      <w:r>
        <w:tab/>
      </w:r>
    </w:p>
    <w:p w14:paraId="22B01210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．家用电能表的示数显示了家庭用电的总功率</w:t>
      </w:r>
      <w:r>
        <w:tab/>
      </w:r>
    </w:p>
    <w:p w14:paraId="57B1C215" w14:textId="77777777" w:rsidR="00A53B37" w:rsidRDefault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．家庭电路中的熔丝可以用铁丝代替</w:t>
      </w:r>
      <w:r>
        <w:tab/>
      </w:r>
    </w:p>
    <w:p w14:paraId="271D650A" w14:textId="521A7EF8" w:rsidR="00A53B37" w:rsidRDefault="0019409B" w:rsidP="0019409B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．家用电器的金属外壳该用导线接地</w:t>
      </w:r>
    </w:p>
    <w:sectPr w:rsidR="00A53B37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B2F69" w14:textId="77777777" w:rsidR="00000000" w:rsidRDefault="0019409B">
      <w:r>
        <w:separator/>
      </w:r>
    </w:p>
  </w:endnote>
  <w:endnote w:type="continuationSeparator" w:id="0">
    <w:p w14:paraId="15243AC4" w14:textId="77777777" w:rsidR="00000000" w:rsidRDefault="00194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AF4B2" w14:textId="77777777" w:rsidR="0019409B" w:rsidRPr="0019409B" w:rsidRDefault="0019409B" w:rsidP="0019409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ABDBB" w14:textId="7699DA25" w:rsidR="004151FC" w:rsidRPr="0019409B" w:rsidRDefault="004151FC" w:rsidP="0019409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D1DE8" w14:textId="77777777" w:rsidR="0019409B" w:rsidRDefault="0019409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9FA40" w14:textId="77777777" w:rsidR="00000000" w:rsidRDefault="0019409B">
      <w:r>
        <w:separator/>
      </w:r>
    </w:p>
  </w:footnote>
  <w:footnote w:type="continuationSeparator" w:id="0">
    <w:p w14:paraId="70FD451D" w14:textId="77777777" w:rsidR="00000000" w:rsidRDefault="001940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EB6B3" w14:textId="77777777" w:rsidR="0019409B" w:rsidRPr="0019409B" w:rsidRDefault="0019409B" w:rsidP="0019409B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43C3F" w14:textId="7902AC53" w:rsidR="004151FC" w:rsidRPr="0019409B" w:rsidRDefault="004151FC" w:rsidP="0019409B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0679D" w14:textId="77777777" w:rsidR="0019409B" w:rsidRDefault="0019409B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A53B37"/>
    <w:rsid w:val="0019409B"/>
    <w:rsid w:val="004151FC"/>
    <w:rsid w:val="00A53B37"/>
    <w:rsid w:val="00C02FC6"/>
    <w:rsid w:val="1697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42F46840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footer" Target="footer2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header" Target="header2.xml"/><Relationship Id="rId69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header" Target="header3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5&#31456;-&#30005;&#21151;&#21644;&#30005;&#28909;&#65288;&#36873;&#25321;&#39064;&#65289;-&#12304;&#26399;&#26411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第15章-电功和电热（选择题）-【期末题汇编】2022-2023苏科版九年级物理上学期期末复习专题精炼.doc</Template>
  <TotalTime>157256160</TotalTime>
  <Pages>16</Pages>
  <Words>1175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2022-09-02T03:56:00Z</dcterms:created>
  <dcterms:modified xsi:type="dcterms:W3CDTF">2023-06-16T09:48:00Z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