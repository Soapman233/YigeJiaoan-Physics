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6DBF0" w14:textId="77777777" w:rsidR="004F7CCE" w:rsidRDefault="00253CC7">
      <w:pPr>
        <w:spacing w:line="360" w:lineRule="auto"/>
        <w:jc w:val="center"/>
      </w:pPr>
      <w:r>
        <w:rPr>
          <w:rFonts w:ascii="Times New Roman" w:eastAsia="新宋体" w:hAnsi="Times New Roman" w:hint="eastAsia"/>
          <w:b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3E42E2BF" wp14:editId="27019C25">
            <wp:simplePos x="0" y="0"/>
            <wp:positionH relativeFrom="page">
              <wp:posOffset>12382500</wp:posOffset>
            </wp:positionH>
            <wp:positionV relativeFrom="topMargin">
              <wp:posOffset>12319000</wp:posOffset>
            </wp:positionV>
            <wp:extent cx="431800" cy="254000"/>
            <wp:effectExtent l="0" t="0" r="0" b="0"/>
            <wp:wrapNone/>
            <wp:docPr id="100149" name="图片 100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26810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b/>
          <w:sz w:val="30"/>
          <w:szCs w:val="30"/>
        </w:rPr>
        <w:t>第</w:t>
      </w:r>
      <w:r>
        <w:rPr>
          <w:rFonts w:ascii="Times New Roman" w:eastAsia="新宋体" w:hAnsi="Times New Roman" w:hint="eastAsia"/>
          <w:b/>
          <w:sz w:val="30"/>
          <w:szCs w:val="30"/>
        </w:rPr>
        <w:t>15</w:t>
      </w:r>
      <w:r>
        <w:rPr>
          <w:rFonts w:ascii="Times New Roman" w:eastAsia="新宋体" w:hAnsi="Times New Roman" w:hint="eastAsia"/>
          <w:b/>
          <w:sz w:val="30"/>
          <w:szCs w:val="30"/>
        </w:rPr>
        <w:t>章</w:t>
      </w:r>
      <w:r>
        <w:rPr>
          <w:rFonts w:ascii="Times New Roman" w:eastAsia="新宋体" w:hAnsi="Times New Roman" w:hint="eastAsia"/>
          <w:b/>
          <w:sz w:val="30"/>
          <w:szCs w:val="30"/>
        </w:rPr>
        <w:t>-</w:t>
      </w:r>
      <w:r>
        <w:rPr>
          <w:rFonts w:ascii="Times New Roman" w:eastAsia="新宋体" w:hAnsi="Times New Roman" w:hint="eastAsia"/>
          <w:b/>
          <w:sz w:val="30"/>
          <w:szCs w:val="30"/>
        </w:rPr>
        <w:t>电功和电热（选择题）</w:t>
      </w:r>
      <w:r>
        <w:rPr>
          <w:rFonts w:ascii="Times New Roman" w:eastAsia="新宋体" w:hAnsi="Times New Roman" w:hint="eastAsia"/>
          <w:b/>
          <w:sz w:val="30"/>
          <w:szCs w:val="30"/>
        </w:rPr>
        <w:t>-</w:t>
      </w:r>
      <w:r>
        <w:rPr>
          <w:rFonts w:ascii="Times New Roman" w:eastAsia="新宋体" w:hAnsi="Times New Roman" w:hint="eastAsia"/>
          <w:b/>
          <w:sz w:val="30"/>
          <w:szCs w:val="30"/>
        </w:rPr>
        <w:t>【期末题汇编】</w:t>
      </w:r>
      <w:r>
        <w:rPr>
          <w:rFonts w:ascii="Times New Roman" w:eastAsia="新宋体" w:hAnsi="Times New Roman" w:hint="eastAsia"/>
          <w:b/>
          <w:sz w:val="30"/>
          <w:szCs w:val="30"/>
        </w:rPr>
        <w:t>2022-2023</w:t>
      </w:r>
      <w:r>
        <w:rPr>
          <w:rFonts w:ascii="Times New Roman" w:eastAsia="新宋体" w:hAnsi="Times New Roman" w:hint="eastAsia"/>
          <w:b/>
          <w:sz w:val="30"/>
          <w:szCs w:val="30"/>
        </w:rPr>
        <w:t>苏科版九年级物理上学期期末复习专题精炼</w:t>
      </w:r>
    </w:p>
    <w:p w14:paraId="0C7069EC" w14:textId="77777777" w:rsidR="004F7CCE" w:rsidRDefault="004F7CCE">
      <w:pPr>
        <w:spacing w:line="360" w:lineRule="auto"/>
        <w:rPr>
          <w:rFonts w:ascii="Times New Roman" w:eastAsia="新宋体" w:hAnsi="Times New Roman"/>
          <w:b/>
          <w:szCs w:val="21"/>
        </w:rPr>
      </w:pPr>
    </w:p>
    <w:p w14:paraId="4F9C2D38" w14:textId="77777777" w:rsidR="004F7CCE" w:rsidRDefault="00253CC7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一．电功的实质</w:t>
      </w:r>
    </w:p>
    <w:p w14:paraId="357F96CF" w14:textId="77777777" w:rsidR="004F7CCE" w:rsidRDefault="00253CC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秋•淮安区期末）如图所示，常见的家用电器，工作时主要将电能转化为机械能的是（　　）</w:t>
      </w:r>
    </w:p>
    <w:p w14:paraId="7AC95864" w14:textId="77777777" w:rsidR="004F7CCE" w:rsidRDefault="00253CC7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03CFFA5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00" o:spid="_x0000_i1025" type="#_x0000_t75" alt="http://www.zxxk.com" style="width:89.5pt;height:91.5pt">
            <v:imagedata r:id="rId7" o:title=""/>
          </v:shape>
        </w:pict>
      </w:r>
      <w:r>
        <w:rPr>
          <w:rFonts w:ascii="Times New Roman" w:eastAsia="新宋体" w:hAnsi="Times New Roman" w:hint="eastAsia"/>
          <w:szCs w:val="21"/>
        </w:rPr>
        <w:t xml:space="preserve">           </w:t>
      </w:r>
      <w:r>
        <w:rPr>
          <w:rFonts w:ascii="Times New Roman" w:eastAsia="新宋体" w:hAnsi="Times New Roman" w:hint="eastAsia"/>
          <w:szCs w:val="21"/>
        </w:rPr>
        <w:t>电饭锅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5CC43066">
          <v:shape id="图片 201" o:spid="_x0000_i1026" type="#_x0000_t75" alt="http://www.zxxk.com" style="width:85pt;height:85pt">
            <v:imagedata r:id="rId8" o:title=""/>
          </v:shape>
        </w:pict>
      </w:r>
      <w:r>
        <w:rPr>
          <w:rFonts w:ascii="Times New Roman" w:eastAsia="新宋体" w:hAnsi="Times New Roman" w:hint="eastAsia"/>
          <w:szCs w:val="21"/>
        </w:rPr>
        <w:t xml:space="preserve">            </w:t>
      </w:r>
      <w:r>
        <w:rPr>
          <w:rFonts w:ascii="Times New Roman" w:eastAsia="新宋体" w:hAnsi="Times New Roman" w:hint="eastAsia"/>
          <w:szCs w:val="21"/>
        </w:rPr>
        <w:t>电熨斗</w:t>
      </w:r>
      <w:r>
        <w:tab/>
      </w:r>
    </w:p>
    <w:p w14:paraId="1950E253" w14:textId="77777777" w:rsidR="004F7CCE" w:rsidRDefault="00253CC7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6D81B3DC">
          <v:shape id="图片 202" o:spid="_x0000_i1027" type="#_x0000_t75" alt="http://www.zxxk.com" style="width:94pt;height:74.5pt">
            <v:imagedata r:id="rId9" o:title=""/>
          </v:shape>
        </w:pict>
      </w:r>
      <w:r>
        <w:rPr>
          <w:rFonts w:ascii="Times New Roman" w:eastAsia="新宋体" w:hAnsi="Times New Roman" w:hint="eastAsia"/>
          <w:szCs w:val="21"/>
        </w:rPr>
        <w:t xml:space="preserve">            </w:t>
      </w:r>
      <w:r>
        <w:rPr>
          <w:rFonts w:ascii="Times New Roman" w:eastAsia="新宋体" w:hAnsi="Times New Roman" w:hint="eastAsia"/>
          <w:szCs w:val="21"/>
        </w:rPr>
        <w:t>电视机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23DDF3F6">
          <v:shape id="图片 203" o:spid="_x0000_i1028" type="#_x0000_t75" alt="http://www.zxxk.com" style="width:70pt;height:88.5pt">
            <v:imagedata r:id="rId10" o:title=""/>
          </v:shape>
        </w:pict>
      </w:r>
      <w:r>
        <w:rPr>
          <w:rFonts w:ascii="Times New Roman" w:eastAsia="新宋体" w:hAnsi="Times New Roman" w:hint="eastAsia"/>
          <w:szCs w:val="21"/>
        </w:rPr>
        <w:t xml:space="preserve">           </w:t>
      </w:r>
      <w:r>
        <w:rPr>
          <w:rFonts w:ascii="Times New Roman" w:eastAsia="新宋体" w:hAnsi="Times New Roman" w:hint="eastAsia"/>
          <w:szCs w:val="21"/>
        </w:rPr>
        <w:t>电风扇</w:t>
      </w:r>
    </w:p>
    <w:p w14:paraId="4F075681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78E7039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解：在常见的家用电器中：</w:t>
      </w:r>
    </w:p>
    <w:p w14:paraId="5E7420FC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、电饭锅把电能转化成内能，不符合题意。</w:t>
      </w:r>
    </w:p>
    <w:p w14:paraId="28223B11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、电熨斗把电能转化成内能，不符合题意。</w:t>
      </w:r>
    </w:p>
    <w:p w14:paraId="4440B4A5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、电视机主要是电能转化为声能和光能，不符合题意。</w:t>
      </w:r>
    </w:p>
    <w:p w14:paraId="015F03FF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、电风扇工作时转动，主要是电能转化成机械能，符合题意。</w:t>
      </w:r>
    </w:p>
    <w:p w14:paraId="35291040" w14:textId="77777777" w:rsidR="004F7CCE" w:rsidRDefault="00253CC7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二．电能表</w:t>
      </w:r>
    </w:p>
    <w:p w14:paraId="03612D17" w14:textId="77777777" w:rsidR="004F7CCE" w:rsidRDefault="00253CC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秋•启东市期末）如图所示是小明家的电能表表盘，下列说法正确的是（　　）</w:t>
      </w:r>
    </w:p>
    <w:p w14:paraId="420B6F0F" w14:textId="77777777" w:rsidR="004F7CCE" w:rsidRDefault="00253CC7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14E4F3B8">
          <v:shape id="图片 204" o:spid="_x0000_i1029" type="#_x0000_t75" alt="http://www.zxxk.com" style="width:130pt;height:114pt">
            <v:imagedata r:id="rId11" o:title=""/>
          </v:shape>
        </w:pict>
      </w:r>
    </w:p>
    <w:p w14:paraId="4BB06E46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．电能表是直接测量电功率的仪表</w:t>
      </w:r>
      <w:r>
        <w:tab/>
      </w:r>
    </w:p>
    <w:p w14:paraId="4A835117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．该电能表正常工作的最大功率不超过</w:t>
      </w:r>
      <w:r>
        <w:rPr>
          <w:rFonts w:ascii="Times New Roman" w:eastAsia="新宋体" w:hAnsi="Times New Roman" w:hint="eastAsia"/>
          <w:szCs w:val="21"/>
        </w:rPr>
        <w:t>1100W</w:t>
      </w:r>
      <w:r>
        <w:tab/>
      </w:r>
    </w:p>
    <w:p w14:paraId="2ACABB25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．电能表应安装在家庭电路的总开关之后</w:t>
      </w:r>
      <w:r>
        <w:tab/>
      </w:r>
    </w:p>
    <w:p w14:paraId="3E7A4179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D</w:t>
      </w:r>
      <w:r>
        <w:rPr>
          <w:rFonts w:ascii="Times New Roman" w:eastAsia="新宋体" w:hAnsi="Times New Roman" w:hint="eastAsia"/>
          <w:szCs w:val="21"/>
        </w:rPr>
        <w:t>．一台</w:t>
      </w:r>
      <w:r>
        <w:rPr>
          <w:rFonts w:ascii="Times New Roman" w:eastAsia="新宋体" w:hAnsi="Times New Roman" w:hint="eastAsia"/>
          <w:szCs w:val="21"/>
        </w:rPr>
        <w:t>100W</w:t>
      </w:r>
      <w:r>
        <w:rPr>
          <w:rFonts w:ascii="Times New Roman" w:eastAsia="新宋体" w:hAnsi="Times New Roman" w:hint="eastAsia"/>
          <w:szCs w:val="21"/>
        </w:rPr>
        <w:t>的用电器正常工作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小时，电能表指示灯闪烁</w:t>
      </w:r>
      <w:r>
        <w:rPr>
          <w:rFonts w:ascii="Times New Roman" w:eastAsia="新宋体" w:hAnsi="Times New Roman" w:hint="eastAsia"/>
          <w:szCs w:val="21"/>
        </w:rPr>
        <w:t>1600</w:t>
      </w:r>
      <w:r>
        <w:rPr>
          <w:rFonts w:ascii="Times New Roman" w:eastAsia="新宋体" w:hAnsi="Times New Roman" w:hint="eastAsia"/>
          <w:szCs w:val="21"/>
        </w:rPr>
        <w:t>次</w:t>
      </w:r>
    </w:p>
    <w:p w14:paraId="732EA049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EC80ED9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14:paraId="3BEE7E43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、电能表是测量一定时间内用电器消耗电能（电功）的仪表，不是测量电功率，故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476EAB9A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20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表示此电能表平时工作允许通过的最大电流不应超过</w:t>
      </w:r>
      <w:r>
        <w:rPr>
          <w:rFonts w:ascii="Times New Roman" w:eastAsia="新宋体" w:hAnsi="Times New Roman" w:hint="eastAsia"/>
          <w:color w:val="FF0000"/>
          <w:szCs w:val="21"/>
        </w:rPr>
        <w:t>20A</w:t>
      </w:r>
      <w:r>
        <w:rPr>
          <w:rFonts w:ascii="Times New Roman" w:eastAsia="新宋体" w:hAnsi="Times New Roman" w:hint="eastAsia"/>
          <w:color w:val="FF0000"/>
          <w:szCs w:val="21"/>
        </w:rPr>
        <w:t>，所以允许使用的用电器的最大电功率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最大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最大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220V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20A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4400W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7BBA15EC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、为了防止偷电，电能表应安装在家庭电路的总开关之前，故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2CE7FCEA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、一台</w:t>
      </w:r>
      <w:r>
        <w:rPr>
          <w:rFonts w:ascii="Times New Roman" w:eastAsia="新宋体" w:hAnsi="Times New Roman" w:hint="eastAsia"/>
          <w:color w:val="FF0000"/>
          <w:szCs w:val="21"/>
        </w:rPr>
        <w:t>100W</w:t>
      </w:r>
      <w:r>
        <w:rPr>
          <w:rFonts w:ascii="Times New Roman" w:eastAsia="新宋体" w:hAnsi="Times New Roman" w:hint="eastAsia"/>
          <w:color w:val="FF0000"/>
          <w:szCs w:val="21"/>
        </w:rPr>
        <w:t>的用电器正常工作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小时，消耗的电能为：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Pt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0.1kW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5h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0.5kW</w:t>
      </w:r>
      <w:r>
        <w:rPr>
          <w:rFonts w:ascii="Times New Roman" w:eastAsia="新宋体" w:hAnsi="Times New Roman" w:hint="eastAsia"/>
          <w:color w:val="FF0000"/>
          <w:szCs w:val="21"/>
        </w:rPr>
        <w:t>•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，电能表指示灯闪烁的次数：</w:t>
      </w:r>
      <w:r>
        <w:rPr>
          <w:rFonts w:ascii="Times New Roman" w:eastAsia="新宋体" w:hAnsi="Times New Roman" w:hint="eastAsia"/>
          <w:color w:val="FF0000"/>
          <w:szCs w:val="21"/>
        </w:rPr>
        <w:t>3200imp/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kW</w:t>
      </w:r>
      <w:r>
        <w:rPr>
          <w:rFonts w:ascii="Times New Roman" w:eastAsia="新宋体" w:hAnsi="Times New Roman" w:hint="eastAsia"/>
          <w:color w:val="FF0000"/>
          <w:szCs w:val="21"/>
        </w:rPr>
        <w:t>•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）×</w:t>
      </w:r>
      <w:r>
        <w:rPr>
          <w:rFonts w:ascii="Times New Roman" w:eastAsia="新宋体" w:hAnsi="Times New Roman" w:hint="eastAsia"/>
          <w:color w:val="FF0000"/>
          <w:szCs w:val="21"/>
        </w:rPr>
        <w:t>0.5kW</w:t>
      </w:r>
      <w:r>
        <w:rPr>
          <w:rFonts w:ascii="Times New Roman" w:eastAsia="新宋体" w:hAnsi="Times New Roman" w:hint="eastAsia"/>
          <w:color w:val="FF0000"/>
          <w:szCs w:val="21"/>
        </w:rPr>
        <w:t>•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1600</w:t>
      </w:r>
      <w:r>
        <w:rPr>
          <w:rFonts w:ascii="Times New Roman" w:eastAsia="新宋体" w:hAnsi="Times New Roman" w:hint="eastAsia"/>
          <w:color w:val="FF0000"/>
          <w:szCs w:val="21"/>
        </w:rPr>
        <w:t>次，故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5ADE725A" w14:textId="77777777" w:rsidR="004F7CCE" w:rsidRDefault="00253CC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秋•海州区期末）如图是某家庭电路中电能表的表盘，下列说法中正确的是（　　）</w:t>
      </w:r>
    </w:p>
    <w:p w14:paraId="22D5BC44" w14:textId="77777777" w:rsidR="004F7CCE" w:rsidRDefault="00253CC7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2E669B08">
          <v:shape id="图片 205" o:spid="_x0000_i1030" type="#_x0000_t75" alt="http://www.zxxk.com" style="width:101.5pt;height:114pt">
            <v:imagedata r:id="rId12" o:title=""/>
          </v:shape>
        </w:pict>
      </w:r>
    </w:p>
    <w:p w14:paraId="7CA440CF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．电能表此时的示数为</w:t>
      </w:r>
      <w:r>
        <w:rPr>
          <w:rFonts w:ascii="Times New Roman" w:eastAsia="新宋体" w:hAnsi="Times New Roman" w:hint="eastAsia"/>
          <w:szCs w:val="21"/>
        </w:rPr>
        <w:t>6452.8J</w:t>
      </w:r>
      <w:r>
        <w:tab/>
      </w:r>
    </w:p>
    <w:p w14:paraId="445749AC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．该家庭电路允许的最大总功率为</w:t>
      </w:r>
      <w:r>
        <w:rPr>
          <w:rFonts w:ascii="Times New Roman" w:eastAsia="新宋体" w:hAnsi="Times New Roman" w:hint="eastAsia"/>
          <w:szCs w:val="21"/>
        </w:rPr>
        <w:t>2.2kW</w:t>
      </w:r>
      <w:r>
        <w:tab/>
      </w:r>
    </w:p>
    <w:p w14:paraId="63B22AB7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．电路中用电器功率越大，则指示灯闪烁越快</w:t>
      </w:r>
      <w:r>
        <w:tab/>
      </w:r>
    </w:p>
    <w:p w14:paraId="451DA983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．不同的用电器消耗</w:t>
      </w:r>
      <w:r>
        <w:rPr>
          <w:rFonts w:ascii="Times New Roman" w:eastAsia="新宋体" w:hAnsi="Times New Roman" w:hint="eastAsia"/>
          <w:szCs w:val="21"/>
        </w:rPr>
        <w:t>1kW</w:t>
      </w:r>
      <w:r>
        <w:rPr>
          <w:rFonts w:ascii="Times New Roman" w:eastAsia="新宋体" w:hAnsi="Times New Roman" w:hint="eastAsia"/>
          <w:szCs w:val="21"/>
        </w:rPr>
        <w:t>▪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的电能，指示灯闪烁的次数不同</w:t>
      </w:r>
    </w:p>
    <w:p w14:paraId="1DFCEA2C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AB05CD3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、电能</w:t>
      </w:r>
      <w:r>
        <w:rPr>
          <w:rFonts w:ascii="Times New Roman" w:eastAsia="新宋体" w:hAnsi="Times New Roman" w:hint="eastAsia"/>
          <w:color w:val="FF0000"/>
          <w:szCs w:val="21"/>
        </w:rPr>
        <w:t>表的读数：数字方框中最后一位是小数，单位是</w:t>
      </w:r>
      <w:r>
        <w:rPr>
          <w:rFonts w:ascii="Times New Roman" w:eastAsia="新宋体" w:hAnsi="Times New Roman" w:hint="eastAsia"/>
          <w:color w:val="FF0000"/>
          <w:szCs w:val="21"/>
        </w:rPr>
        <w:t>kW</w:t>
      </w:r>
      <w:r>
        <w:rPr>
          <w:rFonts w:ascii="Times New Roman" w:eastAsia="新宋体" w:hAnsi="Times New Roman" w:hint="eastAsia"/>
          <w:color w:val="FF0000"/>
          <w:szCs w:val="21"/>
        </w:rPr>
        <w:t>•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，由图可知，电能表此时的示数为</w:t>
      </w:r>
      <w:r>
        <w:rPr>
          <w:rFonts w:ascii="Times New Roman" w:eastAsia="新宋体" w:hAnsi="Times New Roman" w:hint="eastAsia"/>
          <w:color w:val="FF0000"/>
          <w:szCs w:val="21"/>
        </w:rPr>
        <w:t>6452.8kW</w:t>
      </w:r>
      <w:r>
        <w:rPr>
          <w:rFonts w:ascii="Times New Roman" w:eastAsia="新宋体" w:hAnsi="Times New Roman" w:hint="eastAsia"/>
          <w:color w:val="FF0000"/>
          <w:szCs w:val="21"/>
        </w:rPr>
        <w:t>•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2AE5BF07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220V</w:t>
      </w:r>
      <w:r>
        <w:rPr>
          <w:rFonts w:ascii="Times New Roman" w:eastAsia="新宋体" w:hAnsi="Times New Roman" w:hint="eastAsia"/>
          <w:color w:val="FF0000"/>
          <w:szCs w:val="21"/>
        </w:rPr>
        <w:t>表示家庭电路的电压，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40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表示电能表的标定电流是</w:t>
      </w:r>
      <w:r>
        <w:rPr>
          <w:rFonts w:ascii="Times New Roman" w:eastAsia="新宋体" w:hAnsi="Times New Roman" w:hint="eastAsia"/>
          <w:color w:val="FF0000"/>
          <w:szCs w:val="21"/>
        </w:rPr>
        <w:t>10A</w:t>
      </w:r>
      <w:r>
        <w:rPr>
          <w:rFonts w:ascii="Times New Roman" w:eastAsia="新宋体" w:hAnsi="Times New Roman" w:hint="eastAsia"/>
          <w:color w:val="FF0000"/>
          <w:szCs w:val="21"/>
        </w:rPr>
        <w:t>，电能表的额定最大电流是</w:t>
      </w:r>
      <w:r>
        <w:rPr>
          <w:rFonts w:ascii="Times New Roman" w:eastAsia="新宋体" w:hAnsi="Times New Roman" w:hint="eastAsia"/>
          <w:color w:val="FF0000"/>
          <w:szCs w:val="21"/>
        </w:rPr>
        <w:t>40A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4ADE481C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则该家庭电路允许的最大总功率：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220V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40A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8800W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8.8kW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4C812879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、电路中用电器功率越大，用电器消耗电能就越快，则指示灯闪烁越快，故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11FA7CAE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1600imp/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kW</w:t>
      </w:r>
      <w:r>
        <w:rPr>
          <w:rFonts w:ascii="Times New Roman" w:eastAsia="新宋体" w:hAnsi="Times New Roman" w:hint="eastAsia"/>
          <w:color w:val="FF0000"/>
          <w:szCs w:val="21"/>
        </w:rPr>
        <w:t>•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）表示电路中的用电器每消耗</w:t>
      </w:r>
      <w:r>
        <w:rPr>
          <w:rFonts w:ascii="Times New Roman" w:eastAsia="新宋体" w:hAnsi="Times New Roman" w:hint="eastAsia"/>
          <w:color w:val="FF0000"/>
          <w:szCs w:val="21"/>
        </w:rPr>
        <w:t>1kW</w:t>
      </w:r>
      <w:r>
        <w:rPr>
          <w:rFonts w:ascii="Times New Roman" w:eastAsia="新宋体" w:hAnsi="Times New Roman" w:hint="eastAsia"/>
          <w:color w:val="FF0000"/>
          <w:szCs w:val="21"/>
        </w:rPr>
        <w:t>•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的电能，电能表的指示灯闪烁</w:t>
      </w:r>
      <w:r>
        <w:rPr>
          <w:rFonts w:ascii="Times New Roman" w:eastAsia="新宋体" w:hAnsi="Times New Roman" w:hint="eastAsia"/>
          <w:color w:val="FF0000"/>
          <w:szCs w:val="21"/>
        </w:rPr>
        <w:t>1600</w:t>
      </w:r>
      <w:r>
        <w:rPr>
          <w:rFonts w:ascii="Times New Roman" w:eastAsia="新宋体" w:hAnsi="Times New Roman" w:hint="eastAsia"/>
          <w:color w:val="FF0000"/>
          <w:szCs w:val="21"/>
        </w:rPr>
        <w:t>次，所以，只要用电</w:t>
      </w:r>
      <w:r>
        <w:rPr>
          <w:rFonts w:ascii="Times New Roman" w:eastAsia="新宋体" w:hAnsi="Times New Roman" w:hint="eastAsia"/>
          <w:color w:val="FF0000"/>
          <w:szCs w:val="21"/>
        </w:rPr>
        <w:t>器消耗</w:t>
      </w:r>
      <w:r>
        <w:rPr>
          <w:rFonts w:ascii="Times New Roman" w:eastAsia="新宋体" w:hAnsi="Times New Roman" w:hint="eastAsia"/>
          <w:color w:val="FF0000"/>
          <w:szCs w:val="21"/>
        </w:rPr>
        <w:t>1kW</w:t>
      </w:r>
      <w:r>
        <w:rPr>
          <w:rFonts w:ascii="Times New Roman" w:eastAsia="新宋体" w:hAnsi="Times New Roman" w:hint="eastAsia"/>
          <w:color w:val="FF0000"/>
          <w:szCs w:val="21"/>
        </w:rPr>
        <w:t>•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的电能，电能表的指示灯都是闪烁</w:t>
      </w:r>
      <w:r>
        <w:rPr>
          <w:rFonts w:ascii="Times New Roman" w:eastAsia="新宋体" w:hAnsi="Times New Roman" w:hint="eastAsia"/>
          <w:color w:val="FF0000"/>
          <w:szCs w:val="21"/>
        </w:rPr>
        <w:t>1600</w:t>
      </w:r>
      <w:r>
        <w:rPr>
          <w:rFonts w:ascii="Times New Roman" w:eastAsia="新宋体" w:hAnsi="Times New Roman" w:hint="eastAsia"/>
          <w:color w:val="FF0000"/>
          <w:szCs w:val="21"/>
        </w:rPr>
        <w:t>次，故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518DE711" w14:textId="77777777" w:rsidR="004F7CCE" w:rsidRDefault="00253CC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秋•东台市期末）在“估测用电器的实际功率”的综合实践活动中，小明先断开家中所有用电器，只让某电水壶工作</w:t>
      </w:r>
      <w:r>
        <w:rPr>
          <w:rFonts w:ascii="Times New Roman" w:eastAsia="新宋体" w:hAnsi="Times New Roman" w:hint="eastAsia"/>
          <w:szCs w:val="21"/>
        </w:rPr>
        <w:t>3min</w:t>
      </w:r>
      <w:r>
        <w:rPr>
          <w:rFonts w:ascii="Times New Roman" w:eastAsia="新宋体" w:hAnsi="Times New Roman" w:hint="eastAsia"/>
          <w:szCs w:val="21"/>
        </w:rPr>
        <w:t>，其铭牌如图所示，测得电能表指示灯闪烁</w:t>
      </w:r>
      <w:r>
        <w:rPr>
          <w:rFonts w:ascii="Times New Roman" w:eastAsia="新宋体" w:hAnsi="Times New Roman" w:hint="eastAsia"/>
          <w:szCs w:val="21"/>
        </w:rPr>
        <w:t>120</w:t>
      </w:r>
      <w:r>
        <w:rPr>
          <w:rFonts w:ascii="Times New Roman" w:eastAsia="新宋体" w:hAnsi="Times New Roman" w:hint="eastAsia"/>
          <w:szCs w:val="21"/>
        </w:rPr>
        <w:t>次。若只让另一个家用电器工作</w:t>
      </w:r>
      <w:r>
        <w:rPr>
          <w:rFonts w:ascii="Times New Roman" w:eastAsia="新宋体" w:hAnsi="Times New Roman" w:hint="eastAsia"/>
          <w:szCs w:val="21"/>
        </w:rPr>
        <w:t>6min</w:t>
      </w:r>
      <w:r>
        <w:rPr>
          <w:rFonts w:ascii="Times New Roman" w:eastAsia="新宋体" w:hAnsi="Times New Roman" w:hint="eastAsia"/>
          <w:szCs w:val="21"/>
        </w:rPr>
        <w:t>，电能表指示灯闪烁的次数为</w:t>
      </w:r>
      <w:r>
        <w:rPr>
          <w:rFonts w:ascii="Times New Roman" w:eastAsia="新宋体" w:hAnsi="Times New Roman" w:hint="eastAsia"/>
          <w:szCs w:val="21"/>
        </w:rPr>
        <w:t>36</w:t>
      </w:r>
      <w:r>
        <w:rPr>
          <w:rFonts w:ascii="Times New Roman" w:eastAsia="新宋体" w:hAnsi="Times New Roman" w:hint="eastAsia"/>
          <w:szCs w:val="21"/>
        </w:rPr>
        <w:t>次，此电器最</w:t>
      </w:r>
      <w:r>
        <w:rPr>
          <w:rFonts w:ascii="Times New Roman" w:eastAsia="新宋体" w:hAnsi="Times New Roman" w:hint="eastAsia"/>
          <w:szCs w:val="21"/>
        </w:rPr>
        <w:lastRenderedPageBreak/>
        <w:t>可能是（　　）</w:t>
      </w:r>
    </w:p>
    <w:p w14:paraId="4BE6586F" w14:textId="77777777" w:rsidR="004F7CCE" w:rsidRDefault="00253CC7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31565CCC">
          <v:shape id="图片 206" o:spid="_x0000_i1031" type="#_x0000_t75" alt="http://www.zxxk.com" style="width:121.5pt;height:81pt">
            <v:imagedata r:id="rId13" o:title=""/>
          </v:shape>
        </w:pict>
      </w:r>
    </w:p>
    <w:p w14:paraId="5EDB6B52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5932BE3F">
          <v:shape id="图片 207" o:spid="_x0000_i1032" type="#_x0000_t75" alt="http://www.zxxk.com" style="width:70.5pt;height:104.5pt">
            <v:imagedata r:id="rId14" o:title=""/>
          </v:shape>
        </w:pict>
      </w:r>
      <w:r>
        <w:rPr>
          <w:rFonts w:ascii="Times New Roman" w:eastAsia="新宋体" w:hAnsi="Times New Roman" w:hint="eastAsia"/>
          <w:szCs w:val="21"/>
        </w:rPr>
        <w:t>电风扇</w:t>
      </w:r>
      <w:r>
        <w:tab/>
      </w:r>
    </w:p>
    <w:p w14:paraId="22B11031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0AB96350">
          <v:shape id="图片 208" o:spid="_x0000_i1033" type="#_x0000_t75" alt="http://www.zxxk.com" style="width:107.5pt;height:73pt">
            <v:imagedata r:id="rId15" o:title=""/>
          </v:shape>
        </w:pict>
      </w:r>
      <w:r>
        <w:rPr>
          <w:rFonts w:ascii="Times New Roman" w:eastAsia="新宋体" w:hAnsi="Times New Roman" w:hint="eastAsia"/>
          <w:szCs w:val="21"/>
        </w:rPr>
        <w:t>电视机</w:t>
      </w:r>
      <w:r>
        <w:tab/>
      </w:r>
    </w:p>
    <w:p w14:paraId="7DC6F4C0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0523A12C">
          <v:shape id="图片 209" o:spid="_x0000_i1034" type="#_x0000_t75" alt="http://www.zxxk.com" style="width:122.5pt;height:71.5pt">
            <v:imagedata r:id="rId16" o:title=""/>
          </v:shape>
        </w:pict>
      </w:r>
      <w:r>
        <w:rPr>
          <w:rFonts w:ascii="Times New Roman" w:eastAsia="新宋体" w:hAnsi="Times New Roman" w:hint="eastAsia"/>
          <w:szCs w:val="21"/>
        </w:rPr>
        <w:t>电热水器</w:t>
      </w:r>
      <w:r>
        <w:tab/>
      </w:r>
    </w:p>
    <w:p w14:paraId="54A8587E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42EAD5CC">
          <v:shape id="图片 210" o:spid="_x0000_i1035" type="#_x0000_t75" alt="http://www.zxxk.com" style="width:98.5pt;height:129pt">
            <v:imagedata r:id="rId17" o:title=""/>
          </v:shape>
        </w:pict>
      </w:r>
      <w:r>
        <w:rPr>
          <w:rFonts w:ascii="Times New Roman" w:eastAsia="新宋体" w:hAnsi="Times New Roman" w:hint="eastAsia"/>
          <w:szCs w:val="21"/>
        </w:rPr>
        <w:t>洗衣机</w:t>
      </w:r>
    </w:p>
    <w:p w14:paraId="5957C598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174440AC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解：由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4618D185">
          <v:shape id="图片 211" o:spid="_x0000_i1036" type="#_x0000_t75" style="width:10pt;height:26.5pt">
            <v:imagedata r:id="rId18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可知，电热水壶工作</w:t>
      </w:r>
      <w:r>
        <w:rPr>
          <w:rFonts w:ascii="Times New Roman" w:eastAsia="新宋体" w:hAnsi="Times New Roman" w:hint="eastAsia"/>
          <w:color w:val="FF0000"/>
          <w:szCs w:val="21"/>
        </w:rPr>
        <w:t>3min</w:t>
      </w:r>
      <w:r>
        <w:rPr>
          <w:rFonts w:ascii="Times New Roman" w:eastAsia="新宋体" w:hAnsi="Times New Roman" w:hint="eastAsia"/>
          <w:color w:val="FF0000"/>
          <w:szCs w:val="21"/>
        </w:rPr>
        <w:t>消耗的电能：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60s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1.8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J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0.05kW</w:t>
      </w:r>
      <w:r>
        <w:rPr>
          <w:rFonts w:ascii="Times New Roman" w:eastAsia="新宋体" w:hAnsi="Times New Roman" w:hint="eastAsia"/>
          <w:color w:val="FF0000"/>
          <w:szCs w:val="21"/>
        </w:rPr>
        <w:t>•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3071C1E7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则电路中每消耗</w:t>
      </w:r>
      <w:r>
        <w:rPr>
          <w:rFonts w:ascii="Times New Roman" w:eastAsia="新宋体" w:hAnsi="Times New Roman" w:hint="eastAsia"/>
          <w:color w:val="FF0000"/>
          <w:szCs w:val="21"/>
        </w:rPr>
        <w:t>1kW</w:t>
      </w:r>
      <w:r>
        <w:rPr>
          <w:rFonts w:ascii="Times New Roman" w:eastAsia="新宋体" w:hAnsi="Times New Roman" w:hint="eastAsia"/>
          <w:color w:val="FF0000"/>
          <w:szCs w:val="21"/>
        </w:rPr>
        <w:t>•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电能，电能表的指示灯闪烁的次数：</w:t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412AB010">
          <v:shape id="图片 212" o:spid="_x0000_i1037" type="#_x0000_t75" style="width:52pt;height:26.5pt">
            <v:imagedata r:id="rId1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2400r/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kW</w:t>
      </w:r>
      <w:r>
        <w:rPr>
          <w:rFonts w:ascii="Times New Roman" w:eastAsia="新宋体" w:hAnsi="Times New Roman" w:hint="eastAsia"/>
          <w:color w:val="FF0000"/>
          <w:szCs w:val="21"/>
        </w:rPr>
        <w:t>•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）；</w:t>
      </w:r>
    </w:p>
    <w:p w14:paraId="17289655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当电能表指示灯闪烁的次数为</w:t>
      </w:r>
      <w:r>
        <w:rPr>
          <w:rFonts w:ascii="Times New Roman" w:eastAsia="新宋体" w:hAnsi="Times New Roman" w:hint="eastAsia"/>
          <w:color w:val="FF0000"/>
          <w:szCs w:val="21"/>
        </w:rPr>
        <w:t>36</w:t>
      </w:r>
      <w:r>
        <w:rPr>
          <w:rFonts w:ascii="Times New Roman" w:eastAsia="新宋体" w:hAnsi="Times New Roman" w:hint="eastAsia"/>
          <w:color w:val="FF0000"/>
          <w:szCs w:val="21"/>
        </w:rPr>
        <w:t>次，用电器消耗的电能：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1DB11A00">
          <v:shape id="图片 213" o:spid="_x0000_i1038" type="#_x0000_t75" style="width:80.5pt;height:26.5pt">
            <v:imagedata r:id="rId2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lastRenderedPageBreak/>
        <w:t>0.015kW</w:t>
      </w:r>
      <w:r>
        <w:rPr>
          <w:rFonts w:ascii="Times New Roman" w:eastAsia="新宋体" w:hAnsi="Times New Roman" w:hint="eastAsia"/>
          <w:color w:val="FF0000"/>
          <w:szCs w:val="21"/>
        </w:rPr>
        <w:t>•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0B1C0570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该用电器的电功率：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2E3F30B7">
          <v:shape id="图片 214" o:spid="_x0000_i1039" type="#_x0000_t75" style="width:16.5pt;height:34.5pt">
            <v:imagedata r:id="rId2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46"/>
        </w:rPr>
        <w:pict w14:anchorId="493CB798">
          <v:shape id="图片 215" o:spid="_x0000_i1040" type="#_x0000_t75" style="width:58pt;height:40.5pt">
            <v:imagedata r:id="rId2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0.15kW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150W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4D0942E6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、电风扇的电功率约为</w:t>
      </w:r>
      <w:r>
        <w:rPr>
          <w:rFonts w:ascii="Times New Roman" w:eastAsia="新宋体" w:hAnsi="Times New Roman" w:hint="eastAsia"/>
          <w:color w:val="FF0000"/>
          <w:szCs w:val="21"/>
        </w:rPr>
        <w:t>50W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775847A5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、液晶电视机的电功率约为</w:t>
      </w:r>
      <w:r>
        <w:rPr>
          <w:rFonts w:ascii="Times New Roman" w:eastAsia="新宋体" w:hAnsi="Times New Roman" w:hint="eastAsia"/>
          <w:color w:val="FF0000"/>
          <w:szCs w:val="21"/>
        </w:rPr>
        <w:t>150W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10C179D5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、电热水器的电功率约为</w:t>
      </w:r>
      <w:r>
        <w:rPr>
          <w:rFonts w:ascii="Times New Roman" w:eastAsia="新宋体" w:hAnsi="Times New Roman" w:hint="eastAsia"/>
          <w:color w:val="FF0000"/>
          <w:szCs w:val="21"/>
        </w:rPr>
        <w:t>2000W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696BA1A4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、洗衣机的电功率约为</w:t>
      </w:r>
      <w:r>
        <w:rPr>
          <w:rFonts w:ascii="Times New Roman" w:eastAsia="新宋体" w:hAnsi="Times New Roman" w:hint="eastAsia"/>
          <w:color w:val="FF0000"/>
          <w:szCs w:val="21"/>
        </w:rPr>
        <w:t>500W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6124F26F" w14:textId="77777777" w:rsidR="004F7CCE" w:rsidRDefault="00253CC7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秋•灌南县期末）如图所示分别是小英家上月初和上月末电能表的示数。结合表盘上的信息可知，下列选项中正确的是（　　）</w:t>
      </w:r>
      <w:r>
        <w:rPr>
          <w:rFonts w:ascii="Times New Roman" w:eastAsia="新宋体" w:hAnsi="Times New Roman"/>
          <w:szCs w:val="21"/>
        </w:rPr>
        <w:pict w14:anchorId="395C1743">
          <v:shape id="图片 216" o:spid="_x0000_i1041" type="#_x0000_t75" alt="http://www.zxxk.com" style="width:237pt;height:89.5pt">
            <v:imagedata r:id="rId23" o:title=""/>
          </v:shape>
        </w:pict>
      </w:r>
    </w:p>
    <w:p w14:paraId="61756EB4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．此电能表接在电源电压为</w:t>
      </w:r>
      <w:r>
        <w:rPr>
          <w:rFonts w:ascii="Times New Roman" w:eastAsia="新宋体" w:hAnsi="Times New Roman" w:hint="eastAsia"/>
          <w:szCs w:val="21"/>
        </w:rPr>
        <w:t>36V</w:t>
      </w:r>
      <w:r>
        <w:rPr>
          <w:rFonts w:ascii="Times New Roman" w:eastAsia="新宋体" w:hAnsi="Times New Roman" w:hint="eastAsia"/>
          <w:szCs w:val="21"/>
        </w:rPr>
        <w:t>电路中也能正常工作</w:t>
      </w:r>
      <w:r>
        <w:tab/>
      </w:r>
    </w:p>
    <w:p w14:paraId="7124DC2F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．小英家上个月消耗的电能为</w:t>
      </w:r>
      <w:r>
        <w:rPr>
          <w:rFonts w:ascii="Times New Roman" w:eastAsia="新宋体" w:hAnsi="Times New Roman" w:hint="eastAsia"/>
          <w:szCs w:val="21"/>
        </w:rPr>
        <w:t>1011kW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szCs w:val="21"/>
        </w:rPr>
        <w:t>h</w:t>
      </w:r>
      <w:r>
        <w:tab/>
      </w:r>
    </w:p>
    <w:p w14:paraId="2E1FED63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．电能表上指示灯闪烁</w:t>
      </w:r>
      <w:r>
        <w:rPr>
          <w:rFonts w:ascii="Times New Roman" w:eastAsia="新宋体" w:hAnsi="Times New Roman" w:hint="eastAsia"/>
          <w:szCs w:val="21"/>
        </w:rPr>
        <w:t>320</w:t>
      </w:r>
      <w:r>
        <w:rPr>
          <w:rFonts w:ascii="Times New Roman" w:eastAsia="新宋体" w:hAnsi="Times New Roman" w:hint="eastAsia"/>
          <w:szCs w:val="21"/>
        </w:rPr>
        <w:t>次，表示家庭电路消耗电能</w:t>
      </w:r>
      <w:r>
        <w:rPr>
          <w:rFonts w:ascii="Times New Roman" w:eastAsia="新宋体" w:hAnsi="Times New Roman" w:hint="eastAsia"/>
          <w:szCs w:val="21"/>
        </w:rPr>
        <w:t>0.2J</w:t>
      </w:r>
      <w:r>
        <w:tab/>
      </w:r>
    </w:p>
    <w:p w14:paraId="19E2C19D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．电能表上指示灯闪烁的次数越多，说明电路中消耗的电能越多</w:t>
      </w:r>
    </w:p>
    <w:p w14:paraId="2B2A64ED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146E971E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14:paraId="71A80428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、此电能表接在电源电压为</w:t>
      </w:r>
      <w:r>
        <w:rPr>
          <w:rFonts w:ascii="Times New Roman" w:eastAsia="新宋体" w:hAnsi="Times New Roman" w:hint="eastAsia"/>
          <w:color w:val="FF0000"/>
          <w:szCs w:val="21"/>
        </w:rPr>
        <w:t>220V</w:t>
      </w:r>
      <w:r>
        <w:rPr>
          <w:rFonts w:ascii="Times New Roman" w:eastAsia="新宋体" w:hAnsi="Times New Roman" w:hint="eastAsia"/>
          <w:color w:val="FF0000"/>
          <w:szCs w:val="21"/>
        </w:rPr>
        <w:t>电</w:t>
      </w:r>
      <w:r>
        <w:rPr>
          <w:rFonts w:ascii="Times New Roman" w:eastAsia="新宋体" w:hAnsi="Times New Roman" w:hint="eastAsia"/>
          <w:color w:val="FF0000"/>
          <w:szCs w:val="21"/>
        </w:rPr>
        <w:t>路中，才能正常工作，故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55B45D74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、小英家上月消耗的电能为：</w:t>
      </w:r>
      <w:r>
        <w:rPr>
          <w:rFonts w:ascii="Times New Roman" w:eastAsia="新宋体" w:hAnsi="Times New Roman" w:hint="eastAsia"/>
          <w:color w:val="FF0000"/>
          <w:szCs w:val="21"/>
        </w:rPr>
        <w:t>5647.8kW</w:t>
      </w:r>
      <w:r>
        <w:rPr>
          <w:rFonts w:ascii="Times New Roman" w:eastAsia="新宋体" w:hAnsi="Times New Roman" w:hint="eastAsia"/>
          <w:color w:val="FF0000"/>
          <w:szCs w:val="21"/>
        </w:rPr>
        <w:t>•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5546.7kW</w:t>
      </w:r>
      <w:r>
        <w:rPr>
          <w:rFonts w:ascii="Times New Roman" w:eastAsia="新宋体" w:hAnsi="Times New Roman" w:hint="eastAsia"/>
          <w:color w:val="FF0000"/>
          <w:szCs w:val="21"/>
        </w:rPr>
        <w:t>•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101.1kW</w:t>
      </w:r>
      <w:r>
        <w:rPr>
          <w:rFonts w:ascii="Times New Roman" w:eastAsia="新宋体" w:hAnsi="Times New Roman" w:hint="eastAsia"/>
          <w:color w:val="FF0000"/>
          <w:szCs w:val="21"/>
        </w:rPr>
        <w:t>•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03720CC7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、指示灯闪烁</w:t>
      </w:r>
      <w:r>
        <w:rPr>
          <w:rFonts w:ascii="Times New Roman" w:eastAsia="新宋体" w:hAnsi="Times New Roman" w:hint="eastAsia"/>
          <w:color w:val="FF0000"/>
          <w:szCs w:val="21"/>
        </w:rPr>
        <w:t>320</w:t>
      </w:r>
      <w:r>
        <w:rPr>
          <w:rFonts w:ascii="Times New Roman" w:eastAsia="新宋体" w:hAnsi="Times New Roman" w:hint="eastAsia"/>
          <w:color w:val="FF0000"/>
          <w:szCs w:val="21"/>
        </w:rPr>
        <w:t>次消耗的电能：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1CF54566">
          <v:shape id="图片 217" o:spid="_x0000_i1042" type="#_x0000_t75" style="width:28pt;height:26.5pt">
            <v:imagedata r:id="rId2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kW</w:t>
      </w:r>
      <w:r>
        <w:rPr>
          <w:rFonts w:ascii="Times New Roman" w:eastAsia="新宋体" w:hAnsi="Times New Roman" w:hint="eastAsia"/>
          <w:color w:val="FF0000"/>
          <w:szCs w:val="21"/>
        </w:rPr>
        <w:t>•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0.2kW</w:t>
      </w:r>
      <w:r>
        <w:rPr>
          <w:rFonts w:ascii="Times New Roman" w:eastAsia="新宋体" w:hAnsi="Times New Roman" w:hint="eastAsia"/>
          <w:color w:val="FF0000"/>
          <w:szCs w:val="21"/>
        </w:rPr>
        <w:t>•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；故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4960D568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1600imp/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kW</w:t>
      </w:r>
      <w:r>
        <w:rPr>
          <w:rFonts w:ascii="Times New Roman" w:eastAsia="新宋体" w:hAnsi="Times New Roman" w:hint="eastAsia"/>
          <w:color w:val="FF0000"/>
          <w:szCs w:val="21"/>
        </w:rPr>
        <w:t>•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）表示电路中每消耗</w:t>
      </w:r>
      <w:r>
        <w:rPr>
          <w:rFonts w:ascii="Times New Roman" w:eastAsia="新宋体" w:hAnsi="Times New Roman" w:hint="eastAsia"/>
          <w:color w:val="FF0000"/>
          <w:szCs w:val="21"/>
        </w:rPr>
        <w:t>1kW</w:t>
      </w:r>
      <w:r>
        <w:rPr>
          <w:rFonts w:ascii="Times New Roman" w:eastAsia="新宋体" w:hAnsi="Times New Roman" w:hint="eastAsia"/>
          <w:color w:val="FF0000"/>
          <w:szCs w:val="21"/>
        </w:rPr>
        <w:t>•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的电能，指示灯闪烁</w:t>
      </w:r>
      <w:r>
        <w:rPr>
          <w:rFonts w:ascii="Times New Roman" w:eastAsia="新宋体" w:hAnsi="Times New Roman" w:hint="eastAsia"/>
          <w:color w:val="FF0000"/>
          <w:szCs w:val="21"/>
        </w:rPr>
        <w:t>1600</w:t>
      </w:r>
      <w:r>
        <w:rPr>
          <w:rFonts w:ascii="Times New Roman" w:eastAsia="新宋体" w:hAnsi="Times New Roman" w:hint="eastAsia"/>
          <w:color w:val="FF0000"/>
          <w:szCs w:val="21"/>
        </w:rPr>
        <w:t>次，电能表上指示灯闪烁的次数越多，则电路中消耗的电能越多，故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22E7C994" w14:textId="77777777" w:rsidR="004F7CCE" w:rsidRDefault="00253CC7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三．电功率与电能、时间的关系</w:t>
      </w:r>
    </w:p>
    <w:p w14:paraId="312D0197" w14:textId="77777777" w:rsidR="004F7CCE" w:rsidRDefault="00253CC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秋•沭阳县校级期末）甲、乙二个普通白炽灯泡铭牌上分别标着“</w:t>
      </w:r>
      <w:r>
        <w:rPr>
          <w:rFonts w:ascii="Times New Roman" w:eastAsia="新宋体" w:hAnsi="Times New Roman" w:hint="eastAsia"/>
          <w:szCs w:val="21"/>
        </w:rPr>
        <w:t>220V 40W</w:t>
      </w:r>
      <w:r>
        <w:rPr>
          <w:rFonts w:ascii="Times New Roman" w:eastAsia="新宋体" w:hAnsi="Times New Roman" w:hint="eastAsia"/>
          <w:szCs w:val="21"/>
        </w:rPr>
        <w:t>”、“</w:t>
      </w:r>
      <w:r>
        <w:rPr>
          <w:rFonts w:ascii="Times New Roman" w:eastAsia="新宋体" w:hAnsi="Times New Roman" w:hint="eastAsia"/>
          <w:szCs w:val="21"/>
        </w:rPr>
        <w:t>110V 40W</w:t>
      </w:r>
      <w:r>
        <w:rPr>
          <w:rFonts w:ascii="Times New Roman" w:eastAsia="新宋体" w:hAnsi="Times New Roman" w:hint="eastAsia"/>
          <w:szCs w:val="21"/>
        </w:rPr>
        <w:t>”字</w:t>
      </w:r>
      <w:r>
        <w:rPr>
          <w:rFonts w:ascii="Times New Roman" w:eastAsia="新宋体" w:hAnsi="Times New Roman" w:hint="eastAsia"/>
          <w:szCs w:val="21"/>
        </w:rPr>
        <w:t>样，正常发光相同时间，它们消耗的电能（　　）</w:t>
      </w:r>
    </w:p>
    <w:p w14:paraId="26A2DAFE" w14:textId="77777777" w:rsidR="004F7CCE" w:rsidRDefault="00253CC7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．甲灯的多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．乙灯的多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．一样多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．不能确定</w:t>
      </w:r>
    </w:p>
    <w:p w14:paraId="50B813A5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0D684D2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解：用电器在正常工作时的实际功率等于用电器的额定功率，</w:t>
      </w:r>
    </w:p>
    <w:p w14:paraId="00B24B01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由灯泡的铭牌可知，两个白炽灯的额定功率相等，</w:t>
      </w:r>
    </w:p>
    <w:p w14:paraId="52F40941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则它们正常发光时的实际功率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相等，</w:t>
      </w:r>
    </w:p>
    <w:p w14:paraId="7713DCAD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由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Pt</w:t>
      </w:r>
      <w:r>
        <w:rPr>
          <w:rFonts w:ascii="Times New Roman" w:eastAsia="新宋体" w:hAnsi="Times New Roman" w:hint="eastAsia"/>
          <w:color w:val="FF0000"/>
          <w:szCs w:val="21"/>
        </w:rPr>
        <w:t>可知，在相等时间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内它们消耗的电能相等。</w:t>
      </w:r>
    </w:p>
    <w:p w14:paraId="5005CAE3" w14:textId="77777777" w:rsidR="004F7CCE" w:rsidRDefault="00253CC7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四．电功率与电压、电流的关系</w:t>
      </w:r>
    </w:p>
    <w:p w14:paraId="094551FE" w14:textId="77777777" w:rsidR="004F7CCE" w:rsidRDefault="00253CC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秋•姑苏区校级期末）智能手机耗电达到一定值时，会自动提示用户采用或转入“省电模式”</w:t>
      </w:r>
      <w:r>
        <w:rPr>
          <w:rFonts w:ascii="Times New Roman" w:eastAsia="新宋体" w:hAnsi="Times New Roman" w:hint="eastAsia"/>
          <w:szCs w:val="21"/>
        </w:rPr>
        <w:t>，在这种模式下，可延长电池的供电时间，原因是（　　）</w:t>
      </w:r>
    </w:p>
    <w:p w14:paraId="4367237D" w14:textId="77777777" w:rsidR="004F7CCE" w:rsidRDefault="00253CC7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．减小了电池的输出电流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．增大了电池的输出电压</w:t>
      </w:r>
      <w:r>
        <w:tab/>
      </w:r>
    </w:p>
    <w:p w14:paraId="66C93E4F" w14:textId="77777777" w:rsidR="004F7CCE" w:rsidRDefault="00253CC7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．减小了电池的供电效率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．增大了电池的输出功率</w:t>
      </w:r>
    </w:p>
    <w:p w14:paraId="51685CFA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2BC3BB76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解：智能手机耗电达到一定量时，剩余的电能也是定量，</w:t>
      </w:r>
    </w:p>
    <w:p w14:paraId="0EFB7324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Pt</w:t>
      </w:r>
      <w:r>
        <w:rPr>
          <w:rFonts w:ascii="Times New Roman" w:eastAsia="新宋体" w:hAnsi="Times New Roman" w:hint="eastAsia"/>
          <w:color w:val="FF0000"/>
          <w:szCs w:val="21"/>
        </w:rPr>
        <w:t>可知，要延长手机的工作时间，需要减小电池的输出功率，而手机工作的电压是不变的，</w:t>
      </w:r>
    </w:p>
    <w:p w14:paraId="5F7CD450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UI</w:t>
      </w:r>
      <w:r>
        <w:rPr>
          <w:rFonts w:ascii="Times New Roman" w:eastAsia="新宋体" w:hAnsi="Times New Roman" w:hint="eastAsia"/>
          <w:color w:val="FF0000"/>
          <w:szCs w:val="21"/>
        </w:rPr>
        <w:t>可知，在省电模式下，应减小电池的输出电流，故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52E9EFA8" w14:textId="77777777" w:rsidR="004F7CCE" w:rsidRDefault="00253CC7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五．电功率的计算</w:t>
      </w:r>
    </w:p>
    <w:p w14:paraId="739BDDC4" w14:textId="77777777" w:rsidR="004F7CCE" w:rsidRDefault="00253CC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秋•启东市期末）如图所示，电源电压为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Cs w:val="21"/>
        </w:rPr>
        <w:t>且恒定，定值电阻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与滑动变阻器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串联的电路，已知：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max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，在滑动变阻器的滑片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移动过程中，下列表示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消耗的电功率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R</w:t>
      </w:r>
      <w:r>
        <w:rPr>
          <w:rFonts w:ascii="Times New Roman" w:eastAsia="新宋体" w:hAnsi="Times New Roman" w:hint="eastAsia"/>
          <w:szCs w:val="21"/>
        </w:rPr>
        <w:t>随电压表示数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的变化关系图线中，可能正确的是（　　）</w:t>
      </w:r>
    </w:p>
    <w:p w14:paraId="3D978AF6" w14:textId="77777777" w:rsidR="004F7CCE" w:rsidRDefault="00253CC7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08742EA7">
          <v:shape id="图片 218" o:spid="_x0000_i1043" type="#_x0000_t75" alt="http://www.zxxk.com" style="width:109pt;height:85.5pt">
            <v:imagedata r:id="rId25" o:title=""/>
          </v:shape>
        </w:pict>
      </w:r>
    </w:p>
    <w:p w14:paraId="79BAC26D" w14:textId="77777777" w:rsidR="004F7CCE" w:rsidRDefault="00253CC7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6C2E72EA">
          <v:shape id="图片 219" o:spid="_x0000_i1044" type="#_x0000_t75" alt="http://www.zxxk.com" style="width:92.5pt;height:86.5pt">
            <v:imagedata r:id="rId26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4CFB6854">
          <v:shape id="图片 220" o:spid="_x0000_i1045" type="#_x0000_t75" alt="http://www.zxxk.com" style="width:78pt;height:86.5pt">
            <v:imagedata r:id="rId27" o:title=""/>
          </v:shape>
        </w:pict>
      </w:r>
      <w:r>
        <w:tab/>
      </w:r>
    </w:p>
    <w:p w14:paraId="0CC1BF3F" w14:textId="77777777" w:rsidR="004F7CCE" w:rsidRDefault="00253CC7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63DE38F4">
          <v:shape id="图片 221" o:spid="_x0000_i1046" type="#_x0000_t75" alt="http://www.zxxk.com" style="width:77.5pt;height:84pt">
            <v:imagedata r:id="rId28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5F3BCBB2">
          <v:shape id="图片 222" o:spid="_x0000_i1047" type="#_x0000_t75" alt="http://www.zxxk.com" style="width:78pt;height:76.5pt">
            <v:imagedata r:id="rId29" o:title=""/>
          </v:shape>
        </w:pict>
      </w:r>
    </w:p>
    <w:p w14:paraId="7FD279DF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89A63BC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14:paraId="65F109B9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、定值电阻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与滑动变阻器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串联，电压表测滑动变阻器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两端的电压；</w:t>
      </w:r>
    </w:p>
    <w:p w14:paraId="6B0EE3A8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由串联电路电压的规律，根据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14024A74">
          <v:shape id="图片 223" o:spid="_x0000_i1048" type="#_x0000_t75" style="width:16.5pt;height:31pt">
            <v:imagedata r:id="rId3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可得定值电阻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消耗的电功率为：</w:t>
      </w:r>
    </w:p>
    <w:p w14:paraId="3540A1FD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9"/>
        </w:rPr>
        <w:pict w14:anchorId="36EEEF00">
          <v:shape id="图片 224" o:spid="_x0000_i1049" type="#_x0000_t75" style="width:16.5pt;height:38.5pt">
            <v:imagedata r:id="rId3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9"/>
        </w:rPr>
        <w:pict w14:anchorId="0753A8F2">
          <v:shape id="图片 225" o:spid="_x0000_i1050" type="#_x0000_t75" style="width:51pt;height:38.5pt">
            <v:imagedata r:id="rId3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0B93276D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和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为常数，由数学知识可知，电功率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随电压表示数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的变化关系图线为抛物线，故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275C4323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当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无限接近电源电压时，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消耗的电功率为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19885495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Cs w:val="21"/>
        </w:rPr>
        <w:t>、由串联电路电压的规律，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，由欧姆定律，电路的电流：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2F850C81">
          <v:shape id="图片 226" o:spid="_x0000_i1051" type="#_x0000_t75" style="width:16.5pt;height:34.5pt">
            <v:imagedata r:id="rId3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1E219AD1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根据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UI</w:t>
      </w:r>
      <w:r>
        <w:rPr>
          <w:rFonts w:ascii="Times New Roman" w:eastAsia="新宋体" w:hAnsi="Times New Roman" w:hint="eastAsia"/>
          <w:color w:val="FF0000"/>
          <w:szCs w:val="21"/>
        </w:rPr>
        <w:t>，滑动变阻器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消耗的电功率为：</w:t>
      </w:r>
    </w:p>
    <w:p w14:paraId="0A3D10BB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color w:val="FF0000"/>
          <w:position w:val="-30"/>
        </w:rPr>
        <w:pict w14:anchorId="1E3D7A5F">
          <v:shape id="图片 227" o:spid="_x0000_i1052" type="#_x0000_t75" style="width:30pt;height:34.5pt">
            <v:imagedata r:id="rId3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＝﹣</w:t>
      </w:r>
      <w:r>
        <w:rPr>
          <w:color w:val="FF0000"/>
          <w:position w:val="-30"/>
        </w:rPr>
        <w:pict w14:anchorId="378C4942">
          <v:shape id="图片 228" o:spid="_x0000_i1053" type="#_x0000_t75" style="width:16.5pt;height:31pt">
            <v:imagedata r:id="rId3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+</w:t>
      </w:r>
      <w:r>
        <w:rPr>
          <w:color w:val="FF0000"/>
          <w:position w:val="-30"/>
        </w:rPr>
        <w:pict w14:anchorId="1BE32C0A">
          <v:shape id="图片 229" o:spid="_x0000_i1054" type="#_x0000_t75" style="width:16.5pt;height:31pt">
            <v:imagedata r:id="rId3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63B79060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和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为常数，滑动变阻器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的电功率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为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的一元二次函数，因﹣</w:t>
      </w:r>
      <w:r>
        <w:rPr>
          <w:color w:val="FF0000"/>
          <w:position w:val="-30"/>
        </w:rPr>
        <w:pict w14:anchorId="751D44E9">
          <v:shape id="图片 230" o:spid="_x0000_i1055" type="#_x0000_t75" style="width:16.5pt;height:31pt">
            <v:imagedata r:id="rId3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＜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，抛物线开口向下，</w:t>
      </w:r>
    </w:p>
    <w:p w14:paraId="142AA6CB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当滑动变阻器连入电路的电阻最大时，由分压原理，电压表的示数最大，根据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7EE99135">
          <v:shape id="图片 231" o:spid="_x0000_i1056" type="#_x0000_t75" style="width:16.5pt;height:31pt">
            <v:imagedata r:id="rId3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，滑动变阻器的电功率不可能为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434D6D26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由数学知识，当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＝﹣</w:t>
      </w:r>
      <w:r>
        <w:rPr>
          <w:color w:val="FF0000"/>
          <w:position w:val="-54"/>
        </w:rPr>
        <w:pict w14:anchorId="6174941D">
          <v:shape id="图片 232" o:spid="_x0000_i1057" type="#_x0000_t75" style="width:61pt;height:63pt">
            <v:imagedata r:id="rId38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0.5U</w:t>
      </w:r>
      <w:r>
        <w:rPr>
          <w:rFonts w:ascii="Times New Roman" w:eastAsia="新宋体" w:hAnsi="Times New Roman" w:hint="eastAsia"/>
          <w:color w:val="FF0000"/>
          <w:szCs w:val="21"/>
        </w:rPr>
        <w:t>时，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有最大值，故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0C611583" w14:textId="77777777" w:rsidR="004F7CCE" w:rsidRDefault="00253CC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海门市期末）如图所示，电源电压为</w:t>
      </w:r>
      <w:r>
        <w:rPr>
          <w:rFonts w:ascii="Times New Roman" w:eastAsia="新宋体" w:hAnsi="Times New Roman" w:hint="eastAsia"/>
          <w:szCs w:val="21"/>
        </w:rPr>
        <w:t>6V</w:t>
      </w:r>
      <w:r>
        <w:rPr>
          <w:rFonts w:ascii="Times New Roman" w:eastAsia="新宋体" w:hAnsi="Times New Roman" w:hint="eastAsia"/>
          <w:szCs w:val="21"/>
        </w:rPr>
        <w:t>且保持不变，滑动变阻器的最大阻值为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，定值电阻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。闭合开关后，移动滑片，发现能使电流表（“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0.6A</w:t>
      </w:r>
      <w:r>
        <w:rPr>
          <w:rFonts w:ascii="Times New Roman" w:eastAsia="新宋体" w:hAnsi="Times New Roman" w:hint="eastAsia"/>
          <w:szCs w:val="21"/>
        </w:rPr>
        <w:t>”或“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3A</w:t>
      </w:r>
      <w:r>
        <w:rPr>
          <w:rFonts w:ascii="Times New Roman" w:eastAsia="新宋体" w:hAnsi="Times New Roman" w:hint="eastAsia"/>
          <w:szCs w:val="21"/>
        </w:rPr>
        <w:t>”）和电压表（“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3V</w:t>
      </w:r>
      <w:r>
        <w:rPr>
          <w:rFonts w:ascii="Times New Roman" w:eastAsia="新宋体" w:hAnsi="Times New Roman" w:hint="eastAsia"/>
          <w:szCs w:val="21"/>
        </w:rPr>
        <w:t>”或“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15V</w:t>
      </w:r>
      <w:r>
        <w:rPr>
          <w:rFonts w:ascii="Times New Roman" w:eastAsia="新宋体" w:hAnsi="Times New Roman" w:hint="eastAsia"/>
          <w:szCs w:val="21"/>
        </w:rPr>
        <w:t>”）的指针同时达到满刻度线，则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的电功率与电流的关系图象可能是（　　）</w:t>
      </w:r>
    </w:p>
    <w:p w14:paraId="0382F9BE" w14:textId="77777777" w:rsidR="004F7CCE" w:rsidRDefault="00253CC7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50631219">
          <v:shape id="图片 233" o:spid="_x0000_i1058" type="#_x0000_t75" alt="http://www.zxxk.com" style="width:106pt;height:1in">
            <v:imagedata r:id="rId39" o:title=""/>
          </v:shape>
        </w:pict>
      </w:r>
    </w:p>
    <w:p w14:paraId="52B39583" w14:textId="77777777" w:rsidR="004F7CCE" w:rsidRDefault="00253CC7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03BA22B3">
          <v:shape id="图片 234" o:spid="_x0000_i1059" type="#_x0000_t75" alt="http://www.zxxk.com" style="width:92.5pt;height:78pt">
            <v:imagedata r:id="rId40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16D1E9CC">
          <v:shape id="图片 235" o:spid="_x0000_i1060" type="#_x0000_t75" alt="http://www.zxxk.com" style="width:92.5pt;height:78pt">
            <v:imagedata r:id="rId41" o:title=""/>
          </v:shape>
        </w:pict>
      </w:r>
      <w:r>
        <w:tab/>
      </w:r>
    </w:p>
    <w:p w14:paraId="4E7B91DD" w14:textId="77777777" w:rsidR="004F7CCE" w:rsidRDefault="00253CC7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0E02F681">
          <v:shape id="图片 236" o:spid="_x0000_i1061" type="#_x0000_t75" alt="http://www.zxxk.com" style="width:92.5pt;height:78pt">
            <v:imagedata r:id="rId42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22B7599A">
          <v:shape id="图片 237" o:spid="_x0000_i1062" type="#_x0000_t75" alt="http://www.zxxk.com" style="width:94pt;height:78pt">
            <v:imagedata r:id="rId43" o:title=""/>
          </v:shape>
        </w:pict>
      </w:r>
    </w:p>
    <w:p w14:paraId="7597ABDD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6A942A8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14:paraId="366F0D29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）电源电压为</w:t>
      </w:r>
      <w:r>
        <w:rPr>
          <w:rFonts w:ascii="Times New Roman" w:eastAsia="新宋体" w:hAnsi="Times New Roman" w:hint="eastAsia"/>
          <w:color w:val="FF0000"/>
          <w:szCs w:val="21"/>
        </w:rPr>
        <w:t>6V</w:t>
      </w:r>
      <w:r>
        <w:rPr>
          <w:rFonts w:ascii="Times New Roman" w:eastAsia="新宋体" w:hAnsi="Times New Roman" w:hint="eastAsia"/>
          <w:color w:val="FF0000"/>
          <w:szCs w:val="21"/>
        </w:rPr>
        <w:t>，电表的指针同时达到满刻度线，因此电压表使用的是“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3V</w:t>
      </w:r>
      <w:r>
        <w:rPr>
          <w:rFonts w:ascii="Times New Roman" w:eastAsia="新宋体" w:hAnsi="Times New Roman" w:hint="eastAsia"/>
          <w:color w:val="FF0000"/>
          <w:szCs w:val="21"/>
        </w:rPr>
        <w:t>”量程，定值电阻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为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6EF53F43">
          <v:shape id="图片 238" o:spid="_x0000_i1063" type="#_x0000_t75" style="width:10pt;height:26.5pt">
            <v:imagedata r:id="rId4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5188D0C5">
          <v:shape id="图片 239" o:spid="_x0000_i1064" type="#_x0000_t75" style="width:22pt;height:26.5pt">
            <v:imagedata r:id="rId4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0.6A</w:t>
      </w:r>
      <w:r>
        <w:rPr>
          <w:rFonts w:ascii="Times New Roman" w:eastAsia="新宋体" w:hAnsi="Times New Roman" w:hint="eastAsia"/>
          <w:color w:val="FF0000"/>
          <w:szCs w:val="21"/>
        </w:rPr>
        <w:t>，即电路中的最大电流为</w:t>
      </w:r>
      <w:r>
        <w:rPr>
          <w:rFonts w:ascii="Times New Roman" w:eastAsia="新宋体" w:hAnsi="Times New Roman" w:hint="eastAsia"/>
          <w:color w:val="FF0000"/>
          <w:szCs w:val="21"/>
        </w:rPr>
        <w:t>0.6A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5D58A779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可知，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的电功率与电流的平方成正比，因在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＜</w:t>
      </w:r>
      <w:r>
        <w:rPr>
          <w:rFonts w:ascii="Times New Roman" w:eastAsia="新宋体" w:hAnsi="Times New Roman" w:hint="eastAsia"/>
          <w:color w:val="FF0000"/>
          <w:szCs w:val="21"/>
        </w:rPr>
        <w:t>1A</w:t>
      </w:r>
      <w:r>
        <w:rPr>
          <w:rFonts w:ascii="Times New Roman" w:eastAsia="新宋体" w:hAnsi="Times New Roman" w:hint="eastAsia"/>
          <w:color w:val="FF0000"/>
          <w:szCs w:val="21"/>
        </w:rPr>
        <w:t>时，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＜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，所以，在电路中的电流小于</w:t>
      </w:r>
      <w:r>
        <w:rPr>
          <w:rFonts w:ascii="Times New Roman" w:eastAsia="新宋体" w:hAnsi="Times New Roman" w:hint="eastAsia"/>
          <w:color w:val="FF0000"/>
          <w:szCs w:val="21"/>
        </w:rPr>
        <w:t>0.6A</w:t>
      </w:r>
      <w:r>
        <w:rPr>
          <w:rFonts w:ascii="Times New Roman" w:eastAsia="新宋体" w:hAnsi="Times New Roman" w:hint="eastAsia"/>
          <w:color w:val="FF0000"/>
          <w:szCs w:val="21"/>
        </w:rPr>
        <w:t>时，</w:t>
      </w:r>
      <w:r>
        <w:rPr>
          <w:rFonts w:ascii="Times New Roman" w:eastAsia="新宋体" w:hAnsi="Times New Roman" w:hint="eastAsia"/>
          <w:color w:val="FF0000"/>
          <w:szCs w:val="21"/>
        </w:rPr>
        <w:t>IR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＞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，则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的电功率与电流的关系图象中，图线向下凹，故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不符合题意；</w:t>
      </w:r>
    </w:p>
    <w:p w14:paraId="2D1DB509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）滑动变阻器完全接入电路中时电路中的电流最小，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的电功率最小，但不为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不符合题意；</w:t>
      </w:r>
    </w:p>
    <w:p w14:paraId="67B6D935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）由题意可知，电表的指针同时达到满刻度线，即电路中的最大电流为</w:t>
      </w:r>
      <w:r>
        <w:rPr>
          <w:rFonts w:ascii="Times New Roman" w:eastAsia="新宋体" w:hAnsi="Times New Roman" w:hint="eastAsia"/>
          <w:color w:val="FF0000"/>
          <w:szCs w:val="21"/>
        </w:rPr>
        <w:t>0.6A</w:t>
      </w:r>
      <w:r>
        <w:rPr>
          <w:rFonts w:ascii="Times New Roman" w:eastAsia="新宋体" w:hAnsi="Times New Roman" w:hint="eastAsia"/>
          <w:color w:val="FF0000"/>
          <w:szCs w:val="21"/>
        </w:rPr>
        <w:t>，则：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的最大电功率：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大</w:t>
      </w:r>
      <w:r>
        <w:rPr>
          <w:rFonts w:ascii="Times New Roman" w:eastAsia="新宋体" w:hAnsi="Times New Roman" w:hint="eastAsia"/>
          <w:color w:val="FF0000"/>
          <w:szCs w:val="21"/>
        </w:rPr>
        <w:t>＝（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大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＝（</w:t>
      </w:r>
      <w:r>
        <w:rPr>
          <w:rFonts w:ascii="Times New Roman" w:eastAsia="新宋体" w:hAnsi="Times New Roman" w:hint="eastAsia"/>
          <w:color w:val="FF0000"/>
          <w:szCs w:val="21"/>
        </w:rPr>
        <w:t>0.6A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1.8W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均不符合题意。</w:t>
      </w:r>
    </w:p>
    <w:p w14:paraId="6CB7B645" w14:textId="77777777" w:rsidR="004F7CCE" w:rsidRDefault="00253CC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秋•泰兴市期末）如图甲所示是小灯泡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和电阻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的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Cs w:val="21"/>
        </w:rPr>
        <w:t>图像</w:t>
      </w:r>
      <w:r>
        <w:rPr>
          <w:rFonts w:ascii="Times New Roman" w:eastAsia="新宋体" w:hAnsi="Times New Roman" w:hint="eastAsia"/>
          <w:szCs w:val="21"/>
        </w:rPr>
        <w:t>.</w:t>
      </w:r>
      <w:r>
        <w:rPr>
          <w:rFonts w:ascii="Times New Roman" w:eastAsia="新宋体" w:hAnsi="Times New Roman" w:hint="eastAsia"/>
          <w:szCs w:val="21"/>
        </w:rPr>
        <w:t>小灯泡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的额定电压为</w:t>
      </w:r>
      <w:r>
        <w:rPr>
          <w:rFonts w:ascii="Times New Roman" w:eastAsia="新宋体" w:hAnsi="Times New Roman" w:hint="eastAsia"/>
          <w:szCs w:val="21"/>
        </w:rPr>
        <w:t>2V</w:t>
      </w:r>
      <w:r>
        <w:rPr>
          <w:rFonts w:ascii="Times New Roman" w:eastAsia="新宋体" w:hAnsi="Times New Roman" w:hint="eastAsia"/>
          <w:szCs w:val="21"/>
        </w:rPr>
        <w:t>，若将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以某种方式连接到电源两端，下列说法中正确的有（　　）</w:t>
      </w:r>
    </w:p>
    <w:p w14:paraId="5ED8641C" w14:textId="77777777" w:rsidR="004F7CCE" w:rsidRDefault="00253CC7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将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并联，当电路中总电流为</w:t>
      </w:r>
      <w:r>
        <w:rPr>
          <w:rFonts w:ascii="Times New Roman" w:eastAsia="新宋体" w:hAnsi="Times New Roman" w:hint="eastAsia"/>
          <w:szCs w:val="21"/>
        </w:rPr>
        <w:t>0.7A</w:t>
      </w:r>
      <w:r>
        <w:rPr>
          <w:rFonts w:ascii="Times New Roman" w:eastAsia="新宋体" w:hAnsi="Times New Roman" w:hint="eastAsia"/>
          <w:szCs w:val="21"/>
        </w:rPr>
        <w:t>时，灯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正常发光</w:t>
      </w:r>
    </w:p>
    <w:p w14:paraId="2E856781" w14:textId="77777777" w:rsidR="004F7CCE" w:rsidRDefault="00253CC7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将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串联时电路的最大总功率与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并联时电路的最大总功率之比为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</w:t>
      </w:r>
    </w:p>
    <w:p w14:paraId="4EE097D4" w14:textId="77777777" w:rsidR="004F7CCE" w:rsidRDefault="00253CC7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将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串联在电压为</w:t>
      </w:r>
      <w:r>
        <w:rPr>
          <w:rFonts w:ascii="Times New Roman" w:eastAsia="新宋体" w:hAnsi="Times New Roman" w:hint="eastAsia"/>
          <w:szCs w:val="21"/>
        </w:rPr>
        <w:t>1.4V</w:t>
      </w:r>
      <w:r>
        <w:rPr>
          <w:rFonts w:ascii="Times New Roman" w:eastAsia="新宋体" w:hAnsi="Times New Roman" w:hint="eastAsia"/>
          <w:szCs w:val="21"/>
        </w:rPr>
        <w:t>的电源两端时，此时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两端电压为</w:t>
      </w:r>
      <w:r>
        <w:rPr>
          <w:rFonts w:ascii="Times New Roman" w:eastAsia="新宋体" w:hAnsi="Times New Roman" w:hint="eastAsia"/>
          <w:szCs w:val="21"/>
        </w:rPr>
        <w:t>1V</w:t>
      </w:r>
    </w:p>
    <w:p w14:paraId="192D834C" w14:textId="77777777" w:rsidR="004F7CCE" w:rsidRDefault="00253CC7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④</w:t>
      </w:r>
      <w:r>
        <w:rPr>
          <w:rFonts w:ascii="Times New Roman" w:eastAsia="新宋体" w:hAnsi="Times New Roman" w:hint="eastAsia"/>
          <w:szCs w:val="21"/>
        </w:rPr>
        <w:t>将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串联在电压为</w:t>
      </w:r>
      <w:r>
        <w:rPr>
          <w:rFonts w:ascii="Times New Roman" w:eastAsia="新宋体" w:hAnsi="Times New Roman" w:hint="eastAsia"/>
          <w:szCs w:val="21"/>
        </w:rPr>
        <w:t>4V</w:t>
      </w:r>
      <w:r>
        <w:rPr>
          <w:rFonts w:ascii="Times New Roman" w:eastAsia="新宋体" w:hAnsi="Times New Roman" w:hint="eastAsia"/>
          <w:szCs w:val="21"/>
        </w:rPr>
        <w:t>的电源两端时，电路中的电流约</w:t>
      </w:r>
      <w:r>
        <w:rPr>
          <w:rFonts w:ascii="Times New Roman" w:eastAsia="新宋体" w:hAnsi="Times New Roman" w:hint="eastAsia"/>
          <w:szCs w:val="21"/>
        </w:rPr>
        <w:t>0.3A</w:t>
      </w:r>
    </w:p>
    <w:p w14:paraId="0212C7F1" w14:textId="77777777" w:rsidR="004F7CCE" w:rsidRDefault="00253CC7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08BDF0E8">
          <v:shape id="图片 240" o:spid="_x0000_i1065" type="#_x0000_t75" alt="http://www.zxxk.com" style="width:129pt;height:105pt">
            <v:imagedata r:id="rId46" o:title=""/>
          </v:shape>
        </w:pict>
      </w:r>
    </w:p>
    <w:p w14:paraId="258D070C" w14:textId="77777777" w:rsidR="004F7CCE" w:rsidRDefault="00253CC7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②③④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①②③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①②④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①③④</w:t>
      </w:r>
    </w:p>
    <w:p w14:paraId="2E542E6E" w14:textId="77777777" w:rsidR="004F7CCE" w:rsidRDefault="00253CC7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E85FEFC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14:paraId="2593FF43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Calibri" w:hAnsi="Times New Roman" w:hint="eastAsia"/>
          <w:color w:val="FF0000"/>
          <w:szCs w:val="21"/>
        </w:rPr>
        <w:t>①</w:t>
      </w:r>
      <w:r>
        <w:rPr>
          <w:rFonts w:ascii="Times New Roman" w:eastAsia="新宋体" w:hAnsi="Times New Roman" w:hint="eastAsia"/>
          <w:color w:val="FF0000"/>
          <w:szCs w:val="21"/>
        </w:rPr>
        <w:t>将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并联，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两端的电压相同，当电路中总电流为</w:t>
      </w:r>
      <w:r>
        <w:rPr>
          <w:rFonts w:ascii="Times New Roman" w:eastAsia="新宋体" w:hAnsi="Times New Roman" w:hint="eastAsia"/>
          <w:color w:val="FF0000"/>
          <w:szCs w:val="21"/>
        </w:rPr>
        <w:t>0.7A</w:t>
      </w:r>
      <w:r>
        <w:rPr>
          <w:rFonts w:ascii="Times New Roman" w:eastAsia="新宋体" w:hAnsi="Times New Roman" w:hint="eastAsia"/>
          <w:color w:val="FF0000"/>
          <w:szCs w:val="21"/>
        </w:rPr>
        <w:t>时，由图可知，此时灯泡两端的电压为</w:t>
      </w:r>
      <w:r>
        <w:rPr>
          <w:rFonts w:ascii="Times New Roman" w:eastAsia="新宋体" w:hAnsi="Times New Roman" w:hint="eastAsia"/>
          <w:color w:val="FF0000"/>
          <w:szCs w:val="21"/>
        </w:rPr>
        <w:t>2V</w:t>
      </w:r>
      <w:r>
        <w:rPr>
          <w:rFonts w:ascii="Times New Roman" w:eastAsia="新宋体" w:hAnsi="Times New Roman" w:hint="eastAsia"/>
          <w:color w:val="FF0000"/>
          <w:szCs w:val="21"/>
        </w:rPr>
        <w:t>，小灯泡正常发光，故</w:t>
      </w:r>
      <w:r>
        <w:rPr>
          <w:rFonts w:ascii="Times New Roman" w:eastAsia="Calibri" w:hAnsi="Times New Roman" w:hint="eastAsia"/>
          <w:color w:val="FF0000"/>
          <w:szCs w:val="21"/>
        </w:rPr>
        <w:t>①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39B46E9A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Calibri" w:hAnsi="Times New Roman" w:hint="eastAsia"/>
          <w:color w:val="FF0000"/>
          <w:szCs w:val="21"/>
        </w:rPr>
        <w:t>②</w:t>
      </w:r>
      <w:r>
        <w:rPr>
          <w:rFonts w:ascii="Times New Roman" w:eastAsia="新宋体" w:hAnsi="Times New Roman" w:hint="eastAsia"/>
          <w:color w:val="FF0000"/>
          <w:szCs w:val="21"/>
        </w:rPr>
        <w:t>将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串联时，灯泡两端的最大电压为</w:t>
      </w:r>
      <w:r>
        <w:rPr>
          <w:rFonts w:ascii="Times New Roman" w:eastAsia="新宋体" w:hAnsi="Times New Roman" w:hint="eastAsia"/>
          <w:color w:val="FF0000"/>
          <w:szCs w:val="21"/>
        </w:rPr>
        <w:t>2V</w:t>
      </w:r>
      <w:r>
        <w:rPr>
          <w:rFonts w:ascii="Times New Roman" w:eastAsia="新宋体" w:hAnsi="Times New Roman" w:hint="eastAsia"/>
          <w:color w:val="FF0000"/>
          <w:szCs w:val="21"/>
        </w:rPr>
        <w:t>，此时通过灯泡的电流为</w:t>
      </w:r>
      <w:r>
        <w:rPr>
          <w:rFonts w:ascii="Times New Roman" w:eastAsia="新宋体" w:hAnsi="Times New Roman" w:hint="eastAsia"/>
          <w:color w:val="FF0000"/>
          <w:szCs w:val="21"/>
        </w:rPr>
        <w:t>0.5A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的电</w:t>
      </w:r>
      <w:r>
        <w:rPr>
          <w:rFonts w:ascii="Times New Roman" w:eastAsia="新宋体" w:hAnsi="Times New Roman" w:hint="eastAsia"/>
          <w:color w:val="FF0000"/>
          <w:szCs w:val="21"/>
        </w:rPr>
        <w:lastRenderedPageBreak/>
        <w:t>阻为：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79CFB7DD">
          <v:shape id="图片 241" o:spid="_x0000_i1066" type="#_x0000_t75" style="width:16.5pt;height:31pt">
            <v:imagedata r:id="rId4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30CD9358">
          <v:shape id="图片 242" o:spid="_x0000_i1067" type="#_x0000_t75" style="width:28pt;height:26.5pt">
            <v:imagedata r:id="rId48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；串联电路中电流处处相等，此时电阻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两端的电压为：</w:t>
      </w:r>
      <w:r>
        <w:rPr>
          <w:rFonts w:ascii="Times New Roman" w:eastAsia="新宋体" w:hAnsi="Times New Roman" w:hint="eastAsia"/>
          <w:color w:val="FF0000"/>
          <w:szCs w:val="21"/>
        </w:rPr>
        <w:t>U'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IR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0.5A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5V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5A03EBCD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电源电压为：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2V+5V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7V</w:t>
      </w:r>
      <w:r>
        <w:rPr>
          <w:rFonts w:ascii="Times New Roman" w:eastAsia="新宋体" w:hAnsi="Times New Roman" w:hint="eastAsia"/>
          <w:color w:val="FF0000"/>
          <w:szCs w:val="21"/>
        </w:rPr>
        <w:t>；电路的最大功率为：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7V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0.5A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3.5W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6379F9DA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将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并联，灯泡两端的最大电压为</w:t>
      </w:r>
      <w:r>
        <w:rPr>
          <w:rFonts w:ascii="Times New Roman" w:eastAsia="新宋体" w:hAnsi="Times New Roman" w:hint="eastAsia"/>
          <w:color w:val="FF0000"/>
          <w:szCs w:val="21"/>
        </w:rPr>
        <w:t>2V</w:t>
      </w:r>
      <w:r>
        <w:rPr>
          <w:rFonts w:ascii="Times New Roman" w:eastAsia="新宋体" w:hAnsi="Times New Roman" w:hint="eastAsia"/>
          <w:color w:val="FF0000"/>
          <w:szCs w:val="21"/>
        </w:rPr>
        <w:t>，电源电压为</w:t>
      </w:r>
      <w:r>
        <w:rPr>
          <w:rFonts w:ascii="Times New Roman" w:eastAsia="新宋体" w:hAnsi="Times New Roman" w:hint="eastAsia"/>
          <w:color w:val="FF0000"/>
          <w:szCs w:val="21"/>
        </w:rPr>
        <w:t>2V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两端的电压相同，由图可知，电路中总电流为</w:t>
      </w:r>
      <w:r>
        <w:rPr>
          <w:rFonts w:ascii="Times New Roman" w:eastAsia="新宋体" w:hAnsi="Times New Roman" w:hint="eastAsia"/>
          <w:color w:val="FF0000"/>
          <w:szCs w:val="21"/>
        </w:rPr>
        <w:t>0.5A+0.2A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0.7A</w:t>
      </w:r>
      <w:r>
        <w:rPr>
          <w:rFonts w:ascii="Times New Roman" w:eastAsia="新宋体" w:hAnsi="Times New Roman" w:hint="eastAsia"/>
          <w:color w:val="FF0000"/>
          <w:szCs w:val="21"/>
        </w:rPr>
        <w:t>时，电路的最大功率为：</w:t>
      </w:r>
      <w:r>
        <w:rPr>
          <w:rFonts w:ascii="Times New Roman" w:eastAsia="新宋体" w:hAnsi="Times New Roman" w:hint="eastAsia"/>
          <w:color w:val="FF0000"/>
          <w:szCs w:val="21"/>
        </w:rPr>
        <w:t>P'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U'I'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2V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0.7A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1.4W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59730CFD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串联时电路的最大总功率与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并联时电路的最大总功率之比为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Cs w:val="21"/>
        </w:rPr>
        <w:t>P'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3.5W</w:t>
      </w:r>
      <w:r>
        <w:rPr>
          <w:rFonts w:ascii="Times New Roman" w:eastAsia="新宋体" w:hAnsi="Times New Roman" w:hint="eastAsia"/>
          <w:color w:val="FF0000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Cs w:val="21"/>
        </w:rPr>
        <w:t>1.4W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Calibri" w:hAnsi="Times New Roman" w:hint="eastAsia"/>
          <w:color w:val="FF0000"/>
          <w:szCs w:val="21"/>
        </w:rPr>
        <w:t>②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2DC63C39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Calibri" w:hAnsi="Times New Roman" w:hint="eastAsia"/>
          <w:color w:val="FF0000"/>
          <w:szCs w:val="21"/>
        </w:rPr>
        <w:t>③</w:t>
      </w:r>
      <w:r>
        <w:rPr>
          <w:rFonts w:ascii="Times New Roman" w:eastAsia="新宋体" w:hAnsi="Times New Roman" w:hint="eastAsia"/>
          <w:color w:val="FF0000"/>
          <w:szCs w:val="21"/>
        </w:rPr>
        <w:t>由图可知，当灯泡两端的电压为</w:t>
      </w:r>
      <w:r>
        <w:rPr>
          <w:rFonts w:ascii="Times New Roman" w:eastAsia="新宋体" w:hAnsi="Times New Roman" w:hint="eastAsia"/>
          <w:color w:val="FF0000"/>
          <w:szCs w:val="21"/>
        </w:rPr>
        <w:t>2V</w:t>
      </w:r>
      <w:r>
        <w:rPr>
          <w:rFonts w:ascii="Times New Roman" w:eastAsia="新宋体" w:hAnsi="Times New Roman" w:hint="eastAsia"/>
          <w:color w:val="FF0000"/>
          <w:szCs w:val="21"/>
        </w:rPr>
        <w:t>时，通过灯泡的电流为</w:t>
      </w:r>
      <w:r>
        <w:rPr>
          <w:rFonts w:ascii="Times New Roman" w:eastAsia="新宋体" w:hAnsi="Times New Roman" w:hint="eastAsia"/>
          <w:color w:val="FF0000"/>
          <w:szCs w:val="21"/>
        </w:rPr>
        <w:t>0.5A</w:t>
      </w:r>
      <w:r>
        <w:rPr>
          <w:rFonts w:ascii="Times New Roman" w:eastAsia="新宋体" w:hAnsi="Times New Roman" w:hint="eastAsia"/>
          <w:color w:val="FF0000"/>
          <w:szCs w:val="21"/>
        </w:rPr>
        <w:t>，此时灯泡的电阻为：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599A6CC3">
          <v:shape id="图片 243" o:spid="_x0000_i1068" type="#_x0000_t75" style="width:16.5pt;height:34.5pt">
            <v:imagedata r:id="rId4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144B4DDC">
          <v:shape id="图片 244" o:spid="_x0000_i1069" type="#_x0000_t75" style="width:28pt;height:26.5pt">
            <v:imagedata r:id="rId5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29012948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将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串联在电源两端时，若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两端电压为</w:t>
      </w:r>
      <w:r>
        <w:rPr>
          <w:rFonts w:ascii="Times New Roman" w:eastAsia="新宋体" w:hAnsi="Times New Roman" w:hint="eastAsia"/>
          <w:color w:val="FF0000"/>
          <w:szCs w:val="21"/>
        </w:rPr>
        <w:t>1V</w:t>
      </w:r>
      <w:r>
        <w:rPr>
          <w:rFonts w:ascii="Times New Roman" w:eastAsia="新宋体" w:hAnsi="Times New Roman" w:hint="eastAsia"/>
          <w:color w:val="FF0000"/>
          <w:szCs w:val="21"/>
        </w:rPr>
        <w:t>，此时电路中的电流为：</w:t>
      </w:r>
      <w:r>
        <w:rPr>
          <w:rFonts w:ascii="Times New Roman" w:eastAsia="新宋体" w:hAnsi="Times New Roman" w:hint="eastAsia"/>
          <w:color w:val="FF0000"/>
          <w:szCs w:val="21"/>
        </w:rPr>
        <w:t>I'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27F69C4F">
          <v:shape id="图片 245" o:spid="_x0000_i1070" type="#_x0000_t75" style="width:28.5pt;height:31pt">
            <v:imagedata r:id="rId5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3AD73CB2">
          <v:shape id="图片 246" o:spid="_x0000_i1071" type="#_x0000_t75" style="width:28pt;height:26.5pt">
            <v:imagedata r:id="rId5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0.1A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2C996914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由于灯丝的电阻受温度的影响，电压越高，灯丝的温度越高，灯丝的电阻越大，所以电路中电流为</w:t>
      </w:r>
      <w:r>
        <w:rPr>
          <w:rFonts w:ascii="Times New Roman" w:eastAsia="新宋体" w:hAnsi="Times New Roman" w:hint="eastAsia"/>
          <w:color w:val="FF0000"/>
          <w:szCs w:val="21"/>
        </w:rPr>
        <w:t>0.1A</w:t>
      </w:r>
      <w:r>
        <w:rPr>
          <w:rFonts w:ascii="Times New Roman" w:eastAsia="新宋体" w:hAnsi="Times New Roman" w:hint="eastAsia"/>
          <w:color w:val="FF0000"/>
          <w:szCs w:val="21"/>
        </w:rPr>
        <w:t>时，灯泡的电阻要小于通过灯泡电流为</w:t>
      </w:r>
      <w:r>
        <w:rPr>
          <w:rFonts w:ascii="Times New Roman" w:eastAsia="新宋体" w:hAnsi="Times New Roman" w:hint="eastAsia"/>
          <w:color w:val="FF0000"/>
          <w:szCs w:val="21"/>
        </w:rPr>
        <w:t>0.5A</w:t>
      </w:r>
      <w:r>
        <w:rPr>
          <w:rFonts w:ascii="Times New Roman" w:eastAsia="新宋体" w:hAnsi="Times New Roman" w:hint="eastAsia"/>
          <w:color w:val="FF0000"/>
          <w:szCs w:val="21"/>
        </w:rPr>
        <w:t>时的电阻，所以此时灯泡两端的电压要小于</w:t>
      </w:r>
      <w:r>
        <w:rPr>
          <w:rFonts w:ascii="Times New Roman" w:eastAsia="新宋体" w:hAnsi="Times New Roman" w:hint="eastAsia"/>
          <w:color w:val="FF0000"/>
          <w:szCs w:val="21"/>
        </w:rPr>
        <w:t>0.1A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0.4V</w:t>
      </w:r>
      <w:r>
        <w:rPr>
          <w:rFonts w:ascii="Times New Roman" w:eastAsia="新宋体" w:hAnsi="Times New Roman" w:hint="eastAsia"/>
          <w:color w:val="FF0000"/>
          <w:szCs w:val="21"/>
        </w:rPr>
        <w:t>，即电源电压要小于</w:t>
      </w:r>
      <w:r>
        <w:rPr>
          <w:rFonts w:ascii="Times New Roman" w:eastAsia="新宋体" w:hAnsi="Times New Roman" w:hint="eastAsia"/>
          <w:color w:val="FF0000"/>
          <w:szCs w:val="21"/>
        </w:rPr>
        <w:t>1.0V+0.4V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1.4V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Calibri" w:hAnsi="Times New Roman" w:hint="eastAsia"/>
          <w:color w:val="FF0000"/>
          <w:szCs w:val="21"/>
        </w:rPr>
        <w:t>③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1460E768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Calibri" w:hAnsi="Times New Roman" w:hint="eastAsia"/>
          <w:color w:val="FF0000"/>
          <w:szCs w:val="21"/>
        </w:rPr>
        <w:t>④</w:t>
      </w:r>
      <w:r>
        <w:rPr>
          <w:rFonts w:ascii="Times New Roman" w:eastAsia="新宋体" w:hAnsi="Times New Roman" w:hint="eastAsia"/>
          <w:color w:val="FF0000"/>
          <w:szCs w:val="21"/>
        </w:rPr>
        <w:t>将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串联在电压为</w:t>
      </w:r>
      <w:r>
        <w:rPr>
          <w:rFonts w:ascii="Times New Roman" w:eastAsia="新宋体" w:hAnsi="Times New Roman" w:hint="eastAsia"/>
          <w:color w:val="FF0000"/>
          <w:szCs w:val="21"/>
        </w:rPr>
        <w:t>4V</w:t>
      </w:r>
      <w:r>
        <w:rPr>
          <w:rFonts w:ascii="Times New Roman" w:eastAsia="新宋体" w:hAnsi="Times New Roman" w:hint="eastAsia"/>
          <w:color w:val="FF0000"/>
          <w:szCs w:val="21"/>
        </w:rPr>
        <w:t>的电源两端时，由图像可知，此时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两端的电压为</w:t>
      </w:r>
      <w:r>
        <w:rPr>
          <w:rFonts w:ascii="Times New Roman" w:eastAsia="新宋体" w:hAnsi="Times New Roman" w:hint="eastAsia"/>
          <w:color w:val="FF0000"/>
          <w:szCs w:val="21"/>
        </w:rPr>
        <w:t>1V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两端的电压为</w:t>
      </w:r>
      <w:r>
        <w:rPr>
          <w:rFonts w:ascii="Times New Roman" w:eastAsia="新宋体" w:hAnsi="Times New Roman" w:hint="eastAsia"/>
          <w:color w:val="FF0000"/>
          <w:szCs w:val="21"/>
        </w:rPr>
        <w:t>3V</w:t>
      </w:r>
      <w:r>
        <w:rPr>
          <w:rFonts w:ascii="Times New Roman" w:eastAsia="新宋体" w:hAnsi="Times New Roman" w:hint="eastAsia"/>
          <w:color w:val="FF0000"/>
          <w:szCs w:val="21"/>
        </w:rPr>
        <w:t>，此时电路中的电流约</w:t>
      </w:r>
      <w:r>
        <w:rPr>
          <w:rFonts w:ascii="Times New Roman" w:eastAsia="新宋体" w:hAnsi="Times New Roman" w:hint="eastAsia"/>
          <w:color w:val="FF0000"/>
          <w:szCs w:val="21"/>
        </w:rPr>
        <w:t>0.3A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Calibri" w:hAnsi="Times New Roman" w:hint="eastAsia"/>
          <w:color w:val="FF0000"/>
          <w:szCs w:val="21"/>
        </w:rPr>
        <w:t>④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649A2AAA" w14:textId="77777777" w:rsidR="004F7CCE" w:rsidRDefault="00253CC7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秋•海门市期末）如</w:t>
      </w:r>
      <w:r>
        <w:rPr>
          <w:rFonts w:ascii="Times New Roman" w:eastAsia="新宋体" w:hAnsi="Times New Roman" w:hint="eastAsia"/>
          <w:szCs w:val="21"/>
        </w:rPr>
        <w:t>图是直流电动机提升重物的示意图，电源电压为</w:t>
      </w:r>
      <w:r>
        <w:rPr>
          <w:rFonts w:ascii="Times New Roman" w:eastAsia="新宋体" w:hAnsi="Times New Roman" w:hint="eastAsia"/>
          <w:szCs w:val="21"/>
        </w:rPr>
        <w:t>110V</w:t>
      </w:r>
      <w:r>
        <w:rPr>
          <w:rFonts w:ascii="Times New Roman" w:eastAsia="新宋体" w:hAnsi="Times New Roman" w:hint="eastAsia"/>
          <w:szCs w:val="21"/>
        </w:rPr>
        <w:t>且保持不变，电路中的电流是</w:t>
      </w:r>
      <w:r>
        <w:rPr>
          <w:rFonts w:ascii="Times New Roman" w:eastAsia="新宋体" w:hAnsi="Times New Roman" w:hint="eastAsia"/>
          <w:szCs w:val="21"/>
        </w:rPr>
        <w:t>5A</w:t>
      </w:r>
      <w:r>
        <w:rPr>
          <w:rFonts w:ascii="Times New Roman" w:eastAsia="新宋体" w:hAnsi="Times New Roman" w:hint="eastAsia"/>
          <w:szCs w:val="21"/>
        </w:rPr>
        <w:t>，重</w:t>
      </w:r>
      <w:r>
        <w:rPr>
          <w:rFonts w:ascii="Times New Roman" w:eastAsia="新宋体" w:hAnsi="Times New Roman" w:hint="eastAsia"/>
          <w:szCs w:val="21"/>
        </w:rPr>
        <w:t>500N</w:t>
      </w:r>
      <w:r>
        <w:rPr>
          <w:rFonts w:ascii="Times New Roman" w:eastAsia="新宋体" w:hAnsi="Times New Roman" w:hint="eastAsia"/>
          <w:szCs w:val="21"/>
        </w:rPr>
        <w:t>的物体在电动机带动下以</w:t>
      </w:r>
      <w:r>
        <w:rPr>
          <w:rFonts w:ascii="Times New Roman" w:eastAsia="新宋体" w:hAnsi="Times New Roman" w:hint="eastAsia"/>
          <w:szCs w:val="21"/>
        </w:rPr>
        <w:t>0.9m/s</w:t>
      </w:r>
      <w:r>
        <w:rPr>
          <w:rFonts w:ascii="Times New Roman" w:eastAsia="新宋体" w:hAnsi="Times New Roman" w:hint="eastAsia"/>
          <w:szCs w:val="21"/>
        </w:rPr>
        <w:t>的速度匀速上升，不计各处摩擦，则电动机线圈的电阻是（　　）</w:t>
      </w:r>
      <w:r>
        <w:rPr>
          <w:rFonts w:ascii="Times New Roman" w:eastAsia="新宋体" w:hAnsi="Times New Roman"/>
          <w:szCs w:val="21"/>
        </w:rPr>
        <w:pict w14:anchorId="6E4042C4">
          <v:shape id="图片 247" o:spid="_x0000_i1072" type="#_x0000_t75" alt="http://www.zxxk.com" style="width:214pt;height:120pt">
            <v:imagedata r:id="rId53" o:title=""/>
          </v:shape>
        </w:pict>
      </w:r>
    </w:p>
    <w:p w14:paraId="0963AA35" w14:textId="77777777" w:rsidR="004F7CCE" w:rsidRDefault="00253CC7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Cambria Math" w:eastAsia="Cambria Math" w:hAnsi="Cambria Math"/>
          <w:szCs w:val="21"/>
        </w:rPr>
        <w:t>Ω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Cambria Math" w:eastAsia="Cambria Math" w:hAnsi="Cambria Math"/>
          <w:szCs w:val="21"/>
        </w:rPr>
        <w:t>Ω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22</w:t>
      </w:r>
      <w:r>
        <w:rPr>
          <w:rFonts w:ascii="Cambria Math" w:eastAsia="Cambria Math" w:hAnsi="Cambria Math"/>
          <w:szCs w:val="21"/>
        </w:rPr>
        <w:t>Ω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24</w:t>
      </w:r>
      <w:r>
        <w:rPr>
          <w:rFonts w:ascii="Cambria Math" w:eastAsia="Cambria Math" w:hAnsi="Cambria Math"/>
          <w:szCs w:val="21"/>
        </w:rPr>
        <w:t>Ω</w:t>
      </w:r>
    </w:p>
    <w:p w14:paraId="4F855CB0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A41B6EF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解：电动机中消耗的总功率：</w:t>
      </w:r>
    </w:p>
    <w:p w14:paraId="5613D759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110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550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</w:p>
    <w:p w14:paraId="52395A15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电机输出的机械功率等于物体克服重力做功的功率：</w:t>
      </w:r>
    </w:p>
    <w:p w14:paraId="7D41AEEB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出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mgv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500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0.9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450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</w:p>
    <w:p w14:paraId="5BE05EA9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由能量守恒得电机热功率等于总功率与输入功率的差：</w:t>
      </w:r>
    </w:p>
    <w:p w14:paraId="499C6BCF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热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出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550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450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100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</w:p>
    <w:p w14:paraId="10E0CC0E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由焦耳定律知电机的发热功率为：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1B00DF20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则：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9"/>
        </w:rPr>
        <w:pict w14:anchorId="324E4BB2">
          <v:shape id="图片 248" o:spid="_x0000_i1073" type="#_x0000_t75" style="width:21pt;height:34.5pt">
            <v:imagedata r:id="rId5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00BAB420">
          <v:shape id="图片 249" o:spid="_x0000_i1074" type="#_x0000_t75" style="width:37.5pt;height:31pt">
            <v:imagedata r:id="rId5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</w:p>
    <w:p w14:paraId="0B7C7E48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即电动机的电阻为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420557B7" w14:textId="77777777" w:rsidR="004F7CCE" w:rsidRDefault="00253CC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淮安区期末）如图所示，电源电压不变，滑动变阻器的滑片移至最大阻值处，闭合开关，电流表示数</w:t>
      </w:r>
      <w:r>
        <w:rPr>
          <w:rFonts w:ascii="Times New Roman" w:eastAsia="新宋体" w:hAnsi="Times New Roman" w:hint="eastAsia"/>
          <w:szCs w:val="21"/>
        </w:rPr>
        <w:t>0.1A</w:t>
      </w:r>
      <w:r>
        <w:rPr>
          <w:rFonts w:ascii="Times New Roman" w:eastAsia="新宋体" w:hAnsi="Times New Roman" w:hint="eastAsia"/>
          <w:szCs w:val="21"/>
        </w:rPr>
        <w:t>，灯泡的功率</w:t>
      </w:r>
      <w:r>
        <w:rPr>
          <w:rFonts w:ascii="Times New Roman" w:eastAsia="新宋体" w:hAnsi="Times New Roman" w:hint="eastAsia"/>
          <w:szCs w:val="21"/>
        </w:rPr>
        <w:t>0.3W</w:t>
      </w:r>
      <w:r>
        <w:rPr>
          <w:rFonts w:ascii="Times New Roman" w:eastAsia="新宋体" w:hAnsi="Times New Roman" w:hint="eastAsia"/>
          <w:szCs w:val="21"/>
        </w:rPr>
        <w:t>。移动滑片，使滑动变阻器最大阻值的</w:t>
      </w:r>
      <w:r>
        <w:rPr>
          <w:position w:val="-22"/>
        </w:rPr>
        <w:pict w14:anchorId="159CD58B">
          <v:shape id="图片 250" o:spid="_x0000_i1075" type="#_x0000_t75" style="width:10pt;height:26.5pt">
            <v:imagedata r:id="rId56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接进电路，电流表示数</w:t>
      </w:r>
      <w:r>
        <w:rPr>
          <w:rFonts w:ascii="Times New Roman" w:eastAsia="新宋体" w:hAnsi="Times New Roman" w:hint="eastAsia"/>
          <w:szCs w:val="21"/>
        </w:rPr>
        <w:t>0.2A</w:t>
      </w:r>
      <w:r>
        <w:rPr>
          <w:rFonts w:ascii="Times New Roman" w:eastAsia="新宋体" w:hAnsi="Times New Roman" w:hint="eastAsia"/>
          <w:szCs w:val="21"/>
        </w:rPr>
        <w:t>，灯泡恰好正常发光，且消耗的功率为</w:t>
      </w:r>
      <w:r>
        <w:rPr>
          <w:rFonts w:ascii="Times New Roman" w:eastAsia="新宋体" w:hAnsi="Times New Roman" w:hint="eastAsia"/>
          <w:szCs w:val="21"/>
        </w:rPr>
        <w:t>1W</w:t>
      </w:r>
      <w:r>
        <w:rPr>
          <w:rFonts w:ascii="Times New Roman" w:eastAsia="新宋体" w:hAnsi="Times New Roman" w:hint="eastAsia"/>
          <w:szCs w:val="21"/>
        </w:rPr>
        <w:t>。一些推算，结果错误的是（　　）</w:t>
      </w:r>
    </w:p>
    <w:p w14:paraId="6202CCDD" w14:textId="77777777" w:rsidR="004F7CCE" w:rsidRDefault="00253CC7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3CB8E587">
          <v:shape id="图片 251" o:spid="_x0000_i1076" type="#_x0000_t75" alt="http://www.zxxk.com" style="width:190.5pt;height:139pt">
            <v:imagedata r:id="rId57" o:title=""/>
          </v:shape>
        </w:pict>
      </w:r>
    </w:p>
    <w:p w14:paraId="207A1BC5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．电源电压为</w:t>
      </w:r>
      <w:r>
        <w:rPr>
          <w:rFonts w:ascii="Times New Roman" w:eastAsia="新宋体" w:hAnsi="Times New Roman" w:hint="eastAsia"/>
          <w:szCs w:val="21"/>
        </w:rPr>
        <w:t>8V</w:t>
      </w:r>
      <w:r>
        <w:tab/>
      </w:r>
    </w:p>
    <w:p w14:paraId="0788141C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．灯泡正常发光时电阻为</w:t>
      </w: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Cambria Math" w:eastAsia="Cambria Math" w:hAnsi="Cambria Math"/>
          <w:szCs w:val="21"/>
        </w:rPr>
        <w:t>Ω</w:t>
      </w:r>
      <w:r>
        <w:tab/>
      </w:r>
    </w:p>
    <w:p w14:paraId="0A782ADA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．滑动变阻器最大阻值为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Cambria Math" w:eastAsia="Cambria Math" w:hAnsi="Cambria Math"/>
          <w:szCs w:val="21"/>
        </w:rPr>
        <w:t>Ω</w:t>
      </w:r>
      <w:r>
        <w:tab/>
      </w:r>
    </w:p>
    <w:p w14:paraId="3F1094E8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．灯泡正常发光滑动变阻器消耗的功率</w:t>
      </w:r>
      <w:r>
        <w:rPr>
          <w:rFonts w:ascii="Times New Roman" w:eastAsia="新宋体" w:hAnsi="Times New Roman" w:hint="eastAsia"/>
          <w:szCs w:val="21"/>
        </w:rPr>
        <w:t>0.8W</w:t>
      </w:r>
    </w:p>
    <w:p w14:paraId="7A2D6C75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3BA6BF16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  <w:r>
        <w:rPr>
          <w:rFonts w:ascii="Times New Roman" w:eastAsia="新宋体" w:hAnsi="Times New Roman" w:hint="eastAsia"/>
          <w:color w:val="FF0000"/>
          <w:szCs w:val="21"/>
        </w:rPr>
        <w:t>AC</w:t>
      </w:r>
      <w:r>
        <w:rPr>
          <w:rFonts w:ascii="Times New Roman" w:eastAsia="新宋体" w:hAnsi="Times New Roman" w:hint="eastAsia"/>
          <w:color w:val="FF0000"/>
          <w:szCs w:val="21"/>
        </w:rPr>
        <w:t>、电路中，灯与滑动变阻器串联，电压表测灯两端的电压，电流表测电路的电流，滑动变阻器滑片移至</w:t>
      </w:r>
      <w:r>
        <w:rPr>
          <w:rFonts w:ascii="Times New Roman" w:eastAsia="新宋体" w:hAnsi="Times New Roman" w:hint="eastAsia"/>
          <w:color w:val="FF0000"/>
          <w:szCs w:val="21"/>
        </w:rPr>
        <w:t>最大阻值处，闭合开关，电流表示数为</w:t>
      </w:r>
      <w:r>
        <w:rPr>
          <w:rFonts w:ascii="Times New Roman" w:eastAsia="新宋体" w:hAnsi="Times New Roman" w:hint="eastAsia"/>
          <w:color w:val="FF0000"/>
          <w:szCs w:val="21"/>
        </w:rPr>
        <w:t>0.1A</w:t>
      </w:r>
      <w:r>
        <w:rPr>
          <w:rFonts w:ascii="Times New Roman" w:eastAsia="新宋体" w:hAnsi="Times New Roman" w:hint="eastAsia"/>
          <w:color w:val="FF0000"/>
          <w:szCs w:val="21"/>
        </w:rPr>
        <w:t>，小灯泡的功率为</w:t>
      </w:r>
      <w:r>
        <w:rPr>
          <w:rFonts w:ascii="Times New Roman" w:eastAsia="新宋体" w:hAnsi="Times New Roman" w:hint="eastAsia"/>
          <w:color w:val="FF0000"/>
          <w:szCs w:val="21"/>
        </w:rPr>
        <w:t>0.3W</w:t>
      </w:r>
      <w:r>
        <w:rPr>
          <w:rFonts w:ascii="Times New Roman" w:eastAsia="新宋体" w:hAnsi="Times New Roman" w:hint="eastAsia"/>
          <w:color w:val="FF0000"/>
          <w:szCs w:val="21"/>
        </w:rPr>
        <w:t>，根据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UI</w:t>
      </w:r>
      <w:r>
        <w:rPr>
          <w:rFonts w:ascii="Times New Roman" w:eastAsia="新宋体" w:hAnsi="Times New Roman" w:hint="eastAsia"/>
          <w:color w:val="FF0000"/>
          <w:szCs w:val="21"/>
        </w:rPr>
        <w:t>，灯泡两端的电压为：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1C4A3B95">
          <v:shape id="图片 252" o:spid="_x0000_i1077" type="#_x0000_t75" style="width:16.5pt;height:34.5pt">
            <v:imagedata r:id="rId58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66DC8284">
          <v:shape id="图片 253" o:spid="_x0000_i1078" type="#_x0000_t75" style="width:28pt;height:26.5pt">
            <v:imagedata r:id="rId5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3V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06FD8F21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根据串联电路的规律及欧姆定律，电源电压：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+I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滑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3V+0.1A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滑</w:t>
      </w:r>
      <w:r>
        <w:rPr>
          <w:rFonts w:ascii="Times New Roman" w:eastAsia="新宋体" w:hAnsi="Times New Roman" w:hint="eastAsia"/>
          <w:color w:val="FF0000"/>
          <w:szCs w:val="21"/>
        </w:rPr>
        <w:t>﹣﹣﹣﹣﹣﹣﹣﹣﹣</w:t>
      </w:r>
      <w:r>
        <w:rPr>
          <w:rFonts w:ascii="Times New Roman" w:eastAsia="Calibri" w:hAnsi="Times New Roman" w:hint="eastAsia"/>
          <w:color w:val="FF0000"/>
          <w:szCs w:val="21"/>
        </w:rPr>
        <w:t>①</w:t>
      </w:r>
    </w:p>
    <w:p w14:paraId="48689A30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移动滑片，使滑动变阻器最大阻值的</w:t>
      </w:r>
      <w:r>
        <w:rPr>
          <w:color w:val="FF0000"/>
          <w:position w:val="-22"/>
        </w:rPr>
        <w:pict w14:anchorId="3487F56B">
          <v:shape id="图片 254" o:spid="_x0000_i1079" type="#_x0000_t75" style="width:10pt;height:26.5pt">
            <v:imagedata r:id="rId6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接进电路时，电流表示数为</w:t>
      </w:r>
      <w:r>
        <w:rPr>
          <w:rFonts w:ascii="Times New Roman" w:eastAsia="新宋体" w:hAnsi="Times New Roman" w:hint="eastAsia"/>
          <w:color w:val="FF0000"/>
          <w:szCs w:val="21"/>
        </w:rPr>
        <w:t>0.2A</w:t>
      </w:r>
      <w:r>
        <w:rPr>
          <w:rFonts w:ascii="Times New Roman" w:eastAsia="新宋体" w:hAnsi="Times New Roman" w:hint="eastAsia"/>
          <w:color w:val="FF0000"/>
          <w:szCs w:val="21"/>
        </w:rPr>
        <w:t>，小灯泡恰好正</w:t>
      </w:r>
      <w:r>
        <w:rPr>
          <w:rFonts w:ascii="Times New Roman" w:eastAsia="新宋体" w:hAnsi="Times New Roman" w:hint="eastAsia"/>
          <w:color w:val="FF0000"/>
          <w:szCs w:val="21"/>
        </w:rPr>
        <w:lastRenderedPageBreak/>
        <w:t>常发光，消耗的功率为</w:t>
      </w:r>
      <w:r>
        <w:rPr>
          <w:rFonts w:ascii="Times New Roman" w:eastAsia="新宋体" w:hAnsi="Times New Roman" w:hint="eastAsia"/>
          <w:color w:val="FF0000"/>
          <w:szCs w:val="21"/>
        </w:rPr>
        <w:t>1W</w:t>
      </w:r>
      <w:r>
        <w:rPr>
          <w:rFonts w:ascii="Times New Roman" w:eastAsia="新宋体" w:hAnsi="Times New Roman" w:hint="eastAsia"/>
          <w:color w:val="FF0000"/>
          <w:szCs w:val="21"/>
        </w:rPr>
        <w:t>，灯泡两端的电压为：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5EDEE030">
          <v:shape id="图片 255" o:spid="_x0000_i1080" type="#_x0000_t75" style="width:24pt;height:34.5pt">
            <v:imagedata r:id="rId6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274B74DF">
          <v:shape id="图片 256" o:spid="_x0000_i1081" type="#_x0000_t75" style="width:28pt;height:26.5pt">
            <v:imagedata r:id="rId6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5V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6FEFFBED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根据串联电路的规律及欧姆定律，电源电压：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+I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color w:val="FF0000"/>
          <w:position w:val="-22"/>
        </w:rPr>
        <w:pict w14:anchorId="14CF43EA">
          <v:shape id="图片 257" o:spid="_x0000_i1082" type="#_x0000_t75" style="width:10pt;height:26.5pt">
            <v:imagedata r:id="rId6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滑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5V+0.2A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color w:val="FF0000"/>
          <w:position w:val="-22"/>
        </w:rPr>
        <w:pict w14:anchorId="6E6D249F">
          <v:shape id="图片 258" o:spid="_x0000_i1083" type="#_x0000_t75" style="width:10pt;height:26.5pt">
            <v:imagedata r:id="rId6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滑</w:t>
      </w:r>
      <w:r>
        <w:rPr>
          <w:rFonts w:ascii="Times New Roman" w:eastAsia="新宋体" w:hAnsi="Times New Roman" w:hint="eastAsia"/>
          <w:color w:val="FF0000"/>
          <w:szCs w:val="21"/>
        </w:rPr>
        <w:t>﹣﹣﹣﹣﹣﹣﹣</w:t>
      </w:r>
      <w:r>
        <w:rPr>
          <w:rFonts w:ascii="Times New Roman" w:eastAsia="Calibri" w:hAnsi="Times New Roman" w:hint="eastAsia"/>
          <w:color w:val="FF0000"/>
          <w:szCs w:val="21"/>
        </w:rPr>
        <w:t>②</w:t>
      </w:r>
    </w:p>
    <w:p w14:paraId="64A0A0CA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 xml:space="preserve"> </w:t>
      </w:r>
      <w:r>
        <w:rPr>
          <w:rFonts w:ascii="Times New Roman" w:eastAsia="新宋体" w:hAnsi="Times New Roman" w:hint="eastAsia"/>
          <w:color w:val="FF0000"/>
          <w:szCs w:val="21"/>
        </w:rPr>
        <w:t>由</w:t>
      </w:r>
      <w:r>
        <w:rPr>
          <w:rFonts w:ascii="Times New Roman" w:eastAsia="Calibri" w:hAnsi="Times New Roman" w:hint="eastAsia"/>
          <w:color w:val="FF0000"/>
          <w:szCs w:val="21"/>
        </w:rPr>
        <w:t>①②</w:t>
      </w:r>
      <w:r>
        <w:rPr>
          <w:rFonts w:ascii="Times New Roman" w:eastAsia="新宋体" w:hAnsi="Times New Roman" w:hint="eastAsia"/>
          <w:color w:val="FF0000"/>
          <w:szCs w:val="21"/>
        </w:rPr>
        <w:t>得：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滑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9V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错误，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01456298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、由欧姆定律，灯泡正常发光时的电阻为：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6C22E5F0">
          <v:shape id="图片 259" o:spid="_x0000_i1084" type="#_x0000_t75" style="width:16.5pt;height:34.5pt">
            <v:imagedata r:id="rId6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11DC23E6">
          <v:shape id="图片 260" o:spid="_x0000_i1085" type="#_x0000_t75" style="width:28pt;height:26.5pt">
            <v:imagedata r:id="rId6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5DE40256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、小灯泡正常发光时，滑动变阻器两端的电压为：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滑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9V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5V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4V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0F3A8206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滑动变阻器的功率为：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滑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滑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4V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0.2A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0.8W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529AEAE2" w14:textId="77777777" w:rsidR="004F7CCE" w:rsidRDefault="00253CC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秋•邗江区期末）如图所示两个灯泡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阻值分别为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，闭合开关后的现象是（　　）</w:t>
      </w:r>
    </w:p>
    <w:p w14:paraId="1C31BD9D" w14:textId="77777777" w:rsidR="004F7CCE" w:rsidRDefault="00253CC7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4559DDD6">
          <v:shape id="图片 261" o:spid="_x0000_i1086" type="#_x0000_t75" alt="http://www.zxxk.com" style="width:73.5pt;height:79.5pt">
            <v:imagedata r:id="rId65" o:title=""/>
          </v:shape>
        </w:pict>
      </w:r>
    </w:p>
    <w:p w14:paraId="3B43FDE3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．通过两灯泡的电流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5</w:t>
      </w:r>
      <w:r>
        <w:tab/>
      </w:r>
    </w:p>
    <w:p w14:paraId="3A6FBCBD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．灯泡两端的电压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5</w:t>
      </w:r>
      <w:r>
        <w:tab/>
      </w:r>
    </w:p>
    <w:p w14:paraId="6BA87F3E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．灯泡的电功率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tab/>
      </w:r>
    </w:p>
    <w:p w14:paraId="3A264C88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比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暗</w:t>
      </w:r>
    </w:p>
    <w:p w14:paraId="6A52E388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8EFC85A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解：由电路图可知，两灯泡并联，电流表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测量干路电流，电流表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测量灯泡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的电流；</w:t>
      </w:r>
    </w:p>
    <w:p w14:paraId="71E5E668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因并联电路中各支路两端的电压相等，</w:t>
      </w:r>
    </w:p>
    <w:p w14:paraId="1BC50916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所以，灯泡两端的电压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70FA5AA5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23A025D3">
          <v:shape id="图片 262" o:spid="_x0000_i1087" type="#_x0000_t75" style="width:10pt;height:26.5pt">
            <v:imagedata r:id="rId6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可得，通过两灯泡的电流之比：</w:t>
      </w:r>
    </w:p>
    <w:p w14:paraId="4F745AFC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color w:val="FF0000"/>
          <w:position w:val="-30"/>
        </w:rPr>
        <w:pict w14:anchorId="51D7C347">
          <v:shape id="图片 263" o:spid="_x0000_i1088" type="#_x0000_t75" style="width:16.5pt;height:34.5pt">
            <v:imagedata r:id="rId6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60"/>
        </w:rPr>
        <w:pict w14:anchorId="5D6B5A66">
          <v:shape id="图片 264" o:spid="_x0000_i1089" type="#_x0000_t75" style="width:19pt;height:70.5pt">
            <v:imagedata r:id="rId68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7A77F290">
          <v:shape id="图片 265" o:spid="_x0000_i1090" type="#_x0000_t75" style="width:16.5pt;height:34.5pt">
            <v:imagedata r:id="rId6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color w:val="FF0000"/>
          <w:position w:val="-30"/>
        </w:rPr>
        <w:pict w14:anchorId="66A173A6">
          <v:shape id="图片 266" o:spid="_x0000_i1091" type="#_x0000_t75" style="width:16.5pt;height:34.5pt">
            <v:imagedata r:id="rId7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5ADE9287">
          <v:shape id="图片 267" o:spid="_x0000_i1092" type="#_x0000_t75" style="width:10pt;height:26.5pt">
            <v:imagedata r:id="rId7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color w:val="FF0000"/>
          <w:position w:val="-22"/>
        </w:rPr>
        <w:pict w14:anchorId="27A81C1D">
          <v:shape id="图片 268" o:spid="_x0000_i1093" type="#_x0000_t75" style="width:28pt;height:26.5pt">
            <v:imagedata r:id="rId7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774B3A8E">
          <v:shape id="图片 269" o:spid="_x0000_i1094" type="#_x0000_t75" style="width:10pt;height:26.5pt">
            <v:imagedata r:id="rId7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3DD356E1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UI</w:t>
      </w:r>
      <w:r>
        <w:rPr>
          <w:rFonts w:ascii="Times New Roman" w:eastAsia="新宋体" w:hAnsi="Times New Roman" w:hint="eastAsia"/>
          <w:color w:val="FF0000"/>
          <w:szCs w:val="21"/>
        </w:rPr>
        <w:t>可得，灯泡的电功率之比：</w:t>
      </w:r>
    </w:p>
    <w:p w14:paraId="6FB8CDB4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color w:val="FF0000"/>
          <w:position w:val="-30"/>
        </w:rPr>
        <w:pict w14:anchorId="1C12585E">
          <v:shape id="图片 270" o:spid="_x0000_i1095" type="#_x0000_t75" style="width:16.5pt;height:34.5pt">
            <v:imagedata r:id="rId7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06D4CE84">
          <v:shape id="图片 271" o:spid="_x0000_i1096" type="#_x0000_t75" style="width:30pt;height:34.5pt">
            <v:imagedata r:id="rId7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2D03528E">
          <v:shape id="图片 272" o:spid="_x0000_i1097" type="#_x0000_t75" style="width:16.5pt;height:34.5pt">
            <v:imagedata r:id="rId7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color w:val="FF0000"/>
          <w:position w:val="-30"/>
        </w:rPr>
        <w:pict w14:anchorId="7382D8B1">
          <v:shape id="图片 273" o:spid="_x0000_i1098" type="#_x0000_t75" style="width:16.5pt;height:34.5pt">
            <v:imagedata r:id="rId7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7DBFE699">
          <v:shape id="图片 274" o:spid="_x0000_i1099" type="#_x0000_t75" style="width:10pt;height:26.5pt">
            <v:imagedata r:id="rId78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color w:val="FF0000"/>
          <w:position w:val="-22"/>
        </w:rPr>
        <w:pict w14:anchorId="45FE75CA">
          <v:shape id="图片 275" o:spid="_x0000_i1100" type="#_x0000_t75" style="width:10pt;height:26.5pt">
            <v:imagedata r:id="rId7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4DF9AA1D">
          <v:shape id="图片 276" o:spid="_x0000_i1101" type="#_x0000_t75" style="width:10pt;height:26.5pt">
            <v:imagedata r:id="rId7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1FB855AC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灯泡的电功率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，则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的实际功率较大，</w:t>
      </w:r>
    </w:p>
    <w:p w14:paraId="7DBB74E2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因灯泡的亮暗取决于实际功率的大小，</w:t>
      </w:r>
    </w:p>
    <w:p w14:paraId="1B7FF44B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所以，灯泡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比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亮，故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16CBB432" w14:textId="77777777" w:rsidR="004F7CCE" w:rsidRDefault="00253CC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秋•姜堰区期末）如图甲所示是小明设计的调光灯电路图，他将粗细均匀的铅笔芯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通过回形针连入电路，小灯泡的额定电压为</w:t>
      </w:r>
      <w:r>
        <w:rPr>
          <w:rFonts w:ascii="Times New Roman" w:eastAsia="新宋体" w:hAnsi="Times New Roman" w:hint="eastAsia"/>
          <w:szCs w:val="21"/>
        </w:rPr>
        <w:t>6V</w:t>
      </w:r>
      <w:r>
        <w:rPr>
          <w:rFonts w:ascii="Times New Roman" w:eastAsia="新宋体" w:hAnsi="Times New Roman" w:hint="eastAsia"/>
          <w:szCs w:val="21"/>
        </w:rPr>
        <w:t>。闭合开关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后，回形针从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端滑到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端的过程中，电流表示数随电压表示数变化的图像如图乙所示。则（　　）</w:t>
      </w:r>
    </w:p>
    <w:p w14:paraId="1FCC9890" w14:textId="77777777" w:rsidR="004F7CCE" w:rsidRDefault="00253CC7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7DFFEB4E">
          <v:shape id="图片 277" o:spid="_x0000_i1102" type="#_x0000_t75" alt="http://www.zxxk.com" style="width:328.5pt;height:117pt">
            <v:imagedata r:id="rId80" o:title=""/>
          </v:shape>
        </w:pict>
      </w:r>
    </w:p>
    <w:p w14:paraId="0705A136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．铅笔芯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的阻值为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Cambria Math" w:eastAsia="Cambria Math" w:hAnsi="Cambria Math"/>
          <w:szCs w:val="21"/>
        </w:rPr>
        <w:t>Ω</w:t>
      </w:r>
      <w:r>
        <w:tab/>
      </w:r>
    </w:p>
    <w:p w14:paraId="7E06405F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．回形针向左滑动过程中，灯泡的阻值变小</w:t>
      </w:r>
      <w:r>
        <w:tab/>
      </w:r>
    </w:p>
    <w:p w14:paraId="50E07FB6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．小灯泡的最小功率为</w:t>
      </w:r>
      <w:r>
        <w:rPr>
          <w:rFonts w:ascii="Times New Roman" w:eastAsia="新宋体" w:hAnsi="Times New Roman" w:hint="eastAsia"/>
          <w:szCs w:val="21"/>
        </w:rPr>
        <w:t>1.5W</w:t>
      </w:r>
      <w:r>
        <w:tab/>
      </w:r>
    </w:p>
    <w:p w14:paraId="4F90450E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．电路消耗的最大功率为</w:t>
      </w:r>
      <w:r>
        <w:rPr>
          <w:rFonts w:ascii="Times New Roman" w:eastAsia="新宋体" w:hAnsi="Times New Roman" w:hint="eastAsia"/>
          <w:szCs w:val="21"/>
        </w:rPr>
        <w:t>6W</w:t>
      </w:r>
    </w:p>
    <w:p w14:paraId="6CB5FF0D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1D06952E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）当滑片位于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端时，电路为灯泡的简单电路，</w:t>
      </w:r>
    </w:p>
    <w:p w14:paraId="2095B824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由乙图可知，电源的电压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6V</w:t>
      </w:r>
      <w:r>
        <w:rPr>
          <w:rFonts w:ascii="Times New Roman" w:eastAsia="新宋体" w:hAnsi="Times New Roman" w:hint="eastAsia"/>
          <w:color w:val="FF0000"/>
          <w:szCs w:val="21"/>
        </w:rPr>
        <w:t>，与灯泡的额定电压相等，所以此时灯泡正常工作，电路中的电流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max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1A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2AC5F9EC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电路消耗的最大功率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max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6V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6W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08119919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）当滑片位于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端时，灯泡与回形针</w:t>
      </w: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串联，电压表测灯泡两端的电压，电流表测电路中的电流；</w:t>
      </w:r>
    </w:p>
    <w:p w14:paraId="262AF6B3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根据串联电路的分压特点可知，灯泡两端的电压最小，</w:t>
      </w:r>
    </w:p>
    <w:p w14:paraId="594707B8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关系图象可知，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1.5V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min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0.5A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14FFFDC1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串联电路的总电压等于各分电压之和，所以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6V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1.5V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4.5V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3BB69BC5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根据欧姆定律可得：</w:t>
      </w:r>
    </w:p>
    <w:p w14:paraId="6782B96B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5DF30832">
          <v:shape id="图片 278" o:spid="_x0000_i1103" type="#_x0000_t75" style="width:28pt;height:31pt">
            <v:imagedata r:id="rId8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4F8E3F8E">
          <v:shape id="图片 279" o:spid="_x0000_i1104" type="#_x0000_t75" style="width:28pt;height:26.5pt">
            <v:imagedata r:id="rId8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9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不正确；</w:t>
      </w:r>
    </w:p>
    <w:p w14:paraId="1D102A72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灯泡的最小电功率：</w:t>
      </w:r>
    </w:p>
    <w:p w14:paraId="10391276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min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1.5V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0.5A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0.75W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不正确；</w:t>
      </w:r>
    </w:p>
    <w:p w14:paraId="7885F16F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）滑片在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端时，灯泡的电阻：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1F28F8D0">
          <v:shape id="图片 280" o:spid="_x0000_i1105" type="#_x0000_t75" style="width:16.5pt;height:34.5pt">
            <v:imagedata r:id="rId8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01DE0F52">
          <v:shape id="图片 281" o:spid="_x0000_i1106" type="#_x0000_t75" style="width:28pt;height:26.5pt">
            <v:imagedata r:id="rId8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，滑片在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端时，灯泡的电</w:t>
      </w:r>
      <w:r>
        <w:rPr>
          <w:rFonts w:ascii="Times New Roman" w:eastAsia="新宋体" w:hAnsi="Times New Roman" w:hint="eastAsia"/>
          <w:color w:val="FF0000"/>
          <w:szCs w:val="21"/>
        </w:rPr>
        <w:lastRenderedPageBreak/>
        <w:t>阻：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′＝</w:t>
      </w:r>
      <w:r>
        <w:rPr>
          <w:color w:val="FF0000"/>
          <w:position w:val="-30"/>
        </w:rPr>
        <w:pict w14:anchorId="3EFE6267">
          <v:shape id="图片 282" o:spid="_x0000_i1107" type="#_x0000_t75" style="width:30pt;height:34.5pt">
            <v:imagedata r:id="rId8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4011EA4E">
          <v:shape id="图片 283" o:spid="_x0000_i1108" type="#_x0000_t75" style="width:16pt;height:26.5pt">
            <v:imagedata r:id="rId8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458C34D9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比较电阻大小可知回形针向左滑动过程中，灯泡的阻值变大，故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不正确。</w:t>
      </w:r>
    </w:p>
    <w:p w14:paraId="2ED436AF" w14:textId="77777777" w:rsidR="004F7CCE" w:rsidRDefault="00253CC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秋•姑苏区校级期末）如图甲所示，电源电压恒定，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为定值电阻，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为热敏电阻。改变环境温度，定值电阻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两端电压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随温度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变化的关系如图乙所示，下列关于电路消耗的总功率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随温度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变化的关系图像，正确的是（　　）</w:t>
      </w:r>
    </w:p>
    <w:p w14:paraId="1E42A6DA" w14:textId="77777777" w:rsidR="004F7CCE" w:rsidRDefault="00253CC7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0A567780">
          <v:shape id="图片 284" o:spid="_x0000_i1109" type="#_x0000_t75" alt="http://www.zxxk.com" style="width:200.5pt;height:93pt">
            <v:imagedata r:id="rId87" o:title=""/>
          </v:shape>
        </w:pict>
      </w:r>
    </w:p>
    <w:p w14:paraId="7E07B369" w14:textId="77777777" w:rsidR="004F7CCE" w:rsidRDefault="00253CC7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32330FB7">
          <v:shape id="图片 285" o:spid="_x0000_i1110" type="#_x0000_t75" alt="http://www.zxxk.com" style="width:79pt;height:73pt">
            <v:imagedata r:id="rId88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6BEEAB61">
          <v:shape id="图片 286" o:spid="_x0000_i1111" type="#_x0000_t75" alt="http://www.zxxk.com" style="width:80.5pt;height:67pt">
            <v:imagedata r:id="rId89" o:title=""/>
          </v:shape>
        </w:pict>
      </w:r>
      <w:r>
        <w:tab/>
      </w:r>
    </w:p>
    <w:p w14:paraId="087AC885" w14:textId="77777777" w:rsidR="004F7CCE" w:rsidRDefault="00253CC7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3E31A884">
          <v:shape id="图片 287" o:spid="_x0000_i1112" type="#_x0000_t75" alt="http://www.zxxk.com" style="width:79pt;height:73pt">
            <v:imagedata r:id="rId90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121AA899">
          <v:shape id="图片 288" o:spid="_x0000_i1113" type="#_x0000_t75" alt="http://www.zxxk.com" style="width:79pt;height:73pt">
            <v:imagedata r:id="rId91" o:title=""/>
          </v:shape>
        </w:pict>
      </w:r>
    </w:p>
    <w:p w14:paraId="696B5614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5D22D35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解：由图甲电路图可知，定值电阻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和电阻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串联，电压表测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两端的电压，</w:t>
      </w:r>
    </w:p>
    <w:p w14:paraId="7B1D3253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为定值电阻，由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23C2A47D">
          <v:shape id="图片 289" o:spid="_x0000_i1114" type="#_x0000_t75" style="width:16.5pt;height:34.5pt">
            <v:imagedata r:id="rId9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可知，电路中的电流随温度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的变化图线与图乙类似，</w:t>
      </w:r>
    </w:p>
    <w:p w14:paraId="2A20A5D2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电源的电压不变，由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UI</w:t>
      </w:r>
      <w:r>
        <w:rPr>
          <w:rFonts w:ascii="Times New Roman" w:eastAsia="新宋体" w:hAnsi="Times New Roman" w:hint="eastAsia"/>
          <w:color w:val="FF0000"/>
          <w:szCs w:val="21"/>
        </w:rPr>
        <w:t>可知，电路消耗的总功率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与随温度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的变化图线也与图乙类似，由选项可知，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正确、</w:t>
      </w:r>
      <w:r>
        <w:rPr>
          <w:rFonts w:ascii="Times New Roman" w:eastAsia="新宋体" w:hAnsi="Times New Roman" w:hint="eastAsia"/>
          <w:color w:val="FF0000"/>
          <w:szCs w:val="21"/>
        </w:rPr>
        <w:t>BCD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418632F2" w14:textId="77777777" w:rsidR="004F7CCE" w:rsidRDefault="00253CC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秋•姑苏区校级期末）如图所示，电源电压恒为</w:t>
      </w:r>
      <w:r>
        <w:rPr>
          <w:rFonts w:ascii="Times New Roman" w:eastAsia="新宋体" w:hAnsi="Times New Roman" w:hint="eastAsia"/>
          <w:szCs w:val="21"/>
        </w:rPr>
        <w:t>12V</w:t>
      </w:r>
      <w:r>
        <w:rPr>
          <w:rFonts w:ascii="Times New Roman" w:eastAsia="新宋体" w:hAnsi="Times New Roman" w:hint="eastAsia"/>
          <w:szCs w:val="21"/>
        </w:rPr>
        <w:t>，电流表（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0.6A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3A</w:t>
      </w:r>
      <w:r>
        <w:rPr>
          <w:rFonts w:ascii="Times New Roman" w:eastAsia="新宋体" w:hAnsi="Times New Roman" w:hint="eastAsia"/>
          <w:szCs w:val="21"/>
        </w:rPr>
        <w:t>），从规格“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 xml:space="preserve"> 1.5A</w:t>
      </w:r>
      <w:r>
        <w:rPr>
          <w:rFonts w:ascii="Times New Roman" w:eastAsia="新宋体" w:hAnsi="Times New Roman" w:hint="eastAsia"/>
          <w:szCs w:val="21"/>
        </w:rPr>
        <w:t>”、“</w:t>
      </w:r>
      <w:r>
        <w:rPr>
          <w:rFonts w:ascii="Times New Roman" w:eastAsia="新宋体" w:hAnsi="Times New Roman" w:hint="eastAsia"/>
          <w:szCs w:val="21"/>
        </w:rPr>
        <w:t>50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 xml:space="preserve"> 1.5A</w:t>
      </w:r>
      <w:r>
        <w:rPr>
          <w:rFonts w:ascii="Times New Roman" w:eastAsia="新宋体" w:hAnsi="Times New Roman" w:hint="eastAsia"/>
          <w:szCs w:val="21"/>
        </w:rPr>
        <w:t>”、“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 xml:space="preserve"> 1A</w:t>
      </w:r>
      <w:r>
        <w:rPr>
          <w:rFonts w:ascii="Times New Roman" w:eastAsia="新宋体" w:hAnsi="Times New Roman" w:hint="eastAsia"/>
          <w:szCs w:val="21"/>
        </w:rPr>
        <w:t>”的滑动变阻器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中选择一个，将它与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的定值电阻分别以串联和并联的方式接入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之间，闭合开关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，移动滑片，观察到不同连接方式中电流表的某两次示数分别为</w:t>
      </w:r>
      <w:r>
        <w:rPr>
          <w:rFonts w:ascii="Times New Roman" w:eastAsia="新宋体" w:hAnsi="Times New Roman" w:hint="eastAsia"/>
          <w:szCs w:val="21"/>
        </w:rPr>
        <w:t>0.2A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2.5A</w:t>
      </w:r>
      <w:r>
        <w:rPr>
          <w:rFonts w:ascii="Times New Roman" w:eastAsia="新宋体" w:hAnsi="Times New Roman" w:hint="eastAsia"/>
          <w:szCs w:val="21"/>
        </w:rPr>
        <w:t>，应选用滑动变阻器的规格及在元件安全情况下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的最大功率是（</w:t>
      </w:r>
      <w:r>
        <w:rPr>
          <w:rFonts w:ascii="Times New Roman" w:eastAsia="新宋体" w:hAnsi="Times New Roman" w:hint="eastAsia"/>
          <w:szCs w:val="21"/>
        </w:rPr>
        <w:t xml:space="preserve">　　）</w:t>
      </w:r>
    </w:p>
    <w:p w14:paraId="545D3698" w14:textId="77777777" w:rsidR="004F7CCE" w:rsidRDefault="00253CC7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7D2D1E02">
          <v:shape id="图片 290" o:spid="_x0000_i1115" type="#_x0000_t75" alt="http://www.zxxk.com" style="width:91.5pt;height:61.5pt">
            <v:imagedata r:id="rId93" o:title=""/>
          </v:shape>
        </w:pict>
      </w:r>
    </w:p>
    <w:p w14:paraId="17044667" w14:textId="77777777" w:rsidR="004F7CCE" w:rsidRDefault="00253CC7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．“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 xml:space="preserve">  1.5A</w:t>
      </w:r>
      <w:r>
        <w:rPr>
          <w:rFonts w:ascii="Times New Roman" w:eastAsia="新宋体" w:hAnsi="Times New Roman" w:hint="eastAsia"/>
          <w:szCs w:val="21"/>
        </w:rPr>
        <w:t>”</w:t>
      </w:r>
      <w:r>
        <w:rPr>
          <w:rFonts w:ascii="Times New Roman" w:eastAsia="新宋体" w:hAnsi="Times New Roman" w:hint="eastAsia"/>
          <w:szCs w:val="21"/>
        </w:rPr>
        <w:t>21.6W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．“</w:t>
      </w:r>
      <w:r>
        <w:rPr>
          <w:rFonts w:ascii="Times New Roman" w:eastAsia="新宋体" w:hAnsi="Times New Roman" w:hint="eastAsia"/>
          <w:szCs w:val="21"/>
        </w:rPr>
        <w:t>50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 xml:space="preserve">   1.5A</w:t>
      </w:r>
      <w:r>
        <w:rPr>
          <w:rFonts w:ascii="Times New Roman" w:eastAsia="新宋体" w:hAnsi="Times New Roman" w:hint="eastAsia"/>
          <w:szCs w:val="21"/>
        </w:rPr>
        <w:t>”</w:t>
      </w:r>
      <w:r>
        <w:rPr>
          <w:rFonts w:ascii="Times New Roman" w:eastAsia="新宋体" w:hAnsi="Times New Roman" w:hint="eastAsia"/>
          <w:szCs w:val="21"/>
        </w:rPr>
        <w:t>18W</w:t>
      </w:r>
      <w:r>
        <w:tab/>
      </w:r>
    </w:p>
    <w:p w14:paraId="1A0DA773" w14:textId="77777777" w:rsidR="004F7CCE" w:rsidRDefault="00253CC7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C</w:t>
      </w:r>
      <w:r>
        <w:rPr>
          <w:rFonts w:ascii="Times New Roman" w:eastAsia="新宋体" w:hAnsi="Times New Roman" w:hint="eastAsia"/>
          <w:szCs w:val="21"/>
        </w:rPr>
        <w:t>．“</w:t>
      </w:r>
      <w:r>
        <w:rPr>
          <w:rFonts w:ascii="Times New Roman" w:eastAsia="新宋体" w:hAnsi="Times New Roman" w:hint="eastAsia"/>
          <w:szCs w:val="21"/>
        </w:rPr>
        <w:t>50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 xml:space="preserve">   1.5A</w:t>
      </w:r>
      <w:r>
        <w:rPr>
          <w:rFonts w:ascii="Times New Roman" w:eastAsia="新宋体" w:hAnsi="Times New Roman" w:hint="eastAsia"/>
          <w:szCs w:val="21"/>
        </w:rPr>
        <w:t>”</w:t>
      </w:r>
      <w:r>
        <w:rPr>
          <w:rFonts w:ascii="Times New Roman" w:eastAsia="新宋体" w:hAnsi="Times New Roman" w:hint="eastAsia"/>
          <w:szCs w:val="21"/>
        </w:rPr>
        <w:t>30W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．“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 xml:space="preserve">   1A</w:t>
      </w:r>
      <w:r>
        <w:rPr>
          <w:rFonts w:ascii="Times New Roman" w:eastAsia="新宋体" w:hAnsi="Times New Roman" w:hint="eastAsia"/>
          <w:szCs w:val="21"/>
        </w:rPr>
        <w:t>”</w:t>
      </w:r>
      <w:r>
        <w:rPr>
          <w:rFonts w:ascii="Times New Roman" w:eastAsia="新宋体" w:hAnsi="Times New Roman" w:hint="eastAsia"/>
          <w:szCs w:val="21"/>
        </w:rPr>
        <w:t>12W</w:t>
      </w:r>
    </w:p>
    <w:p w14:paraId="18DDABF0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B19E2C5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）当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与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串联时，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串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0.2A</w:t>
      </w:r>
      <w:r>
        <w:rPr>
          <w:rFonts w:ascii="Times New Roman" w:eastAsia="新宋体" w:hAnsi="Times New Roman" w:hint="eastAsia"/>
          <w:color w:val="FF0000"/>
          <w:szCs w:val="21"/>
        </w:rPr>
        <w:t>，由欧姆定律可得，总电阻：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串联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46E52152">
          <v:shape id="图片 291" o:spid="_x0000_i1116" type="#_x0000_t75" style="width:21pt;height:31pt">
            <v:imagedata r:id="rId9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5F3C2486">
          <v:shape id="图片 292" o:spid="_x0000_i1117" type="#_x0000_t75" style="width:28pt;height:26.5pt">
            <v:imagedata r:id="rId9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7B1D451A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此时滑动变阻器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的最大阻值至少为：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2CF0F6B9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当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与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并联时，电源电压为</w:t>
      </w:r>
      <w:r>
        <w:rPr>
          <w:rFonts w:ascii="Times New Roman" w:eastAsia="新宋体" w:hAnsi="Times New Roman" w:hint="eastAsia"/>
          <w:color w:val="FF0000"/>
          <w:szCs w:val="21"/>
        </w:rPr>
        <w:t>12V</w:t>
      </w:r>
      <w:r>
        <w:rPr>
          <w:rFonts w:ascii="Times New Roman" w:eastAsia="新宋体" w:hAnsi="Times New Roman" w:hint="eastAsia"/>
          <w:color w:val="FF0000"/>
          <w:szCs w:val="21"/>
        </w:rPr>
        <w:t>且不变，电阻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的阻值为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，由欧姆定律可得，通过电阻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的电流：</w:t>
      </w:r>
    </w:p>
    <w:p w14:paraId="3335EFD9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21520B70">
          <v:shape id="图片 293" o:spid="_x0000_i1118" type="#_x0000_t75" style="width:16.5pt;height:31pt">
            <v:imagedata r:id="rId9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638D8A99">
          <v:shape id="图片 294" o:spid="_x0000_i1119" type="#_x0000_t75" style="width:28pt;height:26.5pt">
            <v:imagedata r:id="rId9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1.2A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373F2D1A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此时干路电流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并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2.5A</w:t>
      </w:r>
      <w:r>
        <w:rPr>
          <w:rFonts w:ascii="Times New Roman" w:eastAsia="新宋体" w:hAnsi="Times New Roman" w:hint="eastAsia"/>
          <w:color w:val="FF0000"/>
          <w:szCs w:val="21"/>
        </w:rPr>
        <w:t>，根据并联电路电流的规律，此时通过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的电流：</w:t>
      </w:r>
    </w:p>
    <w:p w14:paraId="0DB20D0C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并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2.5A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1.2A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1.3A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02AB4D98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由串联和并联时求出的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和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可知，滑动变阻器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的规格应为“</w:t>
      </w:r>
      <w:r>
        <w:rPr>
          <w:rFonts w:ascii="Times New Roman" w:eastAsia="新宋体" w:hAnsi="Times New Roman" w:hint="eastAsia"/>
          <w:color w:val="FF0000"/>
          <w:szCs w:val="21"/>
        </w:rPr>
        <w:t>50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1.5A</w:t>
      </w:r>
      <w:r>
        <w:rPr>
          <w:rFonts w:ascii="Times New Roman" w:eastAsia="新宋体" w:hAnsi="Times New Roman" w:hint="eastAsia"/>
          <w:color w:val="FF0000"/>
          <w:szCs w:val="21"/>
        </w:rPr>
        <w:t>”；</w:t>
      </w:r>
    </w:p>
    <w:p w14:paraId="00CC7798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）当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与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并联在电路中，且允许通过最大电流为</w:t>
      </w:r>
      <w:r>
        <w:rPr>
          <w:rFonts w:ascii="Times New Roman" w:eastAsia="新宋体" w:hAnsi="Times New Roman" w:hint="eastAsia"/>
          <w:color w:val="FF0000"/>
          <w:szCs w:val="21"/>
        </w:rPr>
        <w:t>1.5A</w:t>
      </w:r>
      <w:r>
        <w:rPr>
          <w:rFonts w:ascii="Times New Roman" w:eastAsia="新宋体" w:hAnsi="Times New Roman" w:hint="eastAsia"/>
          <w:color w:val="FF0000"/>
          <w:szCs w:val="21"/>
        </w:rPr>
        <w:t>时，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的电功率最大，此时</w:t>
      </w:r>
    </w:p>
    <w:p w14:paraId="3F14BE9D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滑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滑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12V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1.5A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18W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19E166F2" w14:textId="77777777" w:rsidR="004F7CCE" w:rsidRDefault="00253CC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秋•兴化市期末）在“学习使用滑动变阻器”的活动中，小明设计了如图所示的电路。滑动变阻器标有“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 xml:space="preserve"> 1A</w:t>
      </w:r>
      <w:r>
        <w:rPr>
          <w:rFonts w:ascii="Times New Roman" w:eastAsia="新宋体" w:hAnsi="Times New Roman" w:hint="eastAsia"/>
          <w:szCs w:val="21"/>
        </w:rPr>
        <w:t>”字样，小灯泡标有“</w:t>
      </w:r>
      <w:r>
        <w:rPr>
          <w:rFonts w:ascii="Times New Roman" w:eastAsia="新宋体" w:hAnsi="Times New Roman" w:hint="eastAsia"/>
          <w:szCs w:val="21"/>
        </w:rPr>
        <w:t>3V 0.9W</w:t>
      </w:r>
      <w:r>
        <w:rPr>
          <w:rFonts w:ascii="Times New Roman" w:eastAsia="新宋体" w:hAnsi="Times New Roman" w:hint="eastAsia"/>
          <w:szCs w:val="21"/>
        </w:rPr>
        <w:t>”字样（不考虑温度对灯丝电阻的影响）。闭合开关，</w:t>
      </w:r>
      <w:r>
        <w:rPr>
          <w:rFonts w:ascii="Times New Roman" w:eastAsia="新宋体" w:hAnsi="Times New Roman" w:hint="eastAsia"/>
          <w:szCs w:val="21"/>
        </w:rPr>
        <w:t>将滑动变阻器的金属滑片移至中点时，小灯泡恰好正常发光。移动金属滑片的过程中，确保各元件使用安全，则（　　）</w:t>
      </w:r>
    </w:p>
    <w:p w14:paraId="77371772" w14:textId="77777777" w:rsidR="004F7CCE" w:rsidRDefault="00253CC7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480AF14A">
          <v:shape id="图片 295" o:spid="_x0000_i1120" type="#_x0000_t75" alt="http://www.zxxk.com" style="width:94.5pt;height:69pt">
            <v:imagedata r:id="rId98" o:title=""/>
          </v:shape>
        </w:pict>
      </w:r>
    </w:p>
    <w:p w14:paraId="178B5FD6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．电源电压为</w:t>
      </w:r>
      <w:r>
        <w:rPr>
          <w:rFonts w:ascii="Times New Roman" w:eastAsia="新宋体" w:hAnsi="Times New Roman" w:hint="eastAsia"/>
          <w:szCs w:val="21"/>
        </w:rPr>
        <w:t>9V</w:t>
      </w:r>
      <w:r>
        <w:tab/>
      </w:r>
    </w:p>
    <w:p w14:paraId="58E84C1D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．小灯泡消耗的最小电功率为</w:t>
      </w:r>
      <w:r>
        <w:rPr>
          <w:rFonts w:ascii="Times New Roman" w:eastAsia="新宋体" w:hAnsi="Times New Roman" w:hint="eastAsia"/>
          <w:szCs w:val="21"/>
        </w:rPr>
        <w:t>0.6W</w:t>
      </w:r>
      <w:r>
        <w:tab/>
      </w:r>
    </w:p>
    <w:p w14:paraId="62BCD74A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．电路消耗的最大电功率为</w:t>
      </w:r>
      <w:r>
        <w:rPr>
          <w:rFonts w:ascii="Times New Roman" w:eastAsia="新宋体" w:hAnsi="Times New Roman" w:hint="eastAsia"/>
          <w:szCs w:val="21"/>
        </w:rPr>
        <w:t>2.7W</w:t>
      </w:r>
      <w:r>
        <w:tab/>
      </w:r>
    </w:p>
    <w:p w14:paraId="019C1B29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．滑动变阻器消耗的最小电功率为</w:t>
      </w:r>
      <w:r>
        <w:rPr>
          <w:rFonts w:ascii="Times New Roman" w:eastAsia="新宋体" w:hAnsi="Times New Roman" w:hint="eastAsia"/>
          <w:szCs w:val="21"/>
        </w:rPr>
        <w:t>0.8W</w:t>
      </w:r>
    </w:p>
    <w:p w14:paraId="5CCAAF3C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6B18B9A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解：由电路图可知，滑动变阻器与灯泡串联；</w:t>
      </w:r>
    </w:p>
    <w:p w14:paraId="44459373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、将滑动变阻器的金属滑片移至中点时，滑动变阻器接入电路中的电阻为</w:t>
      </w:r>
      <w:r>
        <w:rPr>
          <w:rFonts w:ascii="Times New Roman" w:eastAsia="新宋体" w:hAnsi="Times New Roman" w:hint="eastAsia"/>
          <w:color w:val="FF0000"/>
          <w:szCs w:val="21"/>
        </w:rPr>
        <w:t>R'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；小灯泡恰好正常发光，小灯泡两端的电压为</w:t>
      </w:r>
      <w:r>
        <w:rPr>
          <w:rFonts w:ascii="Times New Roman" w:eastAsia="新宋体" w:hAnsi="Times New Roman" w:hint="eastAsia"/>
          <w:color w:val="FF0000"/>
          <w:szCs w:val="21"/>
        </w:rPr>
        <w:t>3V</w:t>
      </w:r>
      <w:r>
        <w:rPr>
          <w:rFonts w:ascii="Times New Roman" w:eastAsia="新宋体" w:hAnsi="Times New Roman" w:hint="eastAsia"/>
          <w:color w:val="FF0000"/>
          <w:szCs w:val="21"/>
        </w:rPr>
        <w:t>，此时电路中的电流即电路的最大电流为为：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66D77853">
          <v:shape id="图片 296" o:spid="_x0000_i1121" type="#_x0000_t75" style="width:21pt;height:35.5pt">
            <v:imagedata r:id="rId9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732FFD30">
          <v:shape id="图片 297" o:spid="_x0000_i1122" type="#_x0000_t75" style="width:28pt;height:26.5pt">
            <v:imagedata r:id="rId10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0.3A</w:t>
      </w:r>
      <w:r>
        <w:rPr>
          <w:rFonts w:ascii="Times New Roman" w:eastAsia="新宋体" w:hAnsi="Times New Roman" w:hint="eastAsia"/>
          <w:color w:val="FF0000"/>
          <w:szCs w:val="21"/>
        </w:rPr>
        <w:t>；根据欧姆定律可知，滑动变阻器两端的电压为：</w:t>
      </w:r>
      <w:r>
        <w:rPr>
          <w:rFonts w:ascii="Times New Roman" w:eastAsia="新宋体" w:hAnsi="Times New Roman" w:hint="eastAsia"/>
          <w:color w:val="FF0000"/>
          <w:szCs w:val="21"/>
        </w:rPr>
        <w:t>U'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IR'</w:t>
      </w:r>
      <w:r>
        <w:rPr>
          <w:rFonts w:ascii="Times New Roman" w:eastAsia="新宋体" w:hAnsi="Times New Roman" w:hint="eastAsia"/>
          <w:color w:val="FF0000"/>
          <w:szCs w:val="21"/>
        </w:rPr>
        <w:lastRenderedPageBreak/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0.3A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3V</w:t>
      </w:r>
      <w:r>
        <w:rPr>
          <w:rFonts w:ascii="Times New Roman" w:eastAsia="新宋体" w:hAnsi="Times New Roman" w:hint="eastAsia"/>
          <w:color w:val="FF0000"/>
          <w:szCs w:val="21"/>
        </w:rPr>
        <w:t>；根据串联电路的电压关系可知，电源电压为：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U'+U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额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3V+3V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6V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3C3669F6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、灯泡的电阻为：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13111001">
          <v:shape id="图片 298" o:spid="_x0000_i1123" type="#_x0000_t75" style="width:21pt;height:31pt">
            <v:imagedata r:id="rId10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109FA9B1">
          <v:shape id="图片 299" o:spid="_x0000_i1124" type="#_x0000_t75" style="width:28pt;height:26.5pt">
            <v:imagedata r:id="rId10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0E8BCB47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当滑动变阻器全部接入电路中时，电路中的电流最小，灯泡消耗的电功率最小，</w:t>
      </w:r>
    </w:p>
    <w:p w14:paraId="24020C28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则小灯泡的最小功率为：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小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583DAF09">
          <v:shape id="图片 300" o:spid="_x0000_i1125" type="#_x0000_t75" style="width:51pt;height:34.5pt">
            <v:imagedata r:id="rId10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5170CDE6">
          <v:shape id="图片 301" o:spid="_x0000_i1126" type="#_x0000_t75" style="width:79.5pt;height:31pt">
            <v:imagedata r:id="rId10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0.4W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7D991832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、电路中的最大电流为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0.3A</w:t>
      </w:r>
      <w:r>
        <w:rPr>
          <w:rFonts w:ascii="Times New Roman" w:eastAsia="新宋体" w:hAnsi="Times New Roman" w:hint="eastAsia"/>
          <w:color w:val="FF0000"/>
          <w:szCs w:val="21"/>
        </w:rPr>
        <w:t>，则电路的最大功率为：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6V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0.3A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1.8W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754222CF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、由欧姆定律、电阻的串联可得滑动变阻器消耗的功率为：</w:t>
      </w:r>
    </w:p>
    <w:p w14:paraId="053E47BA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滑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6F97E464">
          <v:shape id="图片 302" o:spid="_x0000_i1127" type="#_x0000_t75" style="width:51pt;height:34.5pt">
            <v:imagedata r:id="rId10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6"/>
        </w:rPr>
        <w:pict w14:anchorId="3121C97D">
          <v:shape id="图片 303" o:spid="_x0000_i1128" type="#_x0000_t75" style="width:71.5pt;height:38.5pt">
            <v:imagedata r:id="rId10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60"/>
        </w:rPr>
        <w:pict w14:anchorId="783B8F4E">
          <v:shape id="图片 304" o:spid="_x0000_i1129" type="#_x0000_t75" style="width:88.5pt;height:52.5pt">
            <v:imagedata r:id="rId10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54"/>
        </w:rPr>
        <w:pict w14:anchorId="1FF5ADCE">
          <v:shape id="图片 305" o:spid="_x0000_i1130" type="#_x0000_t75" style="width:82pt;height:49pt">
            <v:imagedata r:id="rId108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54"/>
        </w:rPr>
        <w:pict w14:anchorId="2F198517">
          <v:shape id="图片 306" o:spid="_x0000_i1131" type="#_x0000_t75" style="width:113.5pt;height:49pt">
            <v:imagedata r:id="rId10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41526D08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由数学知识可知，当变阻器的阻值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时，变阻器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消耗的电功率最大，所以滑片向左移动时，变阻器消耗的功率先变大后变小，而由题意可知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＜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Cs w:val="21"/>
        </w:rPr>
        <w:t>欧时，灯泡会烧坏，</w:t>
      </w:r>
    </w:p>
    <w:p w14:paraId="122DAA2B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所以，当变阻器的阻值最大为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时，其消耗的功率最小，</w:t>
      </w:r>
    </w:p>
    <w:p w14:paraId="7CE5FA6D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则变阻器消耗的最小功率为：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滑小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54"/>
        </w:rPr>
        <w:pict w14:anchorId="01138140">
          <v:shape id="图片 307" o:spid="_x0000_i1132" type="#_x0000_t75" style="width:131.5pt;height:49pt">
            <v:imagedata r:id="rId11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0.8W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1DC51A64" w14:textId="77777777" w:rsidR="004F7CCE" w:rsidRDefault="00253CC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秋•江苏期末</w:t>
      </w:r>
      <w:r>
        <w:rPr>
          <w:rFonts w:ascii="Times New Roman" w:eastAsia="新宋体" w:hAnsi="Times New Roman" w:hint="eastAsia"/>
          <w:szCs w:val="21"/>
        </w:rPr>
        <w:t>）在如图所示的电路中，电源电压保持不变，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为定值电阻，闭合开关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，调节滑动变阻器的滑片，发现电流表的示数由</w:t>
      </w:r>
      <w:r>
        <w:rPr>
          <w:rFonts w:ascii="Times New Roman" w:eastAsia="新宋体" w:hAnsi="Times New Roman" w:hint="eastAsia"/>
          <w:szCs w:val="21"/>
        </w:rPr>
        <w:t>0.1A</w:t>
      </w:r>
      <w:r>
        <w:rPr>
          <w:rFonts w:ascii="Times New Roman" w:eastAsia="新宋体" w:hAnsi="Times New Roman" w:hint="eastAsia"/>
          <w:szCs w:val="21"/>
        </w:rPr>
        <w:t>变为</w:t>
      </w:r>
      <w:r>
        <w:rPr>
          <w:rFonts w:ascii="Times New Roman" w:eastAsia="新宋体" w:hAnsi="Times New Roman" w:hint="eastAsia"/>
          <w:szCs w:val="21"/>
        </w:rPr>
        <w:t>0.3A</w:t>
      </w:r>
      <w:r>
        <w:rPr>
          <w:rFonts w:ascii="Times New Roman" w:eastAsia="新宋体" w:hAnsi="Times New Roman" w:hint="eastAsia"/>
          <w:szCs w:val="21"/>
        </w:rPr>
        <w:t>，电压表的示数由</w:t>
      </w:r>
      <w:r>
        <w:rPr>
          <w:rFonts w:ascii="Times New Roman" w:eastAsia="新宋体" w:hAnsi="Times New Roman" w:hint="eastAsia"/>
          <w:szCs w:val="21"/>
        </w:rPr>
        <w:t>8V</w:t>
      </w:r>
      <w:r>
        <w:rPr>
          <w:rFonts w:ascii="Times New Roman" w:eastAsia="新宋体" w:hAnsi="Times New Roman" w:hint="eastAsia"/>
          <w:szCs w:val="21"/>
        </w:rPr>
        <w:t>减少到</w:t>
      </w:r>
      <w:r>
        <w:rPr>
          <w:rFonts w:ascii="Times New Roman" w:eastAsia="新宋体" w:hAnsi="Times New Roman" w:hint="eastAsia"/>
          <w:szCs w:val="21"/>
        </w:rPr>
        <w:t>4V</w:t>
      </w:r>
      <w:r>
        <w:rPr>
          <w:rFonts w:ascii="Times New Roman" w:eastAsia="新宋体" w:hAnsi="Times New Roman" w:hint="eastAsia"/>
          <w:szCs w:val="21"/>
        </w:rPr>
        <w:t>．则下列说法正确的是（　　）</w:t>
      </w:r>
    </w:p>
    <w:p w14:paraId="2D922C4C" w14:textId="77777777" w:rsidR="004F7CCE" w:rsidRDefault="00253CC7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64522913">
          <v:shape id="图片 308" o:spid="_x0000_i1133" type="#_x0000_t75" alt="http://www.zxxk.com" style="width:102pt;height:85.5pt">
            <v:imagedata r:id="rId111" o:title=""/>
          </v:shape>
        </w:pict>
      </w:r>
    </w:p>
    <w:p w14:paraId="5BBA1B67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．电源电压为</w:t>
      </w:r>
      <w:r>
        <w:rPr>
          <w:rFonts w:ascii="Times New Roman" w:eastAsia="新宋体" w:hAnsi="Times New Roman" w:hint="eastAsia"/>
          <w:szCs w:val="21"/>
        </w:rPr>
        <w:t>20V</w:t>
      </w:r>
      <w:r>
        <w:tab/>
      </w:r>
    </w:p>
    <w:p w14:paraId="0DBA1650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的电功率变化量为</w:t>
      </w:r>
      <w:r>
        <w:rPr>
          <w:rFonts w:ascii="Times New Roman" w:eastAsia="新宋体" w:hAnsi="Times New Roman" w:hint="eastAsia"/>
          <w:szCs w:val="21"/>
        </w:rPr>
        <w:t>1.6W</w:t>
      </w:r>
      <w:r>
        <w:tab/>
      </w:r>
    </w:p>
    <w:p w14:paraId="36F6B103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．电源电压为</w:t>
      </w:r>
      <w:r>
        <w:rPr>
          <w:rFonts w:ascii="Times New Roman" w:eastAsia="新宋体" w:hAnsi="Times New Roman" w:hint="eastAsia"/>
          <w:szCs w:val="21"/>
        </w:rPr>
        <w:t>15V</w:t>
      </w:r>
      <w:r>
        <w:tab/>
      </w:r>
    </w:p>
    <w:p w14:paraId="30F1918A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的电功率变化量为</w:t>
      </w:r>
      <w:r>
        <w:rPr>
          <w:rFonts w:ascii="Times New Roman" w:eastAsia="新宋体" w:hAnsi="Times New Roman" w:hint="eastAsia"/>
          <w:szCs w:val="21"/>
        </w:rPr>
        <w:t>3.2W</w:t>
      </w:r>
    </w:p>
    <w:p w14:paraId="3E691F9E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1EECAFC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14:paraId="20EE168A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由电路图可知，定值电阻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与滑动变阻器</w:t>
      </w:r>
      <w:r>
        <w:rPr>
          <w:rFonts w:ascii="Times New Roman" w:eastAsia="新宋体" w:hAnsi="Times New Roman" w:hint="eastAsia"/>
          <w:color w:val="FF0000"/>
          <w:szCs w:val="21"/>
        </w:rPr>
        <w:t>R'</w:t>
      </w:r>
      <w:r>
        <w:rPr>
          <w:rFonts w:ascii="Times New Roman" w:eastAsia="新宋体" w:hAnsi="Times New Roman" w:hint="eastAsia"/>
          <w:color w:val="FF0000"/>
          <w:szCs w:val="21"/>
        </w:rPr>
        <w:t>串联，电压表测滑动变阻器两端的电压，电流表测电路中的电流；</w:t>
      </w:r>
    </w:p>
    <w:p w14:paraId="68E382AC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根据题意可知，当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0.1A</w:t>
      </w:r>
      <w:r>
        <w:rPr>
          <w:rFonts w:ascii="Times New Roman" w:eastAsia="新宋体" w:hAnsi="Times New Roman" w:hint="eastAsia"/>
          <w:color w:val="FF0000"/>
          <w:szCs w:val="21"/>
        </w:rPr>
        <w:t>时，电压表的示数为</w:t>
      </w:r>
      <w:r>
        <w:rPr>
          <w:rFonts w:ascii="Times New Roman" w:eastAsia="新宋体" w:hAnsi="Times New Roman" w:hint="eastAsia"/>
          <w:color w:val="FF0000"/>
          <w:szCs w:val="21"/>
        </w:rPr>
        <w:t>8V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7B18F8D1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由欧姆定律和串联电路的电压特点可得，电源电压：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IR+U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滑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0.1A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R+8V</w:t>
      </w:r>
      <w:r>
        <w:rPr>
          <w:rFonts w:ascii="Times New Roman" w:eastAsia="新宋体" w:hAnsi="Times New Roman" w:hint="eastAsia"/>
          <w:color w:val="FF0000"/>
          <w:szCs w:val="21"/>
        </w:rPr>
        <w:t>﹣﹣﹣﹣﹣﹣﹣﹣</w:t>
      </w:r>
      <w:r>
        <w:rPr>
          <w:rFonts w:ascii="Times New Roman" w:eastAsia="Calibri" w:hAnsi="Times New Roman" w:hint="eastAsia"/>
          <w:color w:val="FF0000"/>
          <w:szCs w:val="21"/>
        </w:rPr>
        <w:t>①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080E5F31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当</w:t>
      </w:r>
      <w:r>
        <w:rPr>
          <w:rFonts w:ascii="Times New Roman" w:eastAsia="新宋体" w:hAnsi="Times New Roman" w:hint="eastAsia"/>
          <w:color w:val="FF0000"/>
          <w:szCs w:val="21"/>
        </w:rPr>
        <w:t>I'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0.3A</w:t>
      </w:r>
      <w:r>
        <w:rPr>
          <w:rFonts w:ascii="Times New Roman" w:eastAsia="新宋体" w:hAnsi="Times New Roman" w:hint="eastAsia"/>
          <w:color w:val="FF0000"/>
          <w:szCs w:val="21"/>
        </w:rPr>
        <w:t>时，电压表的示数为</w:t>
      </w:r>
      <w:r>
        <w:rPr>
          <w:rFonts w:ascii="Times New Roman" w:eastAsia="新宋体" w:hAnsi="Times New Roman" w:hint="eastAsia"/>
          <w:color w:val="FF0000"/>
          <w:szCs w:val="21"/>
        </w:rPr>
        <w:t>4V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2A66989E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同理可得电源电压：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IR+U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滑</w:t>
      </w:r>
      <w:r>
        <w:rPr>
          <w:rFonts w:ascii="Times New Roman" w:eastAsia="新宋体" w:hAnsi="Times New Roman" w:hint="eastAsia"/>
          <w:color w:val="FF0000"/>
          <w:szCs w:val="21"/>
        </w:rPr>
        <w:t>′＝</w:t>
      </w:r>
      <w:r>
        <w:rPr>
          <w:rFonts w:ascii="Times New Roman" w:eastAsia="新宋体" w:hAnsi="Times New Roman" w:hint="eastAsia"/>
          <w:color w:val="FF0000"/>
          <w:szCs w:val="21"/>
        </w:rPr>
        <w:t>0.3A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R+4V</w:t>
      </w:r>
      <w:r>
        <w:rPr>
          <w:rFonts w:ascii="Times New Roman" w:eastAsia="新宋体" w:hAnsi="Times New Roman" w:hint="eastAsia"/>
          <w:color w:val="FF0000"/>
          <w:szCs w:val="21"/>
        </w:rPr>
        <w:t>﹣﹣﹣﹣﹣﹣﹣﹣</w:t>
      </w:r>
      <w:r>
        <w:rPr>
          <w:rFonts w:ascii="Times New Roman" w:eastAsia="Calibri" w:hAnsi="Times New Roman" w:hint="eastAsia"/>
          <w:color w:val="FF0000"/>
          <w:szCs w:val="21"/>
        </w:rPr>
        <w:t>②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3CF9B99E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联立</w:t>
      </w:r>
      <w:r>
        <w:rPr>
          <w:rFonts w:ascii="Times New Roman" w:eastAsia="Calibri" w:hAnsi="Times New Roman" w:hint="eastAsia"/>
          <w:color w:val="FF0000"/>
          <w:szCs w:val="21"/>
        </w:rPr>
        <w:t>①②</w:t>
      </w:r>
      <w:r>
        <w:rPr>
          <w:rFonts w:ascii="Times New Roman" w:eastAsia="新宋体" w:hAnsi="Times New Roman" w:hint="eastAsia"/>
          <w:color w:val="FF0000"/>
          <w:szCs w:val="21"/>
        </w:rPr>
        <w:t>解得：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10V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AC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5352C288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定值电阻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的电功率变化量：</w:t>
      </w:r>
    </w:p>
    <w:p w14:paraId="28FDB6F8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△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＝（</w:t>
      </w:r>
      <w:r>
        <w:rPr>
          <w:rFonts w:ascii="Times New Roman" w:eastAsia="新宋体" w:hAnsi="Times New Roman" w:hint="eastAsia"/>
          <w:color w:val="FF0000"/>
          <w:szCs w:val="21"/>
        </w:rPr>
        <w:t>I'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＝（</w:t>
      </w:r>
      <w:r>
        <w:rPr>
          <w:rFonts w:ascii="Times New Roman" w:eastAsia="新宋体" w:hAnsi="Times New Roman" w:hint="eastAsia"/>
          <w:color w:val="FF0000"/>
          <w:szCs w:val="21"/>
        </w:rPr>
        <w:t>0.3A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20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﹣（</w:t>
      </w:r>
      <w:r>
        <w:rPr>
          <w:rFonts w:ascii="Times New Roman" w:eastAsia="新宋体" w:hAnsi="Times New Roman" w:hint="eastAsia"/>
          <w:color w:val="FF0000"/>
          <w:szCs w:val="21"/>
        </w:rPr>
        <w:t>0.</w:t>
      </w:r>
      <w:r>
        <w:rPr>
          <w:rFonts w:ascii="Times New Roman" w:eastAsia="新宋体" w:hAnsi="Times New Roman" w:hint="eastAsia"/>
          <w:color w:val="FF0000"/>
          <w:szCs w:val="21"/>
        </w:rPr>
        <w:t>1A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20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1.6W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正确，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28612096" w14:textId="77777777" w:rsidR="004F7CCE" w:rsidRDefault="00253CC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秋•邗江区期末）如图甲所示电路的电源电压为</w:t>
      </w:r>
      <w:r>
        <w:rPr>
          <w:rFonts w:ascii="Times New Roman" w:eastAsia="新宋体" w:hAnsi="Times New Roman" w:hint="eastAsia"/>
          <w:szCs w:val="21"/>
        </w:rPr>
        <w:t>3V</w:t>
      </w:r>
      <w:r>
        <w:rPr>
          <w:rFonts w:ascii="Times New Roman" w:eastAsia="新宋体" w:hAnsi="Times New Roman" w:hint="eastAsia"/>
          <w:szCs w:val="21"/>
        </w:rPr>
        <w:t>，小灯泡的额定电压为</w:t>
      </w:r>
      <w:r>
        <w:rPr>
          <w:rFonts w:ascii="Times New Roman" w:eastAsia="新宋体" w:hAnsi="Times New Roman" w:hint="eastAsia"/>
          <w:szCs w:val="21"/>
        </w:rPr>
        <w:t>2.5V</w:t>
      </w:r>
      <w:r>
        <w:rPr>
          <w:rFonts w:ascii="Times New Roman" w:eastAsia="新宋体" w:hAnsi="Times New Roman" w:hint="eastAsia"/>
          <w:szCs w:val="21"/>
        </w:rPr>
        <w:t>，图乙是小灯泡的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Cs w:val="21"/>
        </w:rPr>
        <w:t>图象。闭合开关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后，下列判断正确的是（　　）</w:t>
      </w:r>
    </w:p>
    <w:p w14:paraId="312BE1D3" w14:textId="77777777" w:rsidR="004F7CCE" w:rsidRDefault="00253CC7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3EFE99EA">
          <v:shape id="图片 309" o:spid="_x0000_i1134" type="#_x0000_t75" alt="http://www.zxxk.com" style="width:386.5pt;height:189pt">
            <v:imagedata r:id="rId112" o:title=""/>
          </v:shape>
        </w:pict>
      </w:r>
    </w:p>
    <w:p w14:paraId="7B83327E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．滑动变阻器的滑片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向左滑动时，灯泡变暗</w:t>
      </w:r>
      <w:r>
        <w:tab/>
      </w:r>
    </w:p>
    <w:p w14:paraId="7334F99E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．电流表示数为</w:t>
      </w:r>
      <w:r>
        <w:rPr>
          <w:rFonts w:ascii="Times New Roman" w:eastAsia="新宋体" w:hAnsi="Times New Roman" w:hint="eastAsia"/>
          <w:szCs w:val="21"/>
        </w:rPr>
        <w:t>0.4A</w:t>
      </w:r>
      <w:r>
        <w:rPr>
          <w:rFonts w:ascii="Times New Roman" w:eastAsia="新宋体" w:hAnsi="Times New Roman" w:hint="eastAsia"/>
          <w:szCs w:val="21"/>
        </w:rPr>
        <w:t>时，灯泡的电阻是</w:t>
      </w: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Cambria Math" w:eastAsia="Cambria Math" w:hAnsi="Cambria Math"/>
          <w:szCs w:val="21"/>
        </w:rPr>
        <w:t>Ω</w:t>
      </w:r>
      <w:r>
        <w:tab/>
      </w:r>
    </w:p>
    <w:p w14:paraId="52590753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．电压表示数为</w:t>
      </w:r>
      <w:r>
        <w:rPr>
          <w:rFonts w:ascii="Times New Roman" w:eastAsia="新宋体" w:hAnsi="Times New Roman" w:hint="eastAsia"/>
          <w:szCs w:val="21"/>
        </w:rPr>
        <w:t>2.5V</w:t>
      </w:r>
      <w:r>
        <w:rPr>
          <w:rFonts w:ascii="Times New Roman" w:eastAsia="新宋体" w:hAnsi="Times New Roman" w:hint="eastAsia"/>
          <w:szCs w:val="21"/>
        </w:rPr>
        <w:t>时，小灯泡的功率是</w:t>
      </w:r>
      <w:r>
        <w:rPr>
          <w:rFonts w:ascii="Times New Roman" w:eastAsia="新宋体" w:hAnsi="Times New Roman" w:hint="eastAsia"/>
          <w:szCs w:val="21"/>
        </w:rPr>
        <w:t>1.25W</w:t>
      </w:r>
      <w:r>
        <w:tab/>
      </w:r>
    </w:p>
    <w:p w14:paraId="3C7AEEC4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．小灯泡正常发光时，滑动变阻器的电功率是</w:t>
      </w:r>
      <w:r>
        <w:rPr>
          <w:rFonts w:ascii="Times New Roman" w:eastAsia="新宋体" w:hAnsi="Times New Roman" w:hint="eastAsia"/>
          <w:szCs w:val="21"/>
        </w:rPr>
        <w:t>0.25W</w:t>
      </w:r>
    </w:p>
    <w:p w14:paraId="5326B975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FA598B2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14:paraId="5EDF9A50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、由图可知，闭合开关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后，灯泡与变阻器串联，电压表测变阻器两端的电压，电流表测电路中的电流，</w:t>
      </w:r>
    </w:p>
    <w:p w14:paraId="432FCB00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滑片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向左滑动时，电路中的电阻变小，由欧姆定律可知，电路中的电流变大，根据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lastRenderedPageBreak/>
        <w:t>＝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可知灯泡的实际功率增大，则灯泡变亮，故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1B8B93F9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、由灯泡的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图象可知，当电流为</w:t>
      </w:r>
      <w:r>
        <w:rPr>
          <w:rFonts w:ascii="Times New Roman" w:eastAsia="新宋体" w:hAnsi="Times New Roman" w:hint="eastAsia"/>
          <w:color w:val="FF0000"/>
          <w:szCs w:val="21"/>
        </w:rPr>
        <w:t>0.4A</w:t>
      </w:r>
      <w:r>
        <w:rPr>
          <w:rFonts w:ascii="Times New Roman" w:eastAsia="新宋体" w:hAnsi="Times New Roman" w:hint="eastAsia"/>
          <w:color w:val="FF0000"/>
          <w:szCs w:val="21"/>
        </w:rPr>
        <w:t>时，灯泡的电压为</w:t>
      </w:r>
      <w:r>
        <w:rPr>
          <w:rFonts w:ascii="Times New Roman" w:eastAsia="新宋体" w:hAnsi="Times New Roman" w:hint="eastAsia"/>
          <w:color w:val="FF0000"/>
          <w:szCs w:val="21"/>
        </w:rPr>
        <w:t>1V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54B86A2F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由欧姆定律可得，灯的电阻：</w:t>
      </w:r>
    </w:p>
    <w:p w14:paraId="41CE65CA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48638D69">
          <v:shape id="图片 310" o:spid="_x0000_i1135" type="#_x0000_t75" style="width:10pt;height:26.5pt">
            <v:imagedata r:id="rId11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2E34C219">
          <v:shape id="图片 311" o:spid="_x0000_i1136" type="#_x0000_t75" style="width:28pt;height:26.5pt">
            <v:imagedata r:id="rId11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2.5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2623D29F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、电压表示数为</w:t>
      </w:r>
      <w:r>
        <w:rPr>
          <w:rFonts w:ascii="Times New Roman" w:eastAsia="新宋体" w:hAnsi="Times New Roman" w:hint="eastAsia"/>
          <w:color w:val="FF0000"/>
          <w:szCs w:val="21"/>
        </w:rPr>
        <w:t>2.5V</w:t>
      </w:r>
      <w:r>
        <w:rPr>
          <w:rFonts w:ascii="Times New Roman" w:eastAsia="新宋体" w:hAnsi="Times New Roman" w:hint="eastAsia"/>
          <w:color w:val="FF0000"/>
          <w:szCs w:val="21"/>
        </w:rPr>
        <w:t>时，由串联电路电压的规律，灯的电压为：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′＝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滑</w:t>
      </w:r>
      <w:r>
        <w:rPr>
          <w:rFonts w:ascii="Times New Roman" w:eastAsia="新宋体" w:hAnsi="Times New Roman" w:hint="eastAsia"/>
          <w:color w:val="FF0000"/>
          <w:szCs w:val="21"/>
        </w:rPr>
        <w:t>′＝</w:t>
      </w:r>
      <w:r>
        <w:rPr>
          <w:rFonts w:ascii="Times New Roman" w:eastAsia="新宋体" w:hAnsi="Times New Roman" w:hint="eastAsia"/>
          <w:color w:val="FF0000"/>
          <w:szCs w:val="21"/>
        </w:rPr>
        <w:t>3V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2.5V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0.5V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4753E83E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由图象可知，灯的电压为</w:t>
      </w:r>
      <w:r>
        <w:rPr>
          <w:rFonts w:ascii="Times New Roman" w:eastAsia="新宋体" w:hAnsi="Times New Roman" w:hint="eastAsia"/>
          <w:color w:val="FF0000"/>
          <w:szCs w:val="21"/>
        </w:rPr>
        <w:t>0.5V</w:t>
      </w:r>
      <w:r>
        <w:rPr>
          <w:rFonts w:ascii="Times New Roman" w:eastAsia="新宋体" w:hAnsi="Times New Roman" w:hint="eastAsia"/>
          <w:color w:val="FF0000"/>
          <w:szCs w:val="21"/>
        </w:rPr>
        <w:t>时电流为</w:t>
      </w:r>
      <w:r>
        <w:rPr>
          <w:rFonts w:ascii="Times New Roman" w:eastAsia="新宋体" w:hAnsi="Times New Roman" w:hint="eastAsia"/>
          <w:color w:val="FF0000"/>
          <w:szCs w:val="21"/>
        </w:rPr>
        <w:t>0.3A</w:t>
      </w:r>
      <w:r>
        <w:rPr>
          <w:rFonts w:ascii="Times New Roman" w:eastAsia="新宋体" w:hAnsi="Times New Roman" w:hint="eastAsia"/>
          <w:color w:val="FF0000"/>
          <w:szCs w:val="21"/>
        </w:rPr>
        <w:t>，则小灯泡的功率：</w:t>
      </w:r>
    </w:p>
    <w:p w14:paraId="79015B20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′＝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′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′＝</w:t>
      </w:r>
      <w:r>
        <w:rPr>
          <w:rFonts w:ascii="Times New Roman" w:eastAsia="新宋体" w:hAnsi="Times New Roman" w:hint="eastAsia"/>
          <w:color w:val="FF0000"/>
          <w:szCs w:val="21"/>
        </w:rPr>
        <w:t>0.5V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0.3A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0.15W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4411DB34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、小灯泡的电压等于额定电压</w:t>
      </w:r>
      <w:r>
        <w:rPr>
          <w:rFonts w:ascii="Times New Roman" w:eastAsia="新宋体" w:hAnsi="Times New Roman" w:hint="eastAsia"/>
          <w:color w:val="FF0000"/>
          <w:szCs w:val="21"/>
        </w:rPr>
        <w:t>2.5V</w:t>
      </w:r>
      <w:r>
        <w:rPr>
          <w:rFonts w:ascii="Times New Roman" w:eastAsia="新宋体" w:hAnsi="Times New Roman" w:hint="eastAsia"/>
          <w:color w:val="FF0000"/>
          <w:szCs w:val="21"/>
        </w:rPr>
        <w:t>时，灯正常发光，由图象可知灯的额定电流为</w:t>
      </w:r>
      <w:r>
        <w:rPr>
          <w:rFonts w:ascii="Times New Roman" w:eastAsia="新宋体" w:hAnsi="Times New Roman" w:hint="eastAsia"/>
          <w:color w:val="FF0000"/>
          <w:szCs w:val="21"/>
        </w:rPr>
        <w:t>0.5A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7C13280A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根据串联电路电压的规律，变阻器的电压为：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滑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额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3V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2.5V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0.5V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05F3F2C9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此时滑动变阻器的功率：</w:t>
      </w:r>
    </w:p>
    <w:p w14:paraId="7AB5B2E7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滑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滑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滑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0.5V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0.5A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0.25W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279D365D" w14:textId="77777777" w:rsidR="004F7CCE" w:rsidRDefault="00253CC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秋•建湖县期末）如图甲所示电路，电源电压不变，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是定值电阻，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是滑动变阻器。闭合开关，将滑动变阻器滑片由</w:t>
      </w:r>
      <w:r>
        <w:rPr>
          <w:rFonts w:ascii="Times New Roman" w:eastAsia="新宋体" w:hAnsi="Times New Roman" w:hint="eastAsia"/>
          <w:szCs w:val="21"/>
        </w:rPr>
        <w:t>一端移到另一端的过程中，电路中电流表示数和电压表示数的关系如图乙所示。则滑动变阻器滑片由一端移到另一端的过程中（　　）</w:t>
      </w:r>
    </w:p>
    <w:p w14:paraId="553B5DBC" w14:textId="77777777" w:rsidR="004F7CCE" w:rsidRDefault="00253CC7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39070177">
          <v:shape id="图片 312" o:spid="_x0000_i1137" type="#_x0000_t75" alt="http://www.zxxk.com" style="width:400.5pt;height:181pt">
            <v:imagedata r:id="rId115" o:title=""/>
          </v:shape>
        </w:pict>
      </w:r>
    </w:p>
    <w:p w14:paraId="6187C7DE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．定值电阻电功率的最小值为</w:t>
      </w:r>
      <w:r>
        <w:rPr>
          <w:rFonts w:ascii="Times New Roman" w:eastAsia="新宋体" w:hAnsi="Times New Roman" w:hint="eastAsia"/>
          <w:szCs w:val="21"/>
        </w:rPr>
        <w:t>1.35W</w:t>
      </w:r>
      <w:r>
        <w:tab/>
      </w:r>
    </w:p>
    <w:p w14:paraId="310B6FEF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．定值电阻电功率的变化为</w:t>
      </w:r>
      <w:r>
        <w:rPr>
          <w:rFonts w:ascii="Times New Roman" w:eastAsia="新宋体" w:hAnsi="Times New Roman" w:hint="eastAsia"/>
          <w:szCs w:val="21"/>
        </w:rPr>
        <w:t>4.05W</w:t>
      </w:r>
      <w:r>
        <w:tab/>
      </w:r>
    </w:p>
    <w:p w14:paraId="1ED1E6F6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．电路总功率的最小值为</w:t>
      </w:r>
      <w:r>
        <w:rPr>
          <w:rFonts w:ascii="Times New Roman" w:eastAsia="新宋体" w:hAnsi="Times New Roman" w:hint="eastAsia"/>
          <w:szCs w:val="21"/>
        </w:rPr>
        <w:t>1.8W</w:t>
      </w:r>
      <w:r>
        <w:tab/>
      </w:r>
    </w:p>
    <w:p w14:paraId="75963B9D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．电路总功率的最大值为</w:t>
      </w:r>
      <w:r>
        <w:rPr>
          <w:rFonts w:ascii="Times New Roman" w:eastAsia="新宋体" w:hAnsi="Times New Roman" w:hint="eastAsia"/>
          <w:szCs w:val="21"/>
        </w:rPr>
        <w:t>6.4W</w:t>
      </w:r>
    </w:p>
    <w:p w14:paraId="1F79E47B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223F12A2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14:paraId="68BAA36C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由电路图可知，定值电阻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与滑动变阻器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串联，电压表测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两端的电压，电流表测电路中的电流。</w:t>
      </w:r>
    </w:p>
    <w:p w14:paraId="5B1C4684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）当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接入电路中的电阻为零时，电路中的电流最大，此时电路为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的简单电路，</w:t>
      </w:r>
    </w:p>
    <w:p w14:paraId="66CA1F73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由图象可知，电路中的最大电流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最大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1.2A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73257563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5CCFF78A">
          <v:shape id="图片 313" o:spid="_x0000_i1138" type="#_x0000_t75" style="width:10pt;height:26.5pt">
            <v:imagedata r:id="rId11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可得，电源的电压：</w:t>
      </w:r>
    </w:p>
    <w:p w14:paraId="7F154568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最大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1.2A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﹣﹣﹣﹣﹣﹣﹣</w:t>
      </w:r>
      <w:r>
        <w:rPr>
          <w:rFonts w:ascii="Times New Roman" w:eastAsia="Calibri" w:hAnsi="Times New Roman" w:hint="eastAsia"/>
          <w:color w:val="FF0000"/>
          <w:szCs w:val="21"/>
        </w:rPr>
        <w:t>①</w:t>
      </w:r>
    </w:p>
    <w:p w14:paraId="6E149D17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当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接入电路中的电阻最大时，电路中的电流最小，电压表的示数最大，</w:t>
      </w:r>
    </w:p>
    <w:p w14:paraId="27DB745E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由图象可知，电路中的最小电流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最小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0.3A</w:t>
      </w:r>
      <w:r>
        <w:rPr>
          <w:rFonts w:ascii="Times New Roman" w:eastAsia="新宋体" w:hAnsi="Times New Roman" w:hint="eastAsia"/>
          <w:color w:val="FF0000"/>
          <w:szCs w:val="21"/>
        </w:rPr>
        <w:t>，电压表的最大示数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4.5V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290BFB1D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因串联电路中总电压等于各分电压之和，所以电源的电压：</w:t>
      </w:r>
    </w:p>
    <w:p w14:paraId="4BAD4D85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最小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+U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0.3A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+4.5V</w:t>
      </w:r>
      <w:r>
        <w:rPr>
          <w:rFonts w:ascii="Times New Roman" w:eastAsia="新宋体" w:hAnsi="Times New Roman" w:hint="eastAsia"/>
          <w:color w:val="FF0000"/>
          <w:szCs w:val="21"/>
        </w:rPr>
        <w:t>﹣﹣﹣﹣﹣﹣﹣</w:t>
      </w:r>
      <w:r>
        <w:rPr>
          <w:rFonts w:ascii="Times New Roman" w:eastAsia="Calibri" w:hAnsi="Times New Roman" w:hint="eastAsia"/>
          <w:color w:val="FF0000"/>
          <w:szCs w:val="21"/>
        </w:rPr>
        <w:t>②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5283B3D1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因电源的电压不变，所以：</w:t>
      </w:r>
      <w:r>
        <w:rPr>
          <w:rFonts w:ascii="Times New Roman" w:eastAsia="新宋体" w:hAnsi="Times New Roman" w:hint="eastAsia"/>
          <w:color w:val="FF0000"/>
          <w:szCs w:val="21"/>
        </w:rPr>
        <w:t>1.2A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0.3A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+4.5V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2196443A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解得：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1CC41CBF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则电源的电压：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大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1.2A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6V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2A8F7D4A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）由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可得定值电阻电功率的最小值：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最小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最小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＝（</w:t>
      </w:r>
      <w:r>
        <w:rPr>
          <w:rFonts w:ascii="Times New Roman" w:eastAsia="新宋体" w:hAnsi="Times New Roman" w:hint="eastAsia"/>
          <w:color w:val="FF0000"/>
          <w:szCs w:val="21"/>
        </w:rPr>
        <w:t>0.3A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0.45W</w:t>
      </w:r>
      <w:r>
        <w:rPr>
          <w:rFonts w:ascii="Times New Roman" w:eastAsia="新宋体" w:hAnsi="Times New Roman" w:hint="eastAsia"/>
          <w:color w:val="FF0000"/>
          <w:szCs w:val="21"/>
        </w:rPr>
        <w:t>．故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5DC658AC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定值电阻电功率的最大值：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最大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最大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＝（</w:t>
      </w:r>
      <w:r>
        <w:rPr>
          <w:rFonts w:ascii="Times New Roman" w:eastAsia="新宋体" w:hAnsi="Times New Roman" w:hint="eastAsia"/>
          <w:color w:val="FF0000"/>
          <w:szCs w:val="21"/>
        </w:rPr>
        <w:t>1.2A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7.2W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1D44A1B1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所以定值电阻电功率的变化量：△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最大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最小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7.2W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0.45W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6.75W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6CFBC9A8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电路总功率的最小值：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最小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小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6V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0.3A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1.8W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12742161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电路总功率的最大值：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最大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大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6V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1.2A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7.2W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0C3136B8" w14:textId="77777777" w:rsidR="004F7CCE" w:rsidRDefault="00253CC7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六．电功的测量</w:t>
      </w:r>
    </w:p>
    <w:p w14:paraId="570CF853" w14:textId="77777777" w:rsidR="004F7CCE" w:rsidRDefault="00253CC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秋•沭阳县校级期末）安装在家庭电路中的电能表，测量的是（　　）</w:t>
      </w:r>
    </w:p>
    <w:p w14:paraId="279F6CEF" w14:textId="77777777" w:rsidR="004F7CCE" w:rsidRDefault="00253CC7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．电能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．电压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．电阻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．电流</w:t>
      </w:r>
    </w:p>
    <w:p w14:paraId="2A22CC11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13FB6758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、电能表是用来测量电路消耗电能的仪表，故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2EB8532B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、电压需要用电压表测量，不能用电能表测量，故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705B54F0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、电阻应该用欧姆表测量，不能用电能表测量，故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7AD65D7D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、电流应该用电流表测量，不能用电能表测量，故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0CCD909B" w14:textId="77777777" w:rsidR="004F7CCE" w:rsidRDefault="00253CC7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七．电功率的概念</w:t>
      </w:r>
    </w:p>
    <w:p w14:paraId="45313817" w14:textId="77777777" w:rsidR="004F7CCE" w:rsidRDefault="00253CC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秋•东台市期末）一位电视台记者在报道某工厂“淘汰落后产能、促进新旧动能转换”仅上半年就节电</w:t>
      </w:r>
      <w:r>
        <w:rPr>
          <w:rFonts w:ascii="Times New Roman" w:eastAsia="新宋体" w:hAnsi="Times New Roman" w:hint="eastAsia"/>
          <w:szCs w:val="21"/>
        </w:rPr>
        <w:t>15000kW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的时候，手举一只理发用的电吹风说：“这只电吹风是</w:t>
      </w:r>
      <w:r>
        <w:rPr>
          <w:rFonts w:ascii="Times New Roman" w:eastAsia="新宋体" w:hAnsi="Times New Roman" w:hint="eastAsia"/>
          <w:szCs w:val="21"/>
        </w:rPr>
        <w:t>1500W</w:t>
      </w:r>
      <w:r>
        <w:rPr>
          <w:rFonts w:ascii="Times New Roman" w:eastAsia="新宋体" w:hAnsi="Times New Roman" w:hint="eastAsia"/>
          <w:szCs w:val="21"/>
        </w:rPr>
        <w:t>的，也就是</w:t>
      </w:r>
      <w:r>
        <w:rPr>
          <w:rFonts w:ascii="Times New Roman" w:eastAsia="新宋体" w:hAnsi="Times New Roman" w:hint="eastAsia"/>
          <w:szCs w:val="21"/>
        </w:rPr>
        <w:t>1.5kW</w:t>
      </w:r>
      <w:r>
        <w:rPr>
          <w:rFonts w:ascii="Times New Roman" w:eastAsia="新宋体" w:hAnsi="Times New Roman" w:hint="eastAsia"/>
          <w:szCs w:val="21"/>
        </w:rPr>
        <w:t>，这个厂节省的电力可以开动</w:t>
      </w:r>
      <w:r>
        <w:rPr>
          <w:rFonts w:ascii="Times New Roman" w:eastAsia="新宋体" w:hAnsi="Times New Roman" w:hint="eastAsia"/>
          <w:szCs w:val="21"/>
        </w:rPr>
        <w:t>1000</w:t>
      </w:r>
      <w:r>
        <w:rPr>
          <w:rFonts w:ascii="Times New Roman" w:eastAsia="新宋体" w:hAnsi="Times New Roman" w:hint="eastAsia"/>
          <w:szCs w:val="21"/>
        </w:rPr>
        <w:t>个这样的电吹风。”这位记者的报道中弄混了两个重要的电学概念。这两个概念是（　　）</w:t>
      </w:r>
    </w:p>
    <w:p w14:paraId="0C41A386" w14:textId="77777777" w:rsidR="004F7CCE" w:rsidRDefault="00253CC7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．电能和电流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．电流和电阻</w:t>
      </w:r>
      <w:r>
        <w:tab/>
      </w:r>
    </w:p>
    <w:p w14:paraId="4D2B0500" w14:textId="77777777" w:rsidR="004F7CCE" w:rsidRDefault="00253CC7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C</w:t>
      </w:r>
      <w:r>
        <w:rPr>
          <w:rFonts w:ascii="Times New Roman" w:eastAsia="新宋体" w:hAnsi="Times New Roman" w:hint="eastAsia"/>
          <w:szCs w:val="21"/>
        </w:rPr>
        <w:t>．电能和电功率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．电流和电功率</w:t>
      </w:r>
    </w:p>
    <w:p w14:paraId="066BA91F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B43AEC0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解：某工厂上半年共节电</w:t>
      </w:r>
      <w:r>
        <w:rPr>
          <w:rFonts w:ascii="Times New Roman" w:eastAsia="新宋体" w:hAnsi="Times New Roman" w:hint="eastAsia"/>
          <w:color w:val="FF0000"/>
          <w:szCs w:val="21"/>
        </w:rPr>
        <w:t>15000kW</w:t>
      </w:r>
      <w:r>
        <w:rPr>
          <w:rFonts w:ascii="Times New Roman" w:eastAsia="新宋体" w:hAnsi="Times New Roman" w:hint="eastAsia"/>
          <w:color w:val="FF0000"/>
          <w:szCs w:val="21"/>
        </w:rPr>
        <w:t>•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，即节省的电能是</w:t>
      </w:r>
      <w:r>
        <w:rPr>
          <w:rFonts w:ascii="Times New Roman" w:eastAsia="新宋体" w:hAnsi="Times New Roman" w:hint="eastAsia"/>
          <w:color w:val="FF0000"/>
          <w:szCs w:val="21"/>
        </w:rPr>
        <w:t>15000kW</w:t>
      </w:r>
      <w:r>
        <w:rPr>
          <w:rFonts w:ascii="Times New Roman" w:eastAsia="新宋体" w:hAnsi="Times New Roman" w:hint="eastAsia"/>
          <w:color w:val="FF0000"/>
          <w:szCs w:val="21"/>
        </w:rPr>
        <w:t>•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；这只电吹风是</w:t>
      </w:r>
      <w:r>
        <w:rPr>
          <w:rFonts w:ascii="Times New Roman" w:eastAsia="新宋体" w:hAnsi="Times New Roman" w:hint="eastAsia"/>
          <w:color w:val="FF0000"/>
          <w:szCs w:val="21"/>
        </w:rPr>
        <w:t>1500</w:t>
      </w:r>
      <w:r>
        <w:rPr>
          <w:rFonts w:ascii="Times New Roman" w:eastAsia="新宋体" w:hAnsi="Times New Roman" w:hint="eastAsia"/>
          <w:color w:val="FF0000"/>
          <w:szCs w:val="21"/>
        </w:rPr>
        <w:t>瓦的，也就是</w:t>
      </w:r>
      <w:r>
        <w:rPr>
          <w:rFonts w:ascii="Times New Roman" w:eastAsia="新宋体" w:hAnsi="Times New Roman" w:hint="eastAsia"/>
          <w:color w:val="FF0000"/>
          <w:szCs w:val="21"/>
        </w:rPr>
        <w:t>1.5kW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1.5kW</w:t>
      </w:r>
      <w:r>
        <w:rPr>
          <w:rFonts w:ascii="Times New Roman" w:eastAsia="新宋体" w:hAnsi="Times New Roman" w:hint="eastAsia"/>
          <w:color w:val="FF0000"/>
          <w:szCs w:val="21"/>
        </w:rPr>
        <w:t>是指电吹风的电功率，所以这个记者把电能和电功率混淆了。</w:t>
      </w:r>
    </w:p>
    <w:p w14:paraId="1E93E733" w14:textId="77777777" w:rsidR="004F7CCE" w:rsidRDefault="00253CC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秋•海陵区期末）小伟利用电能表和秒表测某家用电器的电功率，当电路中只有这个用电器工作时，测得在</w:t>
      </w:r>
      <w:r>
        <w:rPr>
          <w:rFonts w:ascii="Times New Roman" w:eastAsia="新宋体" w:hAnsi="Times New Roman" w:hint="eastAsia"/>
          <w:szCs w:val="21"/>
        </w:rPr>
        <w:t>15min</w:t>
      </w:r>
      <w:r>
        <w:rPr>
          <w:rFonts w:ascii="Times New Roman" w:eastAsia="新宋体" w:hAnsi="Times New Roman" w:hint="eastAsia"/>
          <w:szCs w:val="21"/>
        </w:rPr>
        <w:t>内消耗的电能为</w:t>
      </w:r>
      <w:r>
        <w:rPr>
          <w:rFonts w:ascii="Times New Roman" w:eastAsia="新宋体" w:hAnsi="Times New Roman" w:hint="eastAsia"/>
          <w:szCs w:val="21"/>
        </w:rPr>
        <w:t>0.3kW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，则这个用电器可能是（　　）</w:t>
      </w:r>
    </w:p>
    <w:p w14:paraId="2B19554A" w14:textId="77777777" w:rsidR="004F7CCE" w:rsidRDefault="00253CC7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．洗衣机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．家庭照明白炽灯</w:t>
      </w:r>
      <w:r>
        <w:tab/>
      </w:r>
    </w:p>
    <w:p w14:paraId="05E9AF7C" w14:textId="77777777" w:rsidR="004F7CCE" w:rsidRDefault="00253CC7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．电视机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．空调机</w:t>
      </w:r>
    </w:p>
    <w:p w14:paraId="70FDD2FA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493C418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解：已知该用电器工作时间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15min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0.25h</w:t>
      </w:r>
      <w:r>
        <w:rPr>
          <w:rFonts w:ascii="Times New Roman" w:eastAsia="新宋体" w:hAnsi="Times New Roman" w:hint="eastAsia"/>
          <w:color w:val="FF0000"/>
          <w:szCs w:val="21"/>
        </w:rPr>
        <w:t>，消耗的电能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.3kW</w:t>
      </w:r>
      <w:r>
        <w:rPr>
          <w:rFonts w:ascii="Times New Roman" w:eastAsia="新宋体" w:hAnsi="Times New Roman" w:hint="eastAsia"/>
          <w:color w:val="FF0000"/>
          <w:szCs w:val="21"/>
        </w:rPr>
        <w:t>•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43D6AF8D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则用电器的功率为：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315843A6">
          <v:shape id="图片 314" o:spid="_x0000_i1139" type="#_x0000_t75" style="width:10pt;height:26.5pt">
            <v:imagedata r:id="rId11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2227FAF8">
          <v:shape id="图片 315" o:spid="_x0000_i1140" type="#_x0000_t75" style="width:46pt;height:26.5pt">
            <v:imagedata r:id="rId118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1.2kW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1200W</w:t>
      </w:r>
      <w:r>
        <w:rPr>
          <w:rFonts w:ascii="Times New Roman" w:eastAsia="新宋体" w:hAnsi="Times New Roman" w:hint="eastAsia"/>
          <w:color w:val="FF0000"/>
          <w:szCs w:val="21"/>
        </w:rPr>
        <w:t>，洗衣机的功率在</w:t>
      </w:r>
      <w:r>
        <w:rPr>
          <w:rFonts w:ascii="Times New Roman" w:eastAsia="新宋体" w:hAnsi="Times New Roman" w:hint="eastAsia"/>
          <w:color w:val="FF0000"/>
          <w:szCs w:val="21"/>
        </w:rPr>
        <w:t>400W</w:t>
      </w:r>
      <w:r>
        <w:rPr>
          <w:rFonts w:ascii="Times New Roman" w:eastAsia="新宋体" w:hAnsi="Times New Roman" w:hint="eastAsia"/>
          <w:color w:val="FF0000"/>
          <w:szCs w:val="21"/>
        </w:rPr>
        <w:t>左右，白炽灯的功率是几十瓦左右，电视机的功率约</w:t>
      </w:r>
      <w:r>
        <w:rPr>
          <w:rFonts w:ascii="Times New Roman" w:eastAsia="新宋体" w:hAnsi="Times New Roman" w:hint="eastAsia"/>
          <w:color w:val="FF0000"/>
          <w:szCs w:val="21"/>
        </w:rPr>
        <w:t>120W</w:t>
      </w:r>
      <w:r>
        <w:rPr>
          <w:rFonts w:ascii="Times New Roman" w:eastAsia="新宋体" w:hAnsi="Times New Roman" w:hint="eastAsia"/>
          <w:color w:val="FF0000"/>
          <w:szCs w:val="21"/>
        </w:rPr>
        <w:t>左右，而空调机的功率约</w:t>
      </w:r>
      <w:r>
        <w:rPr>
          <w:rFonts w:ascii="Times New Roman" w:eastAsia="新宋体" w:hAnsi="Times New Roman" w:hint="eastAsia"/>
          <w:color w:val="FF0000"/>
          <w:szCs w:val="21"/>
        </w:rPr>
        <w:t>1000W</w:t>
      </w:r>
      <w:r>
        <w:rPr>
          <w:rFonts w:ascii="Times New Roman" w:eastAsia="新宋体" w:hAnsi="Times New Roman" w:hint="eastAsia"/>
          <w:color w:val="FF0000"/>
          <w:szCs w:val="21"/>
        </w:rPr>
        <w:t>以上，则该用电器可能是空调机，故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1E197E1B" w14:textId="77777777" w:rsidR="004F7CCE" w:rsidRDefault="00253CC7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八．电流的热效应</w:t>
      </w:r>
    </w:p>
    <w:p w14:paraId="53078908" w14:textId="77777777" w:rsidR="004F7CCE" w:rsidRDefault="00253CC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秋•南京期末）如图所示，下列电器中不是应用电流热效应工作的是（　　）</w:t>
      </w:r>
    </w:p>
    <w:p w14:paraId="6320CCB9" w14:textId="77777777" w:rsidR="004F7CCE" w:rsidRDefault="00253CC7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72D3B064">
          <v:shape id="图片 316" o:spid="_x0000_i1141" type="#_x0000_t75" alt="http://www.zxxk.com" style="width:56.5pt;height:55.5pt">
            <v:imagedata r:id="rId119" o:title=""/>
          </v:shape>
        </w:pict>
      </w:r>
      <w:r>
        <w:rPr>
          <w:rFonts w:ascii="Times New Roman" w:eastAsia="新宋体" w:hAnsi="Times New Roman" w:hint="eastAsia"/>
          <w:szCs w:val="21"/>
        </w:rPr>
        <w:t>电风扇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3E22E44A">
          <v:shape id="图片 317" o:spid="_x0000_i1142" type="#_x0000_t75" alt="http://www.zxxk.com" style="width:73.5pt;height:61.5pt">
            <v:imagedata r:id="rId120" o:title=""/>
          </v:shape>
        </w:pict>
      </w:r>
      <w:r>
        <w:rPr>
          <w:rFonts w:ascii="Times New Roman" w:eastAsia="新宋体" w:hAnsi="Times New Roman" w:hint="eastAsia"/>
          <w:szCs w:val="21"/>
        </w:rPr>
        <w:t>电熨斗</w:t>
      </w:r>
      <w:r>
        <w:tab/>
      </w:r>
    </w:p>
    <w:p w14:paraId="7C5AC6B8" w14:textId="77777777" w:rsidR="004F7CCE" w:rsidRDefault="00253CC7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5B9CBD61">
          <v:shape id="图片 318" o:spid="_x0000_i1143" type="#_x0000_t75" alt="http://www.zxxk.com" style="width:1in;height:76.5pt">
            <v:imagedata r:id="rId121" o:title=""/>
          </v:shape>
        </w:pict>
      </w:r>
      <w:r>
        <w:rPr>
          <w:rFonts w:ascii="Times New Roman" w:eastAsia="新宋体" w:hAnsi="Times New Roman" w:hint="eastAsia"/>
          <w:szCs w:val="21"/>
        </w:rPr>
        <w:t>电水壶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271A0B8E">
          <v:shape id="图片 319" o:spid="_x0000_i1144" type="#_x0000_t75" alt="http://www.zxxk.com" style="width:68.5pt;height:79pt">
            <v:imagedata r:id="rId122" o:title=""/>
          </v:shape>
        </w:pict>
      </w:r>
      <w:r>
        <w:rPr>
          <w:rFonts w:ascii="Times New Roman" w:eastAsia="新宋体" w:hAnsi="Times New Roman" w:hint="eastAsia"/>
          <w:szCs w:val="21"/>
        </w:rPr>
        <w:t>电饭锅</w:t>
      </w:r>
    </w:p>
    <w:p w14:paraId="4186882A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1228EE5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解：磁场对电流的作用，说明通电导体在磁场中受到力的作用，是电能转化为机械能，根据这个原理制成了电动机；电风扇中的电动机通电后电风扇转动，电能转化成了机械能，不是利用电流的热效应</w:t>
      </w:r>
      <w:r>
        <w:rPr>
          <w:rFonts w:ascii="Times New Roman" w:eastAsia="新宋体" w:hAnsi="Times New Roman" w:hint="eastAsia"/>
          <w:color w:val="FF0000"/>
          <w:szCs w:val="21"/>
        </w:rPr>
        <w:t xml:space="preserve"> </w:t>
      </w:r>
      <w:r>
        <w:rPr>
          <w:rFonts w:ascii="Times New Roman" w:eastAsia="新宋体" w:hAnsi="Times New Roman" w:hint="eastAsia"/>
          <w:color w:val="FF0000"/>
          <w:szCs w:val="21"/>
        </w:rPr>
        <w:t>即可；电熨斗、电水壶、电饭锅电能转化成内能，都是利用了电流的热效应。</w:t>
      </w:r>
    </w:p>
    <w:p w14:paraId="05D0C6A7" w14:textId="77777777" w:rsidR="004F7CCE" w:rsidRDefault="00253CC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秋•建湖县期末）下列家用电器中，利用电流热效应工作的是（　　）</w:t>
      </w:r>
    </w:p>
    <w:p w14:paraId="3561B7E1" w14:textId="77777777" w:rsidR="004F7CCE" w:rsidRDefault="00253CC7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．电风扇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．电饭锅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．电冰箱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．电视机</w:t>
      </w:r>
    </w:p>
    <w:p w14:paraId="00D809F6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7B02BFF6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解：电风扇、电冰箱主要是把电能转化为机械能；电视机主要是把电能转化为</w:t>
      </w:r>
      <w:r>
        <w:rPr>
          <w:rFonts w:ascii="Times New Roman" w:eastAsia="新宋体" w:hAnsi="Times New Roman" w:hint="eastAsia"/>
          <w:color w:val="FF0000"/>
          <w:szCs w:val="21"/>
        </w:rPr>
        <w:lastRenderedPageBreak/>
        <w:t>声能和光能。</w:t>
      </w:r>
    </w:p>
    <w:p w14:paraId="338B36E8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只有电饭锅是把电能转化为内能，是</w:t>
      </w:r>
      <w:r>
        <w:rPr>
          <w:rFonts w:ascii="Times New Roman" w:eastAsia="新宋体" w:hAnsi="Times New Roman" w:hint="eastAsia"/>
          <w:color w:val="FF0000"/>
          <w:szCs w:val="21"/>
        </w:rPr>
        <w:t>利用电流的热效应。</w:t>
      </w:r>
    </w:p>
    <w:p w14:paraId="7EC62EEE" w14:textId="77777777" w:rsidR="004F7CCE" w:rsidRDefault="00253CC7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九．焦耳定律</w:t>
      </w:r>
    </w:p>
    <w:p w14:paraId="140359B3" w14:textId="77777777" w:rsidR="004F7CCE" w:rsidRDefault="00253CC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秋•江阴市期末）如图是探究“影响电流热效应的因素”的实验装置，电阻丝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分别密封在两只完全相同的烧瓶中，且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，瓶中装有质量相等的煤油。下列说法正确的是（　　）</w:t>
      </w:r>
    </w:p>
    <w:p w14:paraId="5F94D79B" w14:textId="77777777" w:rsidR="004F7CCE" w:rsidRDefault="00253CC7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2D3A0DD8">
          <v:shape id="图片 320" o:spid="_x0000_i1145" type="#_x0000_t75" alt="http://www.zxxk.com" style="width:163.5pt;height:112pt">
            <v:imagedata r:id="rId123" o:title=""/>
          </v:shape>
        </w:pict>
      </w:r>
    </w:p>
    <w:p w14:paraId="6C203C42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．闭合开关后，装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电阻丝的烧瓶中温度计示数上升较快</w:t>
      </w:r>
      <w:r>
        <w:tab/>
      </w:r>
    </w:p>
    <w:p w14:paraId="2BB49FD9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．该装置用来探究电流热效应与电流大小的关系</w:t>
      </w:r>
      <w:r>
        <w:tab/>
      </w:r>
    </w:p>
    <w:p w14:paraId="4B6502A6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．将某一烧瓶中的煤油换成等质量的水，可比较煤油和水的比热容大小</w:t>
      </w:r>
      <w:r>
        <w:tab/>
      </w:r>
    </w:p>
    <w:p w14:paraId="7D238AB2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．实验中，通过温度计示数的变化来比较电阻丝产生热量的多少</w:t>
      </w:r>
    </w:p>
    <w:p w14:paraId="578CBA2F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CCF9017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14:paraId="51D7953A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、由焦耳定律</w:t>
      </w:r>
      <w:r>
        <w:rPr>
          <w:rFonts w:ascii="Times New Roman" w:eastAsia="新宋体" w:hAnsi="Times New Roman" w:hint="eastAsia"/>
          <w:color w:val="FF0000"/>
          <w:szCs w:val="21"/>
        </w:rPr>
        <w:t>Q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Rt</w:t>
      </w:r>
      <w:r>
        <w:rPr>
          <w:rFonts w:ascii="Times New Roman" w:eastAsia="新宋体" w:hAnsi="Times New Roman" w:hint="eastAsia"/>
          <w:color w:val="FF0000"/>
          <w:szCs w:val="21"/>
        </w:rPr>
        <w:t>可知，电流和通电时间相同时，电阻越大，放出的热量越多，由于且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＜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放出的热量多，温度计示数升的快，故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5684A7DD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、由图可知，两电阻丝串联，电流相同，通电时间也相同，但电阻不同，故该实验探究的是电流产生的热量与电阻的关系，故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3A28A24D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、要比较水和煤油的比热容，应该让水和煤油吸收的热量相等，由温度变化的大小得出比热容的大小关系。要让两瓶液体吸收的热量相等，就得控制两个烧瓶中的电阻相同，</w:t>
      </w:r>
      <w:r>
        <w:rPr>
          <w:rFonts w:ascii="Times New Roman" w:eastAsia="新宋体" w:hAnsi="Times New Roman" w:hint="eastAsia"/>
          <w:color w:val="FF0000"/>
          <w:szCs w:val="21"/>
        </w:rPr>
        <w:t>因为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＜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43E735B8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、通电后电流通过电阻丝做功，产生热量使煤油的温度升高，通过观察温度计的示数大小来判断电流产生的热量的多少，这种研究方法叫转换法，故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1804B434" w14:textId="77777777" w:rsidR="004F7CCE" w:rsidRDefault="00253CC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秋•海陵区期末）如图是探究焦耳定律的实验装置，两个烧瓶中装着等质量、等温度的煤油，电阻阻值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。闭合开关一段时间后，记录两支温度计的示数。下列说法中正确的是（　　）</w:t>
      </w:r>
    </w:p>
    <w:p w14:paraId="0781F900" w14:textId="77777777" w:rsidR="004F7CCE" w:rsidRDefault="00253CC7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2731E758">
          <v:shape id="图片 321" o:spid="_x0000_i1146" type="#_x0000_t75" alt="http://www.zxxk.com" style="width:158.5pt;height:121.5pt">
            <v:imagedata r:id="rId124" o:title=""/>
          </v:shape>
        </w:pict>
      </w:r>
    </w:p>
    <w:p w14:paraId="203A1AC4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．闭合开关，电阻两端的电压关系为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</w:p>
    <w:p w14:paraId="702199A8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．通电</w:t>
      </w:r>
      <w:r>
        <w:rPr>
          <w:rFonts w:ascii="Times New Roman" w:eastAsia="新宋体" w:hAnsi="Times New Roman" w:hint="eastAsia"/>
          <w:szCs w:val="21"/>
        </w:rPr>
        <w:t>1min</w:t>
      </w:r>
      <w:r>
        <w:rPr>
          <w:rFonts w:ascii="Times New Roman" w:eastAsia="新宋体" w:hAnsi="Times New Roman" w:hint="eastAsia"/>
          <w:szCs w:val="21"/>
        </w:rPr>
        <w:t>后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所在的烧瓶温度计示数更高</w:t>
      </w:r>
      <w:r>
        <w:tab/>
      </w:r>
    </w:p>
    <w:p w14:paraId="5410B4AC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．温度计示数的变化可反映电阻产生热量的多少</w:t>
      </w:r>
      <w:r>
        <w:tab/>
      </w:r>
    </w:p>
    <w:p w14:paraId="1FF00107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．该装置只能探究电流产生的热量与电阻大小的关系</w:t>
      </w:r>
    </w:p>
    <w:p w14:paraId="55643B83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14C05DB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14:paraId="5C89604C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、由图可知，电阻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、滑动变阻器串联接入电路中，通过三个电阻的电流是相同的，电阻阻值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＞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，根据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IR</w:t>
      </w:r>
      <w:r>
        <w:rPr>
          <w:rFonts w:ascii="Times New Roman" w:eastAsia="新宋体" w:hAnsi="Times New Roman" w:hint="eastAsia"/>
          <w:color w:val="FF0000"/>
          <w:szCs w:val="21"/>
        </w:rPr>
        <w:t>可知，电阻两端的电压关系为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＞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1D40373A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、电流相同，通电时间相同，电阻阻值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＞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，根据</w:t>
      </w:r>
      <w:r>
        <w:rPr>
          <w:rFonts w:ascii="Times New Roman" w:eastAsia="新宋体" w:hAnsi="Times New Roman" w:hint="eastAsia"/>
          <w:color w:val="FF0000"/>
          <w:szCs w:val="21"/>
        </w:rPr>
        <w:t>Q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Rt</w:t>
      </w:r>
      <w:r>
        <w:rPr>
          <w:rFonts w:ascii="Times New Roman" w:eastAsia="新宋体" w:hAnsi="Times New Roman" w:hint="eastAsia"/>
          <w:color w:val="FF0000"/>
          <w:szCs w:val="21"/>
        </w:rPr>
        <w:t>可知，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所在的烧瓶温度计示数更高，故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4393756D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、通电后电流通过电阻丝做功，产生热量被煤油吸收，使煤油的温度升高，通过观察温度计的示数变化来判断电流产生的</w:t>
      </w:r>
      <w:r>
        <w:rPr>
          <w:rFonts w:ascii="Times New Roman" w:eastAsia="新宋体" w:hAnsi="Times New Roman" w:hint="eastAsia"/>
          <w:color w:val="FF0000"/>
          <w:szCs w:val="21"/>
        </w:rPr>
        <w:t>热量的多少，故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0B0CA9C6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、由图可知，电路中有滑动变阻器，移动滑动变阻器滑片，可以改变电路中的电流，能探究电流产生的热量与电流大小的关系，故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7FD9B5DE" w14:textId="77777777" w:rsidR="004F7CCE" w:rsidRDefault="00253CC7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一十．焦耳定律的计算及其应用</w:t>
      </w:r>
    </w:p>
    <w:p w14:paraId="5E22F48A" w14:textId="77777777" w:rsidR="004F7CCE" w:rsidRDefault="00253CC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泰兴市期末）如图乙所示，将锡纸条的中间剪掉一些，已知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长度相等，如图甲所示，将锡纸条接在电池两极，很快锡纸条开始冒烟、着火</w:t>
      </w:r>
      <w:r>
        <w:rPr>
          <w:rFonts w:ascii="Times New Roman" w:eastAsia="新宋体" w:hAnsi="Times New Roman" w:hint="eastAsia"/>
          <w:szCs w:val="21"/>
        </w:rPr>
        <w:t>.</w:t>
      </w:r>
      <w:r>
        <w:rPr>
          <w:rFonts w:ascii="Times New Roman" w:eastAsia="新宋体" w:hAnsi="Times New Roman" w:hint="eastAsia"/>
          <w:szCs w:val="21"/>
        </w:rPr>
        <w:t>关于该实验现象的分析错误的是（　　）</w:t>
      </w:r>
    </w:p>
    <w:p w14:paraId="7E0C4BBD" w14:textId="77777777" w:rsidR="004F7CCE" w:rsidRDefault="00253CC7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4084E692">
          <v:shape id="图片 322" o:spid="_x0000_i1147" type="#_x0000_t75" alt="http://www.zxxk.com" style="width:262.5pt;height:107.5pt">
            <v:imagedata r:id="rId125" o:title=""/>
          </v:shape>
        </w:pict>
      </w:r>
    </w:p>
    <w:p w14:paraId="38C28A4C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段的电阻大于</w:t>
      </w:r>
      <w:r>
        <w:rPr>
          <w:rFonts w:ascii="Times New Roman" w:eastAsia="新宋体" w:hAnsi="Times New Roman" w:hint="eastAsia"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段的电阻</w:t>
      </w:r>
      <w:r>
        <w:tab/>
      </w:r>
    </w:p>
    <w:p w14:paraId="1A404A2C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段产生的热量大于</w:t>
      </w:r>
      <w:r>
        <w:rPr>
          <w:rFonts w:ascii="Times New Roman" w:eastAsia="新宋体" w:hAnsi="Times New Roman" w:hint="eastAsia"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段</w:t>
      </w:r>
      <w:r>
        <w:tab/>
      </w:r>
    </w:p>
    <w:p w14:paraId="2F6A352E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．先冒烟的是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段</w:t>
      </w:r>
      <w:r>
        <w:tab/>
      </w:r>
    </w:p>
    <w:p w14:paraId="1886EC39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段的电流小于</w:t>
      </w:r>
      <w:r>
        <w:rPr>
          <w:rFonts w:ascii="Times New Roman" w:eastAsia="新宋体" w:hAnsi="Times New Roman" w:hint="eastAsia"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段的电流</w:t>
      </w:r>
    </w:p>
    <w:p w14:paraId="0B20F744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lastRenderedPageBreak/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ABA93CB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14:paraId="32C48D0B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、由图知，锡纸条上</w:t>
      </w: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Cs w:val="21"/>
        </w:rPr>
        <w:t>段的材料和长度相等，</w:t>
      </w: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段横截面积最小，</w:t>
      </w:r>
      <w:r>
        <w:rPr>
          <w:rFonts w:ascii="Times New Roman" w:eastAsia="新宋体" w:hAnsi="Times New Roman" w:hint="eastAsia"/>
          <w:color w:val="FF0000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Cs w:val="21"/>
        </w:rPr>
        <w:t>段横截面积最大，在材料和长度相同时，横截面积越小电阻越大，所以</w:t>
      </w: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段的电阻最大，</w:t>
      </w:r>
      <w:r>
        <w:rPr>
          <w:rFonts w:ascii="Times New Roman" w:eastAsia="新宋体" w:hAnsi="Times New Roman" w:hint="eastAsia"/>
          <w:color w:val="FF0000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Cs w:val="21"/>
        </w:rPr>
        <w:t>段的电阻较大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Cs w:val="21"/>
        </w:rPr>
        <w:t>段的电阻最小，故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39639E9C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BCD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Cs w:val="21"/>
        </w:rPr>
        <w:t>段可看作是串联，通过三段的电流相等，根据</w:t>
      </w:r>
      <w:r>
        <w:rPr>
          <w:rFonts w:ascii="Times New Roman" w:eastAsia="新宋体" w:hAnsi="Times New Roman" w:hint="eastAsia"/>
          <w:color w:val="FF0000"/>
          <w:szCs w:val="21"/>
        </w:rPr>
        <w:t>Q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Rt</w:t>
      </w:r>
      <w:r>
        <w:rPr>
          <w:rFonts w:ascii="Times New Roman" w:eastAsia="新宋体" w:hAnsi="Times New Roman" w:hint="eastAsia"/>
          <w:color w:val="FF0000"/>
          <w:szCs w:val="21"/>
        </w:rPr>
        <w:t>可知相等时间内，</w:t>
      </w: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段的电阻最大，产生热量最多，其次是</w:t>
      </w:r>
      <w:r>
        <w:rPr>
          <w:rFonts w:ascii="Times New Roman" w:eastAsia="新宋体" w:hAnsi="Times New Roman" w:hint="eastAsia"/>
          <w:color w:val="FF0000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Cs w:val="21"/>
        </w:rPr>
        <w:t>段，</w:t>
      </w:r>
      <w:r>
        <w:rPr>
          <w:rFonts w:ascii="Times New Roman" w:eastAsia="新宋体" w:hAnsi="Times New Roman" w:hint="eastAsia"/>
          <w:color w:val="FF0000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Cs w:val="21"/>
        </w:rPr>
        <w:t>段产生的热量最少，所以先冒烟的是</w:t>
      </w: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段，故</w:t>
      </w:r>
      <w:r>
        <w:rPr>
          <w:rFonts w:ascii="Times New Roman" w:eastAsia="新宋体" w:hAnsi="Times New Roman" w:hint="eastAsia"/>
          <w:color w:val="FF0000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Cs w:val="21"/>
        </w:rPr>
        <w:t>正确，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3DC8A8AE" w14:textId="77777777" w:rsidR="004F7CCE" w:rsidRDefault="00253CC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秋•邗江区期末）甲、乙两电热丝电阻之比为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，通过的电流之比为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，则相同时间内产生的热量之比为（　　）</w:t>
      </w:r>
    </w:p>
    <w:p w14:paraId="55FBE52A" w14:textId="77777777" w:rsidR="004F7CCE" w:rsidRDefault="00253CC7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1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1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6</w:t>
      </w:r>
    </w:p>
    <w:p w14:paraId="3B9360D0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1FF5DC43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解：由题意可知，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color w:val="FF0000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color w:val="FF0000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360FC1DE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</w:t>
      </w:r>
      <w:r>
        <w:rPr>
          <w:rFonts w:ascii="Times New Roman" w:eastAsia="新宋体" w:hAnsi="Times New Roman" w:hint="eastAsia"/>
          <w:color w:val="FF0000"/>
          <w:szCs w:val="21"/>
        </w:rPr>
        <w:t>Q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Rt</w:t>
      </w:r>
      <w:r>
        <w:rPr>
          <w:rFonts w:ascii="Times New Roman" w:eastAsia="新宋体" w:hAnsi="Times New Roman" w:hint="eastAsia"/>
          <w:color w:val="FF0000"/>
          <w:szCs w:val="21"/>
        </w:rPr>
        <w:t>可得，在相同时间内产生的热量之比：</w:t>
      </w:r>
      <w:r>
        <w:rPr>
          <w:color w:val="FF0000"/>
          <w:position w:val="-30"/>
        </w:rPr>
        <w:pict w14:anchorId="458E5371">
          <v:shape id="图片 323" o:spid="_x0000_i1148" type="#_x0000_t75" style="width:21pt;height:35.5pt">
            <v:imagedata r:id="rId12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6"/>
        </w:rPr>
        <w:pict w14:anchorId="0023FF2E">
          <v:shape id="图片 324" o:spid="_x0000_i1149" type="#_x0000_t75" style="width:53.5pt;height:43pt">
            <v:imagedata r:id="rId12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0001351F">
          <v:shape id="图片 325" o:spid="_x0000_i1150" type="#_x0000_t75" style="width:54pt;height:34.5pt">
            <v:imagedata r:id="rId128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495F9C96">
          <v:shape id="图片 326" o:spid="_x0000_i1151" type="#_x0000_t75" style="width:10pt;height:26.5pt">
            <v:imagedata r:id="rId12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正确，</w:t>
      </w:r>
      <w:r>
        <w:rPr>
          <w:rFonts w:ascii="Times New Roman" w:eastAsia="新宋体" w:hAnsi="Times New Roman" w:hint="eastAsia"/>
          <w:color w:val="FF0000"/>
          <w:szCs w:val="21"/>
        </w:rPr>
        <w:t>ACD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158D3F16" w14:textId="77777777" w:rsidR="004F7CCE" w:rsidRDefault="00253CC7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一十一．焦耳定律在实际中的应用</w:t>
      </w:r>
    </w:p>
    <w:p w14:paraId="66B9F5DF" w14:textId="77777777" w:rsidR="004F7CCE" w:rsidRDefault="00253CC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秋•兴化市期末）家庭电路中，由于线路连接处接触不良，造成局部过热，也可能会引起火灾。下列关于接触不良处过热的原因分析正确的是（　　）</w:t>
      </w:r>
    </w:p>
    <w:p w14:paraId="071A65C6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．因电阻变大，使得通过此处电流比电路中其他部分电流小，但长时间通电造成的</w:t>
      </w:r>
      <w:r>
        <w:tab/>
      </w:r>
    </w:p>
    <w:p w14:paraId="1ABF16C7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．因电阻变小，使得通过此处电流变大，长时间通电造成的</w:t>
      </w:r>
      <w:r>
        <w:tab/>
      </w:r>
    </w:p>
    <w:p w14:paraId="2FD98C76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．因电阻变小，使得此处的发热功率变大，长时间通电造成的</w:t>
      </w:r>
      <w:r>
        <w:tab/>
      </w:r>
    </w:p>
    <w:p w14:paraId="47EE5F3C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．此处电流与电路中其他部分电流相等，因电阻变大，长时间</w:t>
      </w:r>
      <w:r>
        <w:rPr>
          <w:rFonts w:ascii="Times New Roman" w:eastAsia="新宋体" w:hAnsi="Times New Roman" w:hint="eastAsia"/>
          <w:szCs w:val="21"/>
        </w:rPr>
        <w:t>通电造成的</w:t>
      </w:r>
    </w:p>
    <w:p w14:paraId="1EC86EDE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A520DF9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解：导线与用电器串联接入电路中，根据串联电路的电流规律可知，此处电流与电路中其他部分电流相等；当线路连接处接触不良时，该处的电阻会增大，由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可知，该处的发热功率增大；根据</w:t>
      </w:r>
      <w:r>
        <w:rPr>
          <w:rFonts w:ascii="Times New Roman" w:eastAsia="新宋体" w:hAnsi="Times New Roman" w:hint="eastAsia"/>
          <w:color w:val="FF0000"/>
          <w:szCs w:val="21"/>
        </w:rPr>
        <w:t>Q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Rt</w:t>
      </w:r>
      <w:r>
        <w:rPr>
          <w:rFonts w:ascii="Times New Roman" w:eastAsia="新宋体" w:hAnsi="Times New Roman" w:hint="eastAsia"/>
          <w:color w:val="FF0000"/>
          <w:szCs w:val="21"/>
        </w:rPr>
        <w:t>可知，长时间通电时在接触不良处电流产生的热量过多，从而造成接触不良处过热，会引发火灾；故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正确，</w:t>
      </w:r>
      <w:r>
        <w:rPr>
          <w:rFonts w:ascii="Times New Roman" w:eastAsia="新宋体" w:hAnsi="Times New Roman" w:hint="eastAsia"/>
          <w:color w:val="FF0000"/>
          <w:szCs w:val="21"/>
        </w:rPr>
        <w:t>ABC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08EEBC56" w14:textId="77777777" w:rsidR="004F7CCE" w:rsidRDefault="00253CC7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一十二．电热的利用与防止</w:t>
      </w:r>
    </w:p>
    <w:p w14:paraId="49BBEF88" w14:textId="77777777" w:rsidR="004F7CCE" w:rsidRDefault="00253CC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秋•江苏期末）将规格都是“</w:t>
      </w:r>
      <w:r>
        <w:rPr>
          <w:rFonts w:ascii="Times New Roman" w:eastAsia="新宋体" w:hAnsi="Times New Roman" w:hint="eastAsia"/>
          <w:szCs w:val="21"/>
        </w:rPr>
        <w:t>220V 180W</w:t>
      </w:r>
      <w:r>
        <w:rPr>
          <w:rFonts w:ascii="Times New Roman" w:eastAsia="新宋体" w:hAnsi="Times New Roman" w:hint="eastAsia"/>
          <w:szCs w:val="21"/>
        </w:rPr>
        <w:t>”</w:t>
      </w:r>
      <w:r>
        <w:rPr>
          <w:rFonts w:ascii="Times New Roman" w:eastAsia="新宋体" w:hAnsi="Times New Roman" w:hint="eastAsia"/>
          <w:szCs w:val="21"/>
        </w:rPr>
        <w:t>的一台电冰箱、一台电脑和一床电热毯，分别接入同一家庭电路中，若通电时间相同，则下列说法正确的是（　　）</w:t>
      </w:r>
    </w:p>
    <w:p w14:paraId="49E10867" w14:textId="77777777" w:rsidR="004F7CCE" w:rsidRDefault="00253CC7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．电冰箱产生的热量最多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．电脑产生的热量最多</w:t>
      </w:r>
      <w:r>
        <w:tab/>
      </w:r>
    </w:p>
    <w:p w14:paraId="590C22A5" w14:textId="77777777" w:rsidR="004F7CCE" w:rsidRDefault="00253CC7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C</w:t>
      </w:r>
      <w:r>
        <w:rPr>
          <w:rFonts w:ascii="Times New Roman" w:eastAsia="新宋体" w:hAnsi="Times New Roman" w:hint="eastAsia"/>
          <w:szCs w:val="21"/>
        </w:rPr>
        <w:t>．电热毯产生的热量最多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．三者产生的热量一样多</w:t>
      </w:r>
    </w:p>
    <w:p w14:paraId="4199FBDE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B604B04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解：家庭电路中，各个用电器两端的电压相同，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220V</w:t>
      </w:r>
      <w:r>
        <w:rPr>
          <w:rFonts w:ascii="Times New Roman" w:eastAsia="新宋体" w:hAnsi="Times New Roman" w:hint="eastAsia"/>
          <w:color w:val="FF0000"/>
          <w:szCs w:val="21"/>
        </w:rPr>
        <w:t>，三种用电器的实际功率：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实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额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180W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482AAA59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根据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Pt</w:t>
      </w:r>
      <w:r>
        <w:rPr>
          <w:rFonts w:ascii="Times New Roman" w:eastAsia="新宋体" w:hAnsi="Times New Roman" w:hint="eastAsia"/>
          <w:color w:val="FF0000"/>
          <w:szCs w:val="21"/>
        </w:rPr>
        <w:t>，用电器工作时间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相等，三种用电器消耗的电能相同；电冰箱与电脑工作时，主要把电能转化为机械能或其他形式的能，产生的热量很小，电热毯工作时电热丝产生热量，把电能全部转化为热量；产生热量最多的是电热毯。</w:t>
      </w:r>
    </w:p>
    <w:p w14:paraId="27D606A1" w14:textId="77777777" w:rsidR="004F7CCE" w:rsidRDefault="00253CC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秋•邗江区期末）在如图所示的家用电器中，相同时间内产生的热量远小于其消耗电能的是（　　）</w:t>
      </w:r>
    </w:p>
    <w:p w14:paraId="58C91059" w14:textId="77777777" w:rsidR="004F7CCE" w:rsidRDefault="00253CC7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740702CA">
          <v:shape id="图片 327" o:spid="_x0000_i1152" type="#_x0000_t75" alt="http://www.zxxk.com" style="width:76pt;height:77.5pt">
            <v:imagedata r:id="rId130" o:title=""/>
          </v:shape>
        </w:pict>
      </w:r>
      <w:r>
        <w:rPr>
          <w:rFonts w:ascii="Times New Roman" w:eastAsia="新宋体" w:hAnsi="Times New Roman" w:hint="eastAsia"/>
          <w:szCs w:val="21"/>
        </w:rPr>
        <w:t>电风扇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4C02F10C">
          <v:shape id="图片 328" o:spid="_x0000_i1153" type="#_x0000_t75" alt="http://www.zxxk.com" style="width:77.5pt;height:65.5pt">
            <v:imagedata r:id="rId131" o:title=""/>
          </v:shape>
        </w:pict>
      </w:r>
      <w:r>
        <w:rPr>
          <w:rFonts w:ascii="Times New Roman" w:eastAsia="新宋体" w:hAnsi="Times New Roman" w:hint="eastAsia"/>
          <w:szCs w:val="21"/>
        </w:rPr>
        <w:t>电水壶</w:t>
      </w:r>
      <w:r>
        <w:tab/>
      </w:r>
    </w:p>
    <w:p w14:paraId="34851993" w14:textId="77777777" w:rsidR="004F7CCE" w:rsidRDefault="00253CC7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27E64854">
          <v:shape id="图片 329" o:spid="_x0000_i1154" type="#_x0000_t75" alt="http://www.zxxk.com" style="width:83.5pt;height:66pt">
            <v:imagedata r:id="rId132" o:title=""/>
          </v:shape>
        </w:pic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电熨斗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487198BB">
          <v:shape id="图片 330" o:spid="_x0000_i1155" type="#_x0000_t75" alt="http://www.zxxk.com" style="width:54pt;height:79pt">
            <v:imagedata r:id="rId133" o:title=""/>
          </v:shape>
        </w:pict>
      </w:r>
      <w:r>
        <w:rPr>
          <w:rFonts w:ascii="Times New Roman" w:eastAsia="新宋体" w:hAnsi="Times New Roman" w:hint="eastAsia"/>
          <w:szCs w:val="21"/>
        </w:rPr>
        <w:t>电暖气</w:t>
      </w:r>
    </w:p>
    <w:p w14:paraId="7132DDD0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774645B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解：电水壶、电熨斗、电暖气三个用电器都是利用电流热效应工作的，电流通过它们做功时电能全部转化为内能，即</w:t>
      </w:r>
      <w:r>
        <w:rPr>
          <w:rFonts w:ascii="Times New Roman" w:eastAsia="新宋体" w:hAnsi="Times New Roman" w:hint="eastAsia"/>
          <w:color w:val="FF0000"/>
          <w:szCs w:val="21"/>
        </w:rPr>
        <w:t>Q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73AD132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而电流通过电风扇做功时，将电能大部分转化为机械能使风扇转动，只有一少部分转化为内能，即</w:t>
      </w:r>
      <w:r>
        <w:rPr>
          <w:rFonts w:ascii="Times New Roman" w:eastAsia="新宋体" w:hAnsi="Times New Roman" w:hint="eastAsia"/>
          <w:color w:val="FF0000"/>
          <w:szCs w:val="21"/>
        </w:rPr>
        <w:t>Q</w:t>
      </w:r>
      <w:r>
        <w:rPr>
          <w:rFonts w:ascii="Times New Roman" w:eastAsia="新宋体" w:hAnsi="Times New Roman" w:hint="eastAsia"/>
          <w:color w:val="FF0000"/>
          <w:szCs w:val="21"/>
        </w:rPr>
        <w:t>＜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67858B7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所以相同时间内产生的热量远小于其消耗电能的是电风扇。</w:t>
      </w:r>
    </w:p>
    <w:p w14:paraId="51F00706" w14:textId="77777777" w:rsidR="004F7CCE" w:rsidRDefault="00253CC7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一十三．家庭电路的组成与连接</w:t>
      </w:r>
    </w:p>
    <w:p w14:paraId="004A40E8" w14:textId="77777777" w:rsidR="004F7CCE" w:rsidRDefault="00253CC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秋•阜宁县期末）在楼梯中间安装的电灯，需要在楼上、楼下都能控制灯的亮和灭。如图所示为四位同学设计的控制楼梯灯的模拟电路图，其中不能达到控制要求的是（　　）</w:t>
      </w:r>
    </w:p>
    <w:p w14:paraId="3BA8C1F3" w14:textId="77777777" w:rsidR="004F7CCE" w:rsidRDefault="00253CC7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48FD0C15">
          <v:shape id="图片 331" o:spid="_x0000_i1156" type="#_x0000_t75" alt="http://www.zxxk.com" style="width:366pt;height:77.5pt">
            <v:imagedata r:id="rId134" o:title=""/>
          </v:shape>
        </w:pict>
      </w:r>
    </w:p>
    <w:p w14:paraId="54254D90" w14:textId="77777777" w:rsidR="004F7CCE" w:rsidRDefault="00253CC7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．图甲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．图乙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．图丙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．图丁</w:t>
      </w:r>
    </w:p>
    <w:p w14:paraId="361D5DB6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1FA0E523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lastRenderedPageBreak/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、如图，电路是断开的，灯泡不工作，当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移到下端触点或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移到上端触点，电路都是闭合电路，灯泡都能正常工作，电路设计正确。不符合题意。</w:t>
      </w:r>
    </w:p>
    <w:p w14:paraId="7A833745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、如图，电路是闭合电路，灯泡工作，当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移到下端触点或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移到上端触点，电路都是断开的电路，灯泡都停止工作，电路设计正确。不符合题意。</w:t>
      </w:r>
    </w:p>
    <w:p w14:paraId="16EC3DD1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、如图，电路是闭合电路，灯泡工作，当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移到左端的触点，灯泡还工作。电路设计错误。符合题意。</w:t>
      </w:r>
    </w:p>
    <w:p w14:paraId="000C3633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、如图，电路是闭合电路，灯泡工作，当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移到上端触点或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移到下端触点，电路都是断开的电路，灯泡都停止工作，电路设计正确。不符合题意。</w:t>
      </w:r>
    </w:p>
    <w:p w14:paraId="6F87E9A3" w14:textId="77777777" w:rsidR="004F7CCE" w:rsidRDefault="00253CC7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一十四．插座的构造与工作方式</w:t>
      </w:r>
    </w:p>
    <w:p w14:paraId="4C1B0B60" w14:textId="77777777" w:rsidR="004F7CCE" w:rsidRDefault="00253CC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秋•淮安区期末）家庭电路中，电冰箱、洗衣机等家用电器，金属外壳均用三线插头接地，其目的是（　　）</w:t>
      </w:r>
    </w:p>
    <w:p w14:paraId="44903E69" w14:textId="77777777" w:rsidR="004F7CCE" w:rsidRDefault="00253CC7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．防止发生触电事故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．延长电器使用寿命</w:t>
      </w:r>
      <w:r>
        <w:tab/>
      </w:r>
    </w:p>
    <w:p w14:paraId="6CB7287F" w14:textId="77777777" w:rsidR="004F7CCE" w:rsidRDefault="00253CC7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．保证电器正常工作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．节约用电避免浪费</w:t>
      </w:r>
    </w:p>
    <w:p w14:paraId="49996E9F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1E35A58D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解：三孔插座的接法是左零右火上接地，三脚插头的接法是中上的脚要与用电器外壳相连；当三脚插头插入三孔插座时，使金属外壳通过接地线与大地相连通，这样若用电器的金属外壳万一带电，电流会</w:t>
      </w:r>
      <w:r>
        <w:rPr>
          <w:rFonts w:ascii="Times New Roman" w:eastAsia="新宋体" w:hAnsi="Times New Roman" w:hint="eastAsia"/>
          <w:color w:val="FF0000"/>
          <w:szCs w:val="21"/>
        </w:rPr>
        <w:t>通过地线导入大地，防止造成触电事故的发生。</w:t>
      </w:r>
    </w:p>
    <w:p w14:paraId="0B1CD942" w14:textId="77777777" w:rsidR="004F7CCE" w:rsidRDefault="00253CC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秋•建湖县期末）如图是一只完好的移动插座，闭合开关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，指示灯发光。再将台灯插入接线板的插座，台灯与指示灯都能发光。下列说法正确的是（　　）</w:t>
      </w:r>
    </w:p>
    <w:p w14:paraId="6CC773F1" w14:textId="77777777" w:rsidR="004F7CCE" w:rsidRDefault="00253CC7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2EC56CC7">
          <v:shape id="图片 332" o:spid="_x0000_i1157" type="#_x0000_t75" alt="http://www.zxxk.com" style="width:135pt;height:88.5pt">
            <v:imagedata r:id="rId135" o:title=""/>
          </v:shape>
        </w:pict>
      </w:r>
    </w:p>
    <w:p w14:paraId="3AB7E2E1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．台灯与指示灯串联，并受开关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控制</w:t>
      </w:r>
      <w:r>
        <w:tab/>
      </w:r>
    </w:p>
    <w:p w14:paraId="3B87B52B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．台灯与指示灯并联，开关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在干路上</w:t>
      </w:r>
      <w:r>
        <w:tab/>
      </w:r>
    </w:p>
    <w:p w14:paraId="603E0DE2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．该接线板的连接线内只有火线和零线两根导线</w:t>
      </w:r>
      <w:r>
        <w:tab/>
      </w:r>
    </w:p>
    <w:p w14:paraId="47A77A15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．该接线板上有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个插孔会使测电笔氖光发光</w:t>
      </w:r>
    </w:p>
    <w:p w14:paraId="7F034F71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3D0B9DC2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、开关控制台灯和指示灯，而台灯和指示灯互不影响，因此台灯与指示灯并联，开关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在干路上，故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错误、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01AFF120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、根据图示可知，该插头为三脚插头，因此相连的线有火线、零线和地线，故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55C1FD57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、从接线板上可以看出，两个三孔插座，两个两孔插座，因此一共有四个插孔与火线</w:t>
      </w:r>
      <w:r>
        <w:rPr>
          <w:rFonts w:ascii="Times New Roman" w:eastAsia="新宋体" w:hAnsi="Times New Roman" w:hint="eastAsia"/>
          <w:color w:val="FF0000"/>
          <w:szCs w:val="21"/>
        </w:rPr>
        <w:lastRenderedPageBreak/>
        <w:t>相连，即四个插孔能使测电笔氖管发光，故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0E20CC9A" w14:textId="77777777" w:rsidR="004F7CCE" w:rsidRDefault="00253CC7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一十五．熔断器的作用及保险丝的选择方法</w:t>
      </w:r>
    </w:p>
    <w:p w14:paraId="1B55D9D5" w14:textId="77777777" w:rsidR="004F7CCE" w:rsidRDefault="00253CC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秋•泰兴市期末）关于家庭电路，下列说法中错误的是（　　）</w:t>
      </w:r>
    </w:p>
    <w:p w14:paraId="47928876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．用电器使用三线插头，是为了防止漏电而采取的保护措施</w:t>
      </w:r>
      <w:r>
        <w:tab/>
      </w:r>
    </w:p>
    <w:p w14:paraId="5B89E6AA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．家庭电路中总电流过大，保险丝熔断，一定是出现了短路现象</w:t>
      </w:r>
      <w:r>
        <w:tab/>
      </w:r>
    </w:p>
    <w:p w14:paraId="5462F2C1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．在家庭电路中，同时工作的用电器越多，总电流越大</w:t>
      </w:r>
      <w:r>
        <w:tab/>
      </w:r>
    </w:p>
    <w:p w14:paraId="7307BEA3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．保险丝一般选用电阻比较大，熔点比较低的合金材料制作而成的</w:t>
      </w:r>
    </w:p>
    <w:p w14:paraId="0B295BF8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CB9EA2C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14:paraId="135972DA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、用电器使用三线插头，三孔插座上面的孔接地线，在用电器漏电时，人接触用电器，地线可以把人短路避免触电事故发生，故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6997D901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、保险丝熔断是因为电路中电流过大，电流过大可能是短路或总功率过大造成的，故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016CE3F8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、在导体长度和材料一定时，横截面积越大，电阻越小；家庭电路中用电器都是并联的，同时工作的用电器</w:t>
      </w:r>
      <w:r>
        <w:rPr>
          <w:rFonts w:ascii="Times New Roman" w:eastAsia="新宋体" w:hAnsi="Times New Roman" w:hint="eastAsia"/>
          <w:color w:val="FF0000"/>
          <w:szCs w:val="21"/>
        </w:rPr>
        <w:t>越多，相当于增大了导体的横截面积，所以总电阻越小，根据欧姆定律可知，干路中的电流越大，故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49724416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、保险丝一般选择电阻大，熔点低的铅锑合金制成的，故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3FAAD32A" w14:textId="77777777" w:rsidR="004F7CCE" w:rsidRDefault="00253CC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秋•姜堰区期末）如图所示，在接线柱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间接入导线（其材料为普通铜丝），在接线柱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间接入熔丝．接通电源，灯泡正常发光，熔丝不熔断；断开电源，在</w:t>
      </w:r>
      <w:r>
        <w:rPr>
          <w:rFonts w:ascii="Times New Roman" w:eastAsia="新宋体" w:hAnsi="Times New Roman" w:hint="eastAsia"/>
          <w:szCs w:val="21"/>
        </w:rPr>
        <w:t xml:space="preserve"> 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间连上一根导线，再次接通电源时，灯不亮，熔丝熔断。以下判断中错误的是（　　）</w:t>
      </w:r>
    </w:p>
    <w:p w14:paraId="1773C907" w14:textId="77777777" w:rsidR="004F7CCE" w:rsidRDefault="00253CC7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66EADE64">
          <v:shape id="图片 333" o:spid="_x0000_i1158" type="#_x0000_t75" alt="http://www.zxxk.com" style="width:177pt;height:113.5pt">
            <v:imagedata r:id="rId136" o:title=""/>
          </v:shape>
        </w:pict>
      </w:r>
    </w:p>
    <w:p w14:paraId="4FF3D20E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．熔丝熔断时，熔丝中的电流大于</w:t>
      </w:r>
      <w:r>
        <w:rPr>
          <w:rFonts w:ascii="Times New Roman" w:eastAsia="新宋体" w:hAnsi="Times New Roman" w:hint="eastAsia"/>
          <w:szCs w:val="21"/>
        </w:rPr>
        <w:t xml:space="preserve"> AB </w:t>
      </w:r>
      <w:r>
        <w:rPr>
          <w:rFonts w:ascii="Times New Roman" w:eastAsia="新宋体" w:hAnsi="Times New Roman" w:hint="eastAsia"/>
          <w:szCs w:val="21"/>
        </w:rPr>
        <w:t>间导线中的电流</w:t>
      </w:r>
      <w:r>
        <w:tab/>
      </w:r>
    </w:p>
    <w:p w14:paraId="57CE4BFC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．导致熔丝熔断的原因是电路中电流过大</w:t>
      </w:r>
      <w:r>
        <w:tab/>
      </w:r>
    </w:p>
    <w:p w14:paraId="2045E7C7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．熔丝熔断，但灯泡依然完好</w:t>
      </w:r>
      <w:r>
        <w:tab/>
      </w:r>
    </w:p>
    <w:p w14:paraId="34D97FFB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．如果先在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间连上一根导线，再接通电源时，熔丝不会熔断</w:t>
      </w:r>
    </w:p>
    <w:p w14:paraId="170F8CFD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AA0805B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、熔丝和导线串联，熔丝熔断时，熔丝中的电流与</w:t>
      </w: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间导线中的电流相等，故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0A68F09D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B</w:t>
      </w:r>
      <w:r>
        <w:rPr>
          <w:rFonts w:ascii="Times New Roman" w:eastAsia="新宋体" w:hAnsi="Times New Roman" w:hint="eastAsia"/>
          <w:color w:val="FF0000"/>
          <w:szCs w:val="21"/>
        </w:rPr>
        <w:t>、断开电源，在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间连上一根导线，再次接通电源时，灯发生短路，不亮，熔丝熔断，是由于电流过大导致的，故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76E36A6F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、由于灯泡被短路，所以虽然熔丝熔断，但灯泡是完好的，故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0D771565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、如果先在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间连上一根导线，此时电路是通路，灯泡发光，电路中的电流不会过大，熔丝不会熔断，故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2C7C7AEA" w14:textId="77777777" w:rsidR="004F7CCE" w:rsidRDefault="00253CC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秋•江苏期末）下列有关家庭用电知识的说法正确的是（　　）</w:t>
      </w:r>
    </w:p>
    <w:p w14:paraId="3E8437D4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．制作保险丝应选择熔点较高、电阻较小的材料</w:t>
      </w:r>
      <w:r>
        <w:tab/>
      </w:r>
    </w:p>
    <w:p w14:paraId="715E8B2B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．使用试电笔时手不能接触笔尾金属体</w:t>
      </w:r>
      <w:r>
        <w:tab/>
      </w:r>
    </w:p>
    <w:p w14:paraId="530DD194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．控制电灯的开关应连接在火线和该电灯之间</w:t>
      </w:r>
      <w:r>
        <w:tab/>
      </w:r>
    </w:p>
    <w:p w14:paraId="542DF667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．保险丝熔断了，可以用铜丝或铁丝代替</w:t>
      </w:r>
    </w:p>
    <w:p w14:paraId="0252ACE1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38BEF6F3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、制作保险丝通常选择熔点较低、电阻率较大的铅锑合金，故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11149F80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、使用试电笔时手不能接触笔尖金属体，但应该接触笔尾金属体，故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5F37A619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、控制电灯的开关应连接在火线和该电灯之间，这样在断开开关时，才能保证灯泡处不带电，故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74EBFA8D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、铜丝或铁丝的熔点高，在电流过大时不能及时熔断，起到不保护作用，不能用来代替保险丝，故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1BF7DB86" w14:textId="77777777" w:rsidR="004F7CCE" w:rsidRDefault="00253CC7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一十六．家庭电路的故障分析</w:t>
      </w:r>
    </w:p>
    <w:p w14:paraId="0EAD7787" w14:textId="77777777" w:rsidR="004F7CCE" w:rsidRDefault="00253CC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秋•兴化市期末）小明在爸爸帮助下，尝试连接如图所示的部分家庭照明电路，为判断电路中是否有故障，他在保险丝处接入一只“</w:t>
      </w:r>
      <w:r>
        <w:rPr>
          <w:rFonts w:ascii="Times New Roman" w:eastAsia="新宋体" w:hAnsi="Times New Roman" w:hint="eastAsia"/>
          <w:szCs w:val="21"/>
        </w:rPr>
        <w:t>220V 40W</w:t>
      </w:r>
      <w:r>
        <w:rPr>
          <w:rFonts w:ascii="Times New Roman" w:eastAsia="新宋体" w:hAnsi="Times New Roman" w:hint="eastAsia"/>
          <w:szCs w:val="21"/>
        </w:rPr>
        <w:t>”的灯泡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。闭合总开关后，小明将开关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均闭合，下列关于电路故障判断说法正确的是（　　）</w:t>
      </w:r>
    </w:p>
    <w:p w14:paraId="2FCF3356" w14:textId="77777777" w:rsidR="004F7CCE" w:rsidRDefault="00253CC7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5B6282D6">
          <v:shape id="图片 334" o:spid="_x0000_i1159" type="#_x0000_t75" alt="http://www.zxxk.com" style="width:184.5pt;height:98.5pt">
            <v:imagedata r:id="rId137" o:title=""/>
          </v:shape>
        </w:pict>
      </w:r>
    </w:p>
    <w:p w14:paraId="3AF1340C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不亮，灯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发出暗红色光，则灯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一定短路</w:t>
      </w:r>
      <w:r>
        <w:tab/>
      </w:r>
    </w:p>
    <w:p w14:paraId="526686FA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均不亮，灯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正常发光，则灯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一定短路</w:t>
      </w:r>
      <w:r>
        <w:tab/>
      </w:r>
    </w:p>
    <w:p w14:paraId="4254FDC3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不亮，灯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发出暗红色光，则灯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一定断路</w:t>
      </w:r>
      <w:r>
        <w:tab/>
      </w:r>
    </w:p>
    <w:p w14:paraId="5197EC9E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均发出暗红色光，则说明电路中一定存在接触不良</w:t>
      </w:r>
    </w:p>
    <w:p w14:paraId="4C5D4DE0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32817A78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14:paraId="2C441D3E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、灯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不亮，灯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发出暗红色光，由于家庭电路是并联电路，则故障是灯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断路，故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4C22B095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B</w:t>
      </w:r>
      <w:r>
        <w:rPr>
          <w:rFonts w:ascii="Times New Roman" w:eastAsia="新宋体" w:hAnsi="Times New Roman" w:hint="eastAsia"/>
          <w:color w:val="FF0000"/>
          <w:szCs w:val="21"/>
        </w:rPr>
        <w:t>、灯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均不亮，灯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正常发光，这说明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两端的电压为电源电压，则故障灯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中的一个短路，一个断路，或两个都短路，故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69DD34E5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、灯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不亮，通过灯泡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无电流，灯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发出暗红色光，灯泡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有电流，所以故障是灯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一定断路，故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66431D31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、灯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均发出暗红色光，则说明电路是通路，不能存在接触不良，故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37C3BF23" w14:textId="77777777" w:rsidR="004F7CCE" w:rsidRDefault="00253CC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高邮市期末）如图所示的家庭照明电路中某处存在故障。电工师傅为查明故障，在保险丝处接入一只“</w:t>
      </w:r>
      <w:r>
        <w:rPr>
          <w:rFonts w:ascii="Times New Roman" w:eastAsia="新宋体" w:hAnsi="Times New Roman" w:hint="eastAsia"/>
          <w:szCs w:val="21"/>
        </w:rPr>
        <w:t>220V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40W</w:t>
      </w:r>
      <w:r>
        <w:rPr>
          <w:rFonts w:ascii="Times New Roman" w:eastAsia="新宋体" w:hAnsi="Times New Roman" w:hint="eastAsia"/>
          <w:szCs w:val="21"/>
        </w:rPr>
        <w:t>”的灯泡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。当只闭合开关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时，灯泡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正常发光，灯泡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不发光；当只闭合开关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时，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都呈暗红色（比正常发光状态暗得多）。由此可以确定（　　）</w:t>
      </w:r>
    </w:p>
    <w:p w14:paraId="6B886F7D" w14:textId="77777777" w:rsidR="004F7CCE" w:rsidRDefault="00253CC7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6D4223C8">
          <v:shape id="图片 335" o:spid="_x0000_i1160" type="#_x0000_t75" alt="http://www.zxxk.com" style="width:184.5pt;height:98.5pt">
            <v:imagedata r:id="rId137" o:title=""/>
          </v:shape>
        </w:pict>
      </w:r>
    </w:p>
    <w:p w14:paraId="6C29FD14" w14:textId="77777777" w:rsidR="004F7CCE" w:rsidRDefault="00253CC7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灯头接线处断路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灯头接线处短路</w:t>
      </w:r>
      <w:r>
        <w:tab/>
      </w:r>
    </w:p>
    <w:p w14:paraId="21DECD0C" w14:textId="77777777" w:rsidR="004F7CCE" w:rsidRDefault="00253CC7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短路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灯头接线处短路</w:t>
      </w:r>
    </w:p>
    <w:p w14:paraId="7B6D04AC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205926FC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14:paraId="173945A0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当只闭合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时，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串联，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正常发光，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不发光，这说明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被短路，使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直接接在电源上，从而使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正常发光，故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正确，</w:t>
      </w:r>
      <w:r>
        <w:rPr>
          <w:rFonts w:ascii="Times New Roman" w:eastAsia="新宋体" w:hAnsi="Times New Roman" w:hint="eastAsia"/>
          <w:color w:val="FF0000"/>
          <w:szCs w:val="21"/>
        </w:rPr>
        <w:t>AC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0B30C7D2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当只闭合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时，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串联，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和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都呈暗红色，是因为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分得电压都低于</w:t>
      </w:r>
      <w:r>
        <w:rPr>
          <w:rFonts w:ascii="Times New Roman" w:eastAsia="新宋体" w:hAnsi="Times New Roman" w:hint="eastAsia"/>
          <w:color w:val="FF0000"/>
          <w:szCs w:val="21"/>
        </w:rPr>
        <w:t>220V</w:t>
      </w:r>
      <w:r>
        <w:rPr>
          <w:rFonts w:ascii="Times New Roman" w:eastAsia="新宋体" w:hAnsi="Times New Roman" w:hint="eastAsia"/>
          <w:color w:val="FF0000"/>
          <w:szCs w:val="21"/>
        </w:rPr>
        <w:t>，所以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支路正常，故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696E7BB5" w14:textId="77777777" w:rsidR="004F7CCE" w:rsidRDefault="00253CC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秋•东台市期末）如图所示是某家庭电路，闭合开关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正常发光、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不亮。断开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、保持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闭合，用测电笔插入插座上孔氖管发光，插入插座下孔氖管发光。则故障可能是（　　）</w:t>
      </w:r>
    </w:p>
    <w:p w14:paraId="4E8CC657" w14:textId="77777777" w:rsidR="004F7CCE" w:rsidRDefault="00253CC7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1D6399E8">
          <v:shape id="图片 336" o:spid="_x0000_i1161" type="#_x0000_t75" alt="http://www.zxxk.com" style="width:195pt;height:81pt">
            <v:imagedata r:id="rId138" o:title=""/>
          </v:shape>
        </w:pict>
      </w:r>
    </w:p>
    <w:p w14:paraId="09A1CD8D" w14:textId="77777777" w:rsidR="004F7CCE" w:rsidRDefault="00253CC7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间断路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间断路</w:t>
      </w:r>
      <w:r>
        <w:tab/>
      </w:r>
    </w:p>
    <w:p w14:paraId="1F575AD0" w14:textId="77777777" w:rsidR="004F7CCE" w:rsidRDefault="00253CC7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断路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点到零线之间断路</w:t>
      </w:r>
    </w:p>
    <w:p w14:paraId="7543A710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3F6D1849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lastRenderedPageBreak/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解：闭合开关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，灯泡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正常发光、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不亮，则灯泡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所在电路正常，即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点到零线之间不会断路；</w:t>
      </w:r>
    </w:p>
    <w:p w14:paraId="57496B94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若灯泡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断路，因并联电路各支路互不影响，所以不会影响插座（即用测电笔测试插座的上下两孔时，只有上孔能使氖管发光），故不可能是灯泡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断路；</w:t>
      </w:r>
    </w:p>
    <w:p w14:paraId="36B0FC69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断开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、保持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闭合，用测电笔插入插座上孔时氖管发光，说明火线是完好的，故</w:t>
      </w:r>
      <w:r>
        <w:rPr>
          <w:rFonts w:ascii="Times New Roman" w:eastAsia="新宋体" w:hAnsi="Times New Roman" w:hint="eastAsia"/>
          <w:color w:val="FF0000"/>
          <w:szCs w:val="21"/>
        </w:rPr>
        <w:t>ac</w:t>
      </w:r>
      <w:r>
        <w:rPr>
          <w:rFonts w:ascii="Times New Roman" w:eastAsia="新宋体" w:hAnsi="Times New Roman" w:hint="eastAsia"/>
          <w:color w:val="FF0000"/>
          <w:szCs w:val="21"/>
        </w:rPr>
        <w:t>间没有断路；</w:t>
      </w:r>
    </w:p>
    <w:p w14:paraId="3ED01459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而用测电笔插入插座下孔时氖管也发光，这说明插座的下孔与火线之间也是接通的，由于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是完好的，则插座的下孔通过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与火线相连，所以故障是</w:t>
      </w:r>
      <w:r>
        <w:rPr>
          <w:rFonts w:ascii="Times New Roman" w:eastAsia="新宋体" w:hAnsi="Times New Roman" w:hint="eastAsia"/>
          <w:color w:val="FF0000"/>
          <w:szCs w:val="21"/>
        </w:rPr>
        <w:t>bd</w:t>
      </w:r>
      <w:r>
        <w:rPr>
          <w:rFonts w:ascii="Times New Roman" w:eastAsia="新宋体" w:hAnsi="Times New Roman" w:hint="eastAsia"/>
          <w:color w:val="FF0000"/>
          <w:szCs w:val="21"/>
        </w:rPr>
        <w:t>间断路；</w:t>
      </w:r>
    </w:p>
    <w:p w14:paraId="4FA969C1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综上所述，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314AFFA2" w14:textId="77777777" w:rsidR="004F7CCE" w:rsidRDefault="00253CC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阜宁县期末）如图所示为某家庭卫生间电路，电灯和电热水器都在正常工作。在三孔插座上刚插上洗衣机（开关未闭合）的插头时，所有用电器都停止工作，拔出洗衣机的插头后，用测电笔测试三孔插座的左右两孔，氖管都发光，发现有一根熔丝熔断了。下列分析合理的是（　　）</w:t>
      </w:r>
    </w:p>
    <w:p w14:paraId="253DC09F" w14:textId="77777777" w:rsidR="004F7CCE" w:rsidRDefault="00253CC7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111422A4">
          <v:shape id="图片 337" o:spid="_x0000_i1162" type="#_x0000_t75" alt="http://www.zxxk.com" style="width:175pt;height:77.5pt">
            <v:imagedata r:id="rId139" o:title=""/>
          </v:shape>
        </w:pict>
      </w:r>
    </w:p>
    <w:p w14:paraId="4D135446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．一定是电路超负荷工作</w:t>
      </w:r>
      <w:r>
        <w:tab/>
      </w:r>
    </w:p>
    <w:p w14:paraId="7994EA53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．断开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，再用测电笔检测三孔插座的左右两孔，氖管都发光</w:t>
      </w:r>
      <w:r>
        <w:tab/>
      </w:r>
    </w:p>
    <w:p w14:paraId="60EE7DBE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．只断开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，再用测电笔检测开关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的两个接线柱，氖管都不发光</w:t>
      </w:r>
      <w:r>
        <w:tab/>
      </w:r>
    </w:p>
    <w:p w14:paraId="385ACB26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．只取下灯泡，再用测电笔检测灯座的两个接线柱，氖管都发光</w:t>
      </w:r>
    </w:p>
    <w:p w14:paraId="0E304494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CC39816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14:paraId="26AE7848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由题知，在三孔插座上刚插上洗衣机（开关未闭合）的插头时，所有用电器都停止工作，有一根熔丝熔断了，说明电路中电流过大；因洗衣机的开关未闭合，即洗衣机没有工作，说明不是用电器的总功率过大造成的（即不是电路超负荷工作），则产生该现象的原因是洗衣机的插头处短路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0E493867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、由题知，拔出洗衣机的插头后，用测电笔测试三孔插座的左右两孔，氖管都发光，说明三孔插座的左右两孔都与火线相连，则火线上的熔丝是完好的，所以是零线上的熔丝熔断了；</w:t>
      </w:r>
    </w:p>
    <w:p w14:paraId="2A057D85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断开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时，三孔插座的左孔无法与火线相连，因此用测电笔检测三孔插座的左孔</w:t>
      </w:r>
      <w:r>
        <w:rPr>
          <w:rFonts w:ascii="Times New Roman" w:eastAsia="新宋体" w:hAnsi="Times New Roman" w:hint="eastAsia"/>
          <w:color w:val="FF0000"/>
          <w:szCs w:val="21"/>
        </w:rPr>
        <w:t>时，氖管不发光，故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2FAD1057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、只断开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的上下两个接线柱都与火线相连，因此用测电笔检测开关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的两个接线柱，氖管都发光，故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1D5895DA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D</w:t>
      </w:r>
      <w:r>
        <w:rPr>
          <w:rFonts w:ascii="Times New Roman" w:eastAsia="新宋体" w:hAnsi="Times New Roman" w:hint="eastAsia"/>
          <w:color w:val="FF0000"/>
          <w:szCs w:val="21"/>
        </w:rPr>
        <w:t>、只取下灯泡，灯座的左接线柱通过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与火线相连，灯座的右接线柱通过电热器、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与火线相连，氖管都发光，故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6A79812B" w14:textId="77777777" w:rsidR="004F7CCE" w:rsidRDefault="00253CC7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一十七．安全用电原则</w:t>
      </w:r>
    </w:p>
    <w:p w14:paraId="525D3892" w14:textId="77777777" w:rsidR="004F7CCE" w:rsidRDefault="00253CC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秋•建湖县期末）下列做法符合安全用电原则的是（　　）</w:t>
      </w:r>
    </w:p>
    <w:p w14:paraId="5D500CBC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．家用电器起火时应迅速用水扑灭</w:t>
      </w:r>
      <w:r>
        <w:tab/>
      </w:r>
    </w:p>
    <w:p w14:paraId="63055E03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．多个大功率用电器应接在同一插线板上使用</w:t>
      </w:r>
      <w:r>
        <w:tab/>
      </w:r>
    </w:p>
    <w:p w14:paraId="5FF4917F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．控制用电器的开关一定要接在零线上</w:t>
      </w:r>
      <w:r>
        <w:tab/>
      </w:r>
    </w:p>
    <w:p w14:paraId="447EB15E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．有金属外壳的家用电器，一定要将外壳</w:t>
      </w:r>
      <w:r>
        <w:rPr>
          <w:rFonts w:ascii="Times New Roman" w:eastAsia="新宋体" w:hAnsi="Times New Roman" w:hint="eastAsia"/>
          <w:szCs w:val="21"/>
        </w:rPr>
        <w:t>接地</w:t>
      </w:r>
    </w:p>
    <w:p w14:paraId="4B674322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3873CFA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14:paraId="063B238E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、水是导体；家用电器起火时，如果直接用水去灭火，会发生触电事故，故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25CFC52C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、家庭电路中不能同时使用多个大功率用电器，否则会使电路中电流的过大而引起火灾，故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2ECBE082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、控制用电器的开关一定要接在火线上，这样在开关断开时，用电器不带电，更安全，故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5E70A58E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、为了防止因漏电而发生触电事故，有金属外壳的家用电器，外壳一定要接地，故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228C199F" w14:textId="77777777" w:rsidR="004F7CCE" w:rsidRDefault="00253CC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海门市期末）关于家庭电路与安全用电，下列做法正确的是（　　）</w:t>
      </w:r>
    </w:p>
    <w:p w14:paraId="73BFA4DA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．发现有人触电后，应立即用手把触电人拉离电线</w:t>
      </w:r>
      <w:r>
        <w:tab/>
      </w:r>
    </w:p>
    <w:p w14:paraId="1A2432F6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．电热毯内的电阻丝断了，接上后可继续使用</w:t>
      </w:r>
      <w:r>
        <w:tab/>
      </w:r>
    </w:p>
    <w:p w14:paraId="79C3D344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．使用三线插头时，地线插脚先进入插座</w:t>
      </w:r>
      <w:r>
        <w:tab/>
      </w:r>
    </w:p>
    <w:p w14:paraId="688CD7FA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．使用测电笔判断火线时，不能接触金属电极</w:t>
      </w:r>
    </w:p>
    <w:p w14:paraId="7E4690D2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742EC3EB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、发现有人触电不能用手接触触电人，应用干木棒将电线挑开，故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411F037C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、电热毯的电阻丝断了，再接上，搭接处的电阻会变大，根据焦耳定律可知，会产生局部过热，存在发生电火灾的隐患，故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5DD5824A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、使用三线插头时，地线插头比其它两个长点，先进入插座，使用电器金属外壳接地，一旦漏电时，电流从地线直接导向大地，防止人发生触电事故，故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62F42D58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、使用测电笔时，人必须接触笔尾金属体，否则判断不出是火线还是零线，故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4C7C685A" w14:textId="77777777" w:rsidR="004F7CCE" w:rsidRDefault="00253CC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秋•吴江区期末）关于家庭电路及安全用电，下列说法中正确的是（　　）</w:t>
      </w:r>
      <w:r>
        <w:rPr>
          <w:rFonts w:ascii="Times New Roman" w:eastAsia="新宋体" w:hAnsi="Times New Roman"/>
          <w:szCs w:val="21"/>
        </w:rPr>
        <w:lastRenderedPageBreak/>
        <w:pict w14:anchorId="4C819A63">
          <v:shape id="图片 338" o:spid="_x0000_i1163" type="#_x0000_t75" alt="http://www.zxxk.com" style="width:337pt;height:92.5pt">
            <v:imagedata r:id="rId140" o:title=""/>
          </v:shape>
        </w:pict>
      </w:r>
    </w:p>
    <w:p w14:paraId="5BBC274D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．甲图：两孔插座和三孔插座是串联的</w:t>
      </w:r>
      <w:r>
        <w:tab/>
      </w:r>
    </w:p>
    <w:p w14:paraId="5C3C904F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．乙图：白炽灯泡的金属螺纹壳既可接火线</w:t>
      </w:r>
      <w:r>
        <w:rPr>
          <w:rFonts w:ascii="Times New Roman" w:eastAsia="新宋体" w:hAnsi="Times New Roman" w:hint="eastAsia"/>
          <w:szCs w:val="21"/>
        </w:rPr>
        <w:t>，也可接零线</w:t>
      </w:r>
      <w:r>
        <w:tab/>
      </w:r>
    </w:p>
    <w:p w14:paraId="1A7910A7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．丙图：图中测电笔的使用是正确的</w:t>
      </w:r>
      <w:r>
        <w:tab/>
      </w:r>
    </w:p>
    <w:p w14:paraId="31808400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．丁图：发生此类触电时，电路中的“漏电保护器”会自动断开，切断电路</w:t>
      </w:r>
    </w:p>
    <w:p w14:paraId="2A54C9B8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11CB69E5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14:paraId="43AA25B2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、插座上的两孔插座和三孔插座是并联的，故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7174FDA5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、为了防止出现触电现象，在家庭电路中白炽灯螺丝套接零线（</w:t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）上，故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303396EF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、常用测电笔辨别火线和零线，使用测电笔时，手要接触测电笔尾部的金属体，笔尖接触电线，如果氖管发光，表示接触的是火线，故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46320931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、人站在地面上单手接触火线时，电流直接由人体流入大地，造成电路中通过火线的电流较大，则火线与零线中</w:t>
      </w:r>
      <w:r>
        <w:rPr>
          <w:rFonts w:ascii="Times New Roman" w:eastAsia="新宋体" w:hAnsi="Times New Roman" w:hint="eastAsia"/>
          <w:color w:val="FF0000"/>
          <w:szCs w:val="21"/>
        </w:rPr>
        <w:t>的电流相差较大，所以漏电保护器会自动断开，起到保护作用，故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089789C0" w14:textId="77777777" w:rsidR="004F7CCE" w:rsidRDefault="00253CC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秋•东台市期末）用电水壶烧水时，导线突然起火，正确的做法是（　　）</w:t>
      </w:r>
    </w:p>
    <w:p w14:paraId="388C4246" w14:textId="77777777" w:rsidR="004F7CCE" w:rsidRDefault="00253CC7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．立即切断电源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．快速用水灭火</w:t>
      </w:r>
      <w:r>
        <w:tab/>
      </w:r>
    </w:p>
    <w:p w14:paraId="77D741C1" w14:textId="77777777" w:rsidR="004F7CCE" w:rsidRDefault="00253CC7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．取湿巾纸盖住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．取灭火器灭火</w:t>
      </w:r>
    </w:p>
    <w:p w14:paraId="18029083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356EADC2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解：用电水壶烧水时，导线突然起火，应先切断电源，让导线中没有电流，不再发热，阻止绝缘层继续燃烧，同时在灭火时也能防止触电事故的发生，故</w:t>
      </w:r>
      <w:r>
        <w:rPr>
          <w:rFonts w:ascii="Times New Roman" w:eastAsia="新宋体" w:hAnsi="Times New Roman" w:hint="eastAsia"/>
          <w:color w:val="FF0000"/>
          <w:szCs w:val="21"/>
        </w:rPr>
        <w:t>BCD</w:t>
      </w:r>
      <w:r>
        <w:rPr>
          <w:rFonts w:ascii="Times New Roman" w:eastAsia="新宋体" w:hAnsi="Times New Roman" w:hint="eastAsia"/>
          <w:color w:val="FF0000"/>
          <w:szCs w:val="21"/>
        </w:rPr>
        <w:t>错误，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720CBFD8" w14:textId="77777777" w:rsidR="004F7CCE" w:rsidRDefault="00253CC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秋•溧阳市期末）“珍爱生命，安全用电”是同学们日常生活中必须具备的安全意识，电冰箱、洗衣机等家用电器均采用三线插头将金属外壳接地，这样做的目的是（　　）</w:t>
      </w:r>
    </w:p>
    <w:p w14:paraId="6E28AF89" w14:textId="77777777" w:rsidR="004F7CCE" w:rsidRDefault="00253CC7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．节约用电避免浪费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．确保用电器正常工作</w:t>
      </w:r>
      <w:r>
        <w:tab/>
      </w:r>
    </w:p>
    <w:p w14:paraId="29E31488" w14:textId="77777777" w:rsidR="004F7CCE" w:rsidRDefault="00253CC7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．延长用电器使用寿命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．防止发生触电事故</w:t>
      </w:r>
    </w:p>
    <w:p w14:paraId="07975F54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530DCA7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三孔插座的接法是左零右火上接地，三脚插头的接法是中上的脚要与用电器外壳相连；当三脚插头插入三孔插座时，使金属外壳通过接地线与大地相连通，这样若用电器的金属外壳万一带电，电流会通过地线导入大地，防止造成触电事故的发生，</w:t>
      </w:r>
      <w:r>
        <w:rPr>
          <w:rFonts w:ascii="Times New Roman" w:eastAsia="新宋体" w:hAnsi="Times New Roman" w:hint="eastAsia"/>
          <w:color w:val="FF0000"/>
          <w:szCs w:val="21"/>
        </w:rPr>
        <w:lastRenderedPageBreak/>
        <w:t>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正确，</w:t>
      </w:r>
      <w:r>
        <w:rPr>
          <w:rFonts w:ascii="Times New Roman" w:eastAsia="新宋体" w:hAnsi="Times New Roman" w:hint="eastAsia"/>
          <w:color w:val="FF0000"/>
          <w:szCs w:val="21"/>
        </w:rPr>
        <w:t>ABC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4E8DC2EA" w14:textId="77777777" w:rsidR="004F7CCE" w:rsidRDefault="00253CC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秋•沭阳县校级期末）下列做法符合安全用电要求的是（　　）</w:t>
      </w:r>
    </w:p>
    <w:p w14:paraId="2F7B7974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．用湿抹布擦拭带电的插座面板</w:t>
      </w:r>
      <w:r>
        <w:tab/>
      </w:r>
    </w:p>
    <w:p w14:paraId="2EEF26F1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．在高压线附近放风筝</w:t>
      </w:r>
      <w:r>
        <w:tab/>
      </w:r>
    </w:p>
    <w:p w14:paraId="27B5B030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．带有金属外壳的用电器接地线</w:t>
      </w:r>
      <w:r>
        <w:tab/>
      </w:r>
    </w:p>
    <w:p w14:paraId="0034E39A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．家用电器的开关接在零线上</w:t>
      </w:r>
    </w:p>
    <w:p w14:paraId="080C4D56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AFF8D2C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、因为湿抹布是导体，用湿抹布擦拭带电的插座</w:t>
      </w:r>
      <w:r>
        <w:rPr>
          <w:rFonts w:ascii="Times New Roman" w:eastAsia="新宋体" w:hAnsi="Times New Roman" w:hint="eastAsia"/>
          <w:color w:val="FF0000"/>
          <w:szCs w:val="21"/>
        </w:rPr>
        <w:t>面板，容易发生触电事故，故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不符合安全用电原则；</w:t>
      </w:r>
    </w:p>
    <w:p w14:paraId="18D7AA4B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、安全用电的原则：不接触低压带电体，不靠近高压带电体。在高压线下放风筝很危险，故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不符合安全用电原则；</w:t>
      </w:r>
    </w:p>
    <w:p w14:paraId="24ACB738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、金属外壳的用电器要接地，防止金属外壳漏电，发生触电事故，故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符合安全用电原则；</w:t>
      </w:r>
    </w:p>
    <w:p w14:paraId="10FDAD1F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、在家庭电路中，应将控制用电器的开关接在火线上，故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不符合安全用电原则。</w:t>
      </w:r>
    </w:p>
    <w:p w14:paraId="6EE74691" w14:textId="77777777" w:rsidR="004F7CCE" w:rsidRDefault="00253CC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秋•南京期末）下列行为</w:t>
      </w:r>
      <w:r>
        <w:rPr>
          <w:rFonts w:ascii="Times New Roman" w:eastAsia="新宋体" w:hAnsi="Times New Roman" w:hint="eastAsia"/>
          <w:szCs w:val="21"/>
          <w:em w:val="dot"/>
        </w:rPr>
        <w:t>不符合</w:t>
      </w:r>
      <w:r>
        <w:rPr>
          <w:rFonts w:ascii="Times New Roman" w:eastAsia="新宋体" w:hAnsi="Times New Roman" w:hint="eastAsia"/>
          <w:szCs w:val="21"/>
        </w:rPr>
        <w:t>安全用电的是（　　）</w:t>
      </w:r>
    </w:p>
    <w:p w14:paraId="398B0D61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．家庭电路中开关应接在火线上</w:t>
      </w:r>
      <w:r>
        <w:tab/>
      </w:r>
    </w:p>
    <w:p w14:paraId="268D20E0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．当熔丝熔断后，不能用铜丝代替</w:t>
      </w:r>
      <w:r>
        <w:tab/>
      </w:r>
    </w:p>
    <w:p w14:paraId="0F32F4AA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．使用测电笔时，手接触笔尾金属电极</w:t>
      </w:r>
      <w:r>
        <w:tab/>
      </w:r>
    </w:p>
    <w:p w14:paraId="30E0D595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．发生人员触电时，</w:t>
      </w:r>
      <w:r>
        <w:rPr>
          <w:rFonts w:ascii="Times New Roman" w:eastAsia="新宋体" w:hAnsi="Times New Roman" w:hint="eastAsia"/>
          <w:szCs w:val="21"/>
        </w:rPr>
        <w:t>应立即用手将人拉开</w:t>
      </w:r>
    </w:p>
    <w:p w14:paraId="3C6E74F8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748A1EA4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14:paraId="71C65D88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、控制家用电器的开关应安装在火线上，这样，在断开开关时用电器不带电，故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符合安全用电原则；</w:t>
      </w:r>
    </w:p>
    <w:p w14:paraId="61FF103B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、当熔丝熔断后，若用铜丝代替，因铜的熔点高，在电流过大时铜丝不易熔断，不能起到保险作用，所以不能用铜丝代替，故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符合安全用电原则；</w:t>
      </w:r>
    </w:p>
    <w:p w14:paraId="111EA1F2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、使用测电笔时，手要接触笔尾金属体，这样测电笔才能正确辨别火线和零线，故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符合安全用电原则；</w:t>
      </w:r>
    </w:p>
    <w:p w14:paraId="5F3773B7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、遇到有人触电时，若直接用手将人拉开，则施救者也会触电，故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不符合安全用电原则；</w:t>
      </w:r>
    </w:p>
    <w:p w14:paraId="6D5F1329" w14:textId="77777777" w:rsidR="004F7CCE" w:rsidRDefault="00253CC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秋•江阴市期末）关于家庭电路和安全用电，下列说法正确的是（　　）</w:t>
      </w:r>
    </w:p>
    <w:p w14:paraId="736F0A5F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．家庭电路中的熔丝熔断，一定是发生了短路</w:t>
      </w:r>
      <w:r>
        <w:tab/>
      </w:r>
    </w:p>
    <w:p w14:paraId="05EDCFBB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．家用电能表的示数显示了家庭用电的总功率</w:t>
      </w:r>
      <w:r>
        <w:tab/>
      </w:r>
    </w:p>
    <w:p w14:paraId="0F46FE19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．家庭电路中的熔丝可以用铁丝代替</w:t>
      </w:r>
      <w:r>
        <w:tab/>
      </w:r>
    </w:p>
    <w:p w14:paraId="318EAB4C" w14:textId="77777777" w:rsidR="004F7CCE" w:rsidRDefault="00253CC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．家用电器的金属外壳该用导线接地</w:t>
      </w:r>
    </w:p>
    <w:p w14:paraId="494E4E83" w14:textId="77777777" w:rsidR="004F7CCE" w:rsidRDefault="00253CC7">
      <w:pPr>
        <w:spacing w:line="360" w:lineRule="auto"/>
        <w:ind w:leftChars="130" w:left="273"/>
        <w:rPr>
          <w:color w:val="FF0000"/>
          <w:lang w:eastAsia="zh-CN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lastRenderedPageBreak/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C26D181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、家庭电路中的熔丝熔断，可能是发生了短路，也可能是电路中用电器的总功率过大，故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58401A81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、家用电能表的示数显示了家庭用电器消耗的总电能，故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2E459C22" w14:textId="77777777" w:rsidR="004F7CCE" w:rsidRDefault="00253CC7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、用铁丝代替保险丝后，家庭电路中电流过大时，保险丝不能自动熔断切断电路，起不到保护作用，故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35A962DF" w14:textId="0544CFF9" w:rsidR="004F7CCE" w:rsidRDefault="00253CC7" w:rsidP="00253CC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、家用电器的金属外壳该用导线接地，防止漏电时造成触电事故，正确。</w:t>
      </w:r>
    </w:p>
    <w:sectPr w:rsidR="004F7CCE">
      <w:headerReference w:type="even" r:id="rId141"/>
      <w:headerReference w:type="default" r:id="rId142"/>
      <w:footerReference w:type="even" r:id="rId143"/>
      <w:footerReference w:type="default" r:id="rId144"/>
      <w:headerReference w:type="first" r:id="rId145"/>
      <w:footerReference w:type="first" r:id="rId146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D29766" w14:textId="77777777" w:rsidR="00000000" w:rsidRDefault="00253CC7">
      <w:r>
        <w:separator/>
      </w:r>
    </w:p>
  </w:endnote>
  <w:endnote w:type="continuationSeparator" w:id="0">
    <w:p w14:paraId="5DBA3DAA" w14:textId="77777777" w:rsidR="00000000" w:rsidRDefault="00253C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F9680" w14:textId="77777777" w:rsidR="00253CC7" w:rsidRPr="00253CC7" w:rsidRDefault="00253CC7" w:rsidP="00253CC7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7D170D" w14:textId="2283D990" w:rsidR="004151FC" w:rsidRPr="00253CC7" w:rsidRDefault="004151FC" w:rsidP="00253CC7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01B5B" w14:textId="77777777" w:rsidR="00253CC7" w:rsidRDefault="00253CC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8A6ED3" w14:textId="77777777" w:rsidR="00000000" w:rsidRDefault="00253CC7">
      <w:r>
        <w:separator/>
      </w:r>
    </w:p>
  </w:footnote>
  <w:footnote w:type="continuationSeparator" w:id="0">
    <w:p w14:paraId="3D9B144B" w14:textId="77777777" w:rsidR="00000000" w:rsidRDefault="00253C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C1D73A" w14:textId="77777777" w:rsidR="00253CC7" w:rsidRPr="00253CC7" w:rsidRDefault="00253CC7" w:rsidP="00253CC7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E40869" w14:textId="0B56F864" w:rsidR="004151FC" w:rsidRPr="00253CC7" w:rsidRDefault="004151FC" w:rsidP="00253CC7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142C1" w14:textId="77777777" w:rsidR="00253CC7" w:rsidRDefault="00253CC7">
    <w:pPr>
      <w:pStyle w:val="a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docVars>
    <w:docVar w:name="commondata" w:val="eyJoZGlkIjoiZWNjMmEyMmM1YWFhMGQ0MWQ0NGU0YmM3ZmNjM2QzNTMifQ=="/>
  </w:docVars>
  <w:rsids>
    <w:rsidRoot w:val="004F7CCE"/>
    <w:rsid w:val="00253CC7"/>
    <w:rsid w:val="004151FC"/>
    <w:rsid w:val="004F7CCE"/>
    <w:rsid w:val="00C02FC6"/>
    <w:rsid w:val="6C6A3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4:docId w14:val="32818756"/>
  <w15:docId w15:val="{A2DC5E2D-D7BB-42CD-9336-65C4BAC01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semiHidden/>
    <w:rPr>
      <w:sz w:val="18"/>
      <w:szCs w:val="18"/>
    </w:rPr>
  </w:style>
  <w:style w:type="table" w:styleId="ab">
    <w:name w:val="Table Grid"/>
    <w:basedOn w:val="a1"/>
    <w:uiPriority w:val="99"/>
    <w:tblPr>
      <w:tblCellMar>
        <w:left w:w="0" w:type="dxa"/>
        <w:right w:w="0" w:type="dxa"/>
      </w:tblCellMar>
    </w:tblPr>
  </w:style>
  <w:style w:type="character" w:styleId="ac">
    <w:name w:val="Hyperlink"/>
    <w:basedOn w:val="a0"/>
    <w:uiPriority w:val="99"/>
    <w:unhideWhenUsed/>
    <w:rPr>
      <w:color w:val="0000FF"/>
      <w:u w:val="single"/>
    </w:rPr>
  </w:style>
  <w:style w:type="paragraph" w:styleId="ad">
    <w:name w:val="No Spacing"/>
    <w:link w:val="ae"/>
    <w:uiPriority w:val="1"/>
    <w:qFormat/>
    <w:rPr>
      <w:sz w:val="22"/>
      <w:szCs w:val="22"/>
    </w:rPr>
  </w:style>
  <w:style w:type="character" w:customStyle="1" w:styleId="ae">
    <w:name w:val="无间隔 字符"/>
    <w:basedOn w:val="a0"/>
    <w:link w:val="ad"/>
    <w:uiPriority w:val="1"/>
    <w:rPr>
      <w:kern w:val="0"/>
      <w:sz w:val="22"/>
    </w:rPr>
  </w:style>
  <w:style w:type="character" w:styleId="af">
    <w:name w:val="Placeholder Text"/>
    <w:basedOn w:val="a0"/>
    <w:uiPriority w:val="99"/>
    <w:semiHidden/>
    <w:rPr>
      <w:color w:val="808080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63" Type="http://schemas.openxmlformats.org/officeDocument/2006/relationships/image" Target="media/image58.png"/><Relationship Id="rId84" Type="http://schemas.openxmlformats.org/officeDocument/2006/relationships/image" Target="media/image79.png"/><Relationship Id="rId138" Type="http://schemas.openxmlformats.org/officeDocument/2006/relationships/image" Target="media/image133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53" Type="http://schemas.openxmlformats.org/officeDocument/2006/relationships/image" Target="media/image48.png"/><Relationship Id="rId74" Type="http://schemas.openxmlformats.org/officeDocument/2006/relationships/image" Target="media/image69.png"/><Relationship Id="rId128" Type="http://schemas.openxmlformats.org/officeDocument/2006/relationships/image" Target="media/image123.png"/><Relationship Id="rId5" Type="http://schemas.openxmlformats.org/officeDocument/2006/relationships/endnotes" Target="endnote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18" Type="http://schemas.openxmlformats.org/officeDocument/2006/relationships/image" Target="media/image113.png"/><Relationship Id="rId134" Type="http://schemas.openxmlformats.org/officeDocument/2006/relationships/image" Target="media/image129.png"/><Relationship Id="rId139" Type="http://schemas.openxmlformats.org/officeDocument/2006/relationships/image" Target="media/image13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124" Type="http://schemas.openxmlformats.org/officeDocument/2006/relationships/image" Target="media/image119.png"/><Relationship Id="rId129" Type="http://schemas.openxmlformats.org/officeDocument/2006/relationships/image" Target="media/image124.png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40" Type="http://schemas.openxmlformats.org/officeDocument/2006/relationships/image" Target="media/image135.png"/><Relationship Id="rId145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119" Type="http://schemas.openxmlformats.org/officeDocument/2006/relationships/image" Target="media/image114.png"/><Relationship Id="rId44" Type="http://schemas.openxmlformats.org/officeDocument/2006/relationships/image" Target="media/image39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130" Type="http://schemas.openxmlformats.org/officeDocument/2006/relationships/image" Target="media/image125.png"/><Relationship Id="rId135" Type="http://schemas.openxmlformats.org/officeDocument/2006/relationships/image" Target="media/image130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120" Type="http://schemas.openxmlformats.org/officeDocument/2006/relationships/image" Target="media/image115.png"/><Relationship Id="rId125" Type="http://schemas.openxmlformats.org/officeDocument/2006/relationships/image" Target="media/image120.png"/><Relationship Id="rId141" Type="http://schemas.openxmlformats.org/officeDocument/2006/relationships/header" Target="header1.xml"/><Relationship Id="rId146" Type="http://schemas.openxmlformats.org/officeDocument/2006/relationships/footer" Target="footer3.xml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131" Type="http://schemas.openxmlformats.org/officeDocument/2006/relationships/image" Target="media/image126.png"/><Relationship Id="rId136" Type="http://schemas.openxmlformats.org/officeDocument/2006/relationships/image" Target="media/image131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126" Type="http://schemas.openxmlformats.org/officeDocument/2006/relationships/image" Target="media/image121.png"/><Relationship Id="rId147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142" Type="http://schemas.openxmlformats.org/officeDocument/2006/relationships/header" Target="header2.xml"/><Relationship Id="rId3" Type="http://schemas.openxmlformats.org/officeDocument/2006/relationships/webSettings" Target="webSetting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137" Type="http://schemas.openxmlformats.org/officeDocument/2006/relationships/image" Target="media/image13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32" Type="http://schemas.openxmlformats.org/officeDocument/2006/relationships/image" Target="media/image127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27" Type="http://schemas.openxmlformats.org/officeDocument/2006/relationships/image" Target="media/image12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7.png"/><Relationship Id="rId143" Type="http://schemas.openxmlformats.org/officeDocument/2006/relationships/footer" Target="footer1.xml"/><Relationship Id="rId148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26" Type="http://schemas.openxmlformats.org/officeDocument/2006/relationships/image" Target="media/image21.png"/><Relationship Id="rId47" Type="http://schemas.openxmlformats.org/officeDocument/2006/relationships/image" Target="media/image42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33" Type="http://schemas.openxmlformats.org/officeDocument/2006/relationships/image" Target="media/image128.png"/><Relationship Id="rId16" Type="http://schemas.openxmlformats.org/officeDocument/2006/relationships/image" Target="media/image11.png"/><Relationship Id="rId37" Type="http://schemas.openxmlformats.org/officeDocument/2006/relationships/image" Target="media/image32.png"/><Relationship Id="rId58" Type="http://schemas.openxmlformats.org/officeDocument/2006/relationships/image" Target="media/image53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8.png"/><Relationship Id="rId14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6700;&#38754;\0902\&#31532;15&#31456;-&#30005;&#21151;&#21644;&#30005;&#28909;&#65288;&#36873;&#25321;&#39064;&#65289;-&#12304;&#26399;&#26411;&#39064;&#27719;&#32534;&#12305;2022-2023&#33487;&#31185;&#29256;&#20061;&#24180;&#32423;&#29289;&#29702;&#19978;&#23398;&#26399;&#26399;&#26411;&#22797;&#20064;&#19987;&#39064;&#31934;&#28860;.doc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第15章-电功和电热（选择题）-【期末题汇编】2022-2023苏科版九年级物理上学期期末复习专题精炼.doc</Template>
  <TotalTime>0</TotalTime>
  <Pages>31</Pages>
  <Words>2976</Words>
  <Characters>16964</Characters>
  <Application>Microsoft Office Word</Application>
  <DocSecurity>0</DocSecurity>
  <Lines>141</Lines>
  <Paragraphs>39</Paragraphs>
  <ScaleCrop>false</ScaleCrop>
  <Company/>
  <LinksUpToDate>false</LinksUpToDate>
  <CharactersWithSpaces>19901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ywh</dc:creator>
  <cp:lastModifiedBy>lu min</cp:lastModifiedBy>
  <cp:revision>1</cp:revision>
  <dcterms:created xsi:type="dcterms:W3CDTF">2022-09-02T03:56:00Z</dcterms:created>
  <dcterms:modified xsi:type="dcterms:W3CDTF">2023-06-16T09:48:00Z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