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449DB2D">
      <w:pPr>
        <w:pStyle w:val="PlainTex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方正小标宋_GBK" w:eastAsia="方正小标宋_GBK" w:hAnsi="Times New Roman" w:cs="Times New Roman" w:hint="eastAsia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12687300</wp:posOffset>
            </wp:positionV>
            <wp:extent cx="279400" cy="3556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小标宋_GBK" w:eastAsia="方正小标宋_GBK" w:hAnsi="Times New Roman" w:cs="Times New Roman" w:hint="eastAsia"/>
          <w:sz w:val="28"/>
          <w:szCs w:val="28"/>
        </w:rPr>
        <w:t>机械运动</w:t>
      </w:r>
    </w:p>
    <w:p w14:paraId="53AC6FA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1．机械运动是自然界中最普遍的一种运动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下图所示的各种运动中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不属于机械运动的是(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184D40D">
      <w:pPr>
        <w:pStyle w:val="PlainText"/>
        <w:spacing w:line="360" w:lineRule="auto"/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1085215"/>
            <wp:effectExtent l="0" t="0" r="0" b="635"/>
            <wp:docPr id="14" name="图片 14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237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A．</w:t>
      </w:r>
      <w:r>
        <w:rPr>
          <w:rFonts w:ascii="Times New Roman" w:hAnsi="Times New Roman" w:cs="Times New Roman" w:hint="eastAsia"/>
          <w:sz w:val="28"/>
          <w:szCs w:val="28"/>
        </w:rPr>
        <w:t>小桥流水</w:t>
      </w:r>
      <w:r>
        <w:rPr>
          <w:rFonts w:ascii="Times New Roman" w:hAnsi="Times New Roman" w:cs="Times New Roman"/>
          <w:sz w:val="28"/>
          <w:szCs w:val="28"/>
        </w:rPr>
        <w:t xml:space="preserve">    　B．芳香四溢</w:t>
      </w:r>
    </w:p>
    <w:p w14:paraId="10DC7771">
      <w:pPr>
        <w:pStyle w:val="PlainText"/>
        <w:spacing w:line="360" w:lineRule="auto"/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1040130"/>
            <wp:effectExtent l="0" t="0" r="0" b="7620"/>
            <wp:docPr id="13" name="图片 13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0AA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C．骏马奔腾    　D．枯叶飘落</w:t>
      </w:r>
    </w:p>
    <w:p w14:paraId="1AF37095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00125" cy="894080"/>
            <wp:effectExtent l="0" t="0" r="9525" b="1270"/>
            <wp:docPr id="12" name="图片 12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AE6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白鹭掠过平静的湖面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在水中形成了清晰的倒影。下列关于其相对运动的说法中正确的是(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1F39A80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A． </w:t>
      </w:r>
      <w:r>
        <w:rPr>
          <w:rFonts w:ascii="Times New Roman" w:hAnsi="Times New Roman" w:cs="Times New Roman"/>
          <w:sz w:val="28"/>
          <w:szCs w:val="28"/>
        </w:rPr>
        <w:t>以其倒影为参照物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白鹭是向前运动的</w:t>
      </w:r>
    </w:p>
    <w:p w14:paraId="274D6C7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以水面为</w:t>
      </w:r>
      <w:r>
        <w:rPr>
          <w:rFonts w:ascii="Times New Roman" w:hAnsi="Times New Roman" w:cs="Times New Roman" w:hint="eastAsia"/>
          <w:sz w:val="28"/>
          <w:szCs w:val="28"/>
        </w:rPr>
        <w:t>参照物，白鹭是静止的</w:t>
      </w:r>
    </w:p>
    <w:p w14:paraId="27FF7F1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C．以湖边的树为参照物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白鹭的倒影是静止的</w:t>
      </w:r>
    </w:p>
    <w:p w14:paraId="09FBA40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当白鹭向上飞行时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其倒影相对白鹭向下运动</w:t>
      </w:r>
    </w:p>
    <w:p w14:paraId="6CD5B62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3．</w:t>
      </w:r>
      <w:r>
        <w:rPr>
          <w:rFonts w:ascii="Times New Roman" w:hAnsi="Times New Roman" w:cs="Times New Roman"/>
          <w:sz w:val="28"/>
          <w:szCs w:val="28"/>
        </w:rPr>
        <w:t>关于参照物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下列说法错误的是(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4EBB1F2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只有静止的物体才能作为参照物</w:t>
      </w:r>
    </w:p>
    <w:p w14:paraId="66EC0A4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判断物体是运动还是静止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首先要选定参照物</w:t>
      </w:r>
    </w:p>
    <w:p w14:paraId="0296CE9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高速行驶的火车也可以作为参照物</w:t>
      </w:r>
    </w:p>
    <w:p w14:paraId="37E58C8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一个物体是运动还是静止</w:t>
      </w:r>
      <w:r>
        <w:rPr>
          <w:rFonts w:ascii="Times New Roman" w:hAnsi="Times New Roman" w:cs="Times New Roman" w:hint="eastAsia"/>
          <w:sz w:val="28"/>
          <w:szCs w:val="28"/>
        </w:rPr>
        <w:t>，参照物不同，结论可能是不同的</w:t>
      </w:r>
    </w:p>
    <w:p w14:paraId="6EF0CCA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4．飞机研制过程中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需将飞机模型固定在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风洞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让风迎面吹来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模拟飞机在空中的飞行情况。下列说法中正确的是(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151ECFB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风相对于风洞是静止的　　</w:t>
      </w:r>
    </w:p>
    <w:p w14:paraId="4F79682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风相对于飞机模型是静止的　　</w:t>
      </w:r>
    </w:p>
    <w:p w14:paraId="39784ED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飞机模型相对于风是运动的　　</w:t>
      </w:r>
    </w:p>
    <w:p w14:paraId="71192B7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飞机模型相对于风洞是运动的</w:t>
      </w:r>
    </w:p>
    <w:p w14:paraId="64CD3393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54405" cy="733425"/>
            <wp:effectExtent l="0" t="0" r="0" b="9525"/>
            <wp:docPr id="11" name="图片 11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CE2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可怜天下父母心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小科的妈妈每天用电动车送她上学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风雨无阻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在路上经常提醒小科：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坐好了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不要动啊！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这个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不要动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的参照物是(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F7E2A0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电动车上的座位</w:t>
      </w:r>
    </w:p>
    <w:p w14:paraId="2571CFC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路旁的树木</w:t>
      </w:r>
    </w:p>
    <w:p w14:paraId="44A76C2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迎面走来的行人</w:t>
      </w:r>
    </w:p>
    <w:p w14:paraId="5903788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从旁边驶过的汽车</w:t>
      </w:r>
    </w:p>
    <w:p w14:paraId="26584B8B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6．</w:t>
      </w:r>
      <w:r>
        <w:rPr>
          <w:rFonts w:ascii="Times New Roman" w:hAnsi="Times New Roman" w:cs="Times New Roman"/>
          <w:sz w:val="28"/>
          <w:szCs w:val="28"/>
        </w:rPr>
        <w:t>右图是射洪县沱牌镇的中国花海实景图。乘车</w:t>
      </w:r>
      <w:r>
        <w:rPr>
          <w:rFonts w:ascii="Times New Roman" w:hAnsi="Times New Roman" w:cs="Times New Roman" w:hint="eastAsia"/>
          <w:sz w:val="28"/>
          <w:szCs w:val="28"/>
        </w:rPr>
        <w:t>的游客欣赏着车窗外的美景，看到一簇簇鲜花往后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退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去，使人赏心悦目。车上的游客感觉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花海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在运动，是以下面哪个物体作为参照物的？</w:t>
      </w:r>
      <w:r>
        <w:rPr>
          <w:rFonts w:ascii="Times New Roman" w:hAnsi="Times New Roman" w:cs="Times New Roman"/>
          <w:sz w:val="28"/>
          <w:szCs w:val="28"/>
        </w:rPr>
        <w:t>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9916AD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483235</wp:posOffset>
            </wp:positionV>
            <wp:extent cx="1075055" cy="743585"/>
            <wp:effectExtent l="0" t="0" r="0" b="0"/>
            <wp:wrapSquare wrapText="bothSides"/>
            <wp:docPr id="10" name="图片 10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观光车车厢</w:t>
      </w:r>
    </w:p>
    <w:p w14:paraId="0FD5DCD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花海边的楼房　　</w:t>
      </w:r>
    </w:p>
    <w:p w14:paraId="50712C9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站在地面上拍照的游客</w:t>
      </w:r>
    </w:p>
    <w:p w14:paraId="770288D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道路旁的围栏</w:t>
      </w:r>
    </w:p>
    <w:p w14:paraId="337417E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飞船与空间站对接前沿同一方向运动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并且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飞船向空间站缓慢地靠近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最后实现对接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对接</w:t>
      </w:r>
      <w:r>
        <w:rPr>
          <w:rFonts w:ascii="Times New Roman" w:hAnsi="Times New Roman" w:cs="Times New Roman" w:hint="eastAsia"/>
          <w:sz w:val="28"/>
          <w:szCs w:val="28"/>
        </w:rPr>
        <w:t>情景如图所示。由此可知，对接过程中，以空间站为参照物，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神舟十三号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飞船是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__的。对接完成后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若以空间站为参照物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飞船是_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___的。</w:t>
      </w:r>
    </w:p>
    <w:p w14:paraId="3F9429F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7F4CC60E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256030" cy="743585"/>
            <wp:effectExtent l="0" t="0" r="1270" b="0"/>
            <wp:docPr id="9" name="图片 9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E77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8．</w:t>
      </w:r>
      <w:r>
        <w:rPr>
          <w:rFonts w:ascii="Times New Roman" w:hAnsi="Times New Roman" w:cs="Times New Roman"/>
          <w:sz w:val="28"/>
          <w:szCs w:val="28"/>
        </w:rPr>
        <w:t>写出表中描述物体运动所选择的参照物。</w:t>
      </w:r>
    </w:p>
    <w:p w14:paraId="477E31D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540"/>
      </w:tblGrid>
      <w:tr w14:paraId="3FCED37A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61C31A49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运动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0537A1C0">
            <w:pPr>
              <w:pStyle w:val="PlainText"/>
              <w:spacing w:line="360" w:lineRule="auto"/>
              <w:jc w:val="center"/>
              <w:rPr>
                <w:rFonts w:ascii="MingLiU_HKSCS" w:eastAsia="MingLiU_HKSCS" w:hAnsi="MingLiU_HKSCS" w:cs="MingLiU_HKSCS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参照物</w:t>
            </w:r>
          </w:p>
        </w:tc>
      </w:tr>
      <w:tr w14:paraId="277B7F89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315EAF32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地球绕太阳公转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034B8CD4">
            <w:pPr>
              <w:pStyle w:val="PlainText"/>
              <w:spacing w:line="360" w:lineRule="auto"/>
              <w:jc w:val="center"/>
              <w:rPr>
                <w:rFonts w:ascii="Times New Roman" w:eastAsia="MingLiU_HKSC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val="en-US" w:eastAsia="zh-CN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</w:tr>
      <w:tr w14:paraId="2E7E3ABF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303DB4C2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乌云遮住了月亮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6D06F233">
            <w:pPr>
              <w:pStyle w:val="PlainText"/>
              <w:spacing w:line="360" w:lineRule="auto"/>
              <w:jc w:val="center"/>
              <w:rPr>
                <w:rFonts w:ascii="Times New Roman" w:eastAsia="MingLiU_HKSC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val="en-US" w:eastAsia="zh-CN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</w:tr>
      <w:tr w14:paraId="660B333F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10B43193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亮躲进了乌云里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013E4F0E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val="en-US" w:eastAsia="zh-CN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</w:tr>
    </w:tbl>
    <w:p w14:paraId="22713919">
      <w:pPr>
        <w:pStyle w:val="PlainText"/>
        <w:spacing w:line="360" w:lineRule="auto"/>
        <w:ind w:firstLine="560" w:firstLineChars="200"/>
        <w:rPr>
          <w:rFonts w:ascii="Times New Roman" w:eastAsia="宋体" w:hAnsi="Times New Roman" w:cs="Times New Roman"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  <w:lang w:val="en-US" w:eastAsia="zh-CN"/>
        </w:rPr>
        <w:t>能力提升</w:t>
      </w:r>
    </w:p>
    <w:p w14:paraId="42FB28B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41AC5EA6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723265" cy="582930"/>
            <wp:effectExtent l="0" t="0" r="635" b="7620"/>
            <wp:docPr id="7" name="图片 7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AD8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9．</w:t>
      </w:r>
      <w:r>
        <w:rPr>
          <w:rFonts w:ascii="Times New Roman" w:hAnsi="Times New Roman" w:cs="Times New Roman"/>
          <w:sz w:val="28"/>
          <w:szCs w:val="28"/>
        </w:rPr>
        <w:t>某大学两位研究生从蚂蚁身上得到启示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设计出右图所示的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都市蚂蚁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概念车。这款概念车小巧实用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有利于缓解城市交通拥堵。此车正在城市中心马路上行驶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下列关于此车的说法正确的是(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047140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以路面为参照物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车是静止的</w:t>
      </w:r>
    </w:p>
    <w:p w14:paraId="374A8AB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以路旁的树木为参照物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车是静止的</w:t>
      </w:r>
    </w:p>
    <w:p w14:paraId="061CBF4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以路旁的房屋为参照物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车是运动的</w:t>
      </w:r>
    </w:p>
    <w:p w14:paraId="331DEA0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D．以车内的驾驶员为参照物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车是运动的</w:t>
      </w:r>
    </w:p>
    <w:p w14:paraId="1275EBE8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3963035</wp:posOffset>
            </wp:positionH>
            <wp:positionV relativeFrom="paragraph">
              <wp:posOffset>173355</wp:posOffset>
            </wp:positionV>
            <wp:extent cx="1075055" cy="838835"/>
            <wp:effectExtent l="0" t="0" r="0" b="0"/>
            <wp:wrapSquare wrapText="bothSides"/>
            <wp:docPr id="6" name="图片 6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89DD1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10．</w:t>
      </w:r>
      <w:r>
        <w:rPr>
          <w:rFonts w:ascii="Times New Roman" w:hAnsi="Times New Roman" w:cs="Times New Roman"/>
          <w:sz w:val="28"/>
          <w:szCs w:val="28"/>
        </w:rPr>
        <w:t>右图是一商场的自动扶梯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右边站立的顾客正在上行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左边站立的顾客正在下行。下列说法正确的是(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5661A5B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以右边顾客为参照物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左边顾客在上行</w:t>
      </w:r>
    </w:p>
    <w:p w14:paraId="2552321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以左边顾客为参照物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右边顾客在下行</w:t>
      </w:r>
    </w:p>
    <w:p w14:paraId="3E4022B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以右边扶梯为参照物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左边扶梯静止</w:t>
      </w:r>
    </w:p>
    <w:p w14:paraId="59363B5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以左边扶梯为</w:t>
      </w:r>
      <w:r>
        <w:rPr>
          <w:rFonts w:ascii="Times New Roman" w:hAnsi="Times New Roman" w:cs="Times New Roman" w:hint="eastAsia"/>
          <w:sz w:val="28"/>
          <w:szCs w:val="28"/>
        </w:rPr>
        <w:t>参照物，左边顾客静止</w:t>
      </w:r>
    </w:p>
    <w:p w14:paraId="1032DAB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11．战斗机水平飞行时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飞行员从右侧舷窗看到图甲所示的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天地分界线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当飞行员从右侧舷窗看到的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天地分界线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如图乙所示时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飞机可能在(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75CC4CF0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572260" cy="869315"/>
            <wp:effectExtent l="0" t="0" r="8890" b="6985"/>
            <wp:docPr id="5" name="图片 5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0B0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斜向上爬升</w:t>
      </w:r>
    </w:p>
    <w:p w14:paraId="2DEC87D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斜向下俯冲</w:t>
      </w:r>
    </w:p>
    <w:p w14:paraId="6EC32E0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竖直向上爬升</w:t>
      </w:r>
    </w:p>
    <w:p w14:paraId="582DE26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竖直向下俯冲</w:t>
      </w:r>
    </w:p>
    <w:p w14:paraId="571CBEB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12．</w:t>
      </w:r>
      <w:r>
        <w:rPr>
          <w:rFonts w:ascii="Times New Roman" w:hAnsi="Times New Roman" w:cs="Times New Roman"/>
          <w:sz w:val="28"/>
          <w:szCs w:val="28"/>
        </w:rPr>
        <w:t>烟囱上烟和路面上两小</w:t>
      </w:r>
      <w:r>
        <w:rPr>
          <w:rFonts w:ascii="Times New Roman" w:hAnsi="Times New Roman" w:cs="Times New Roman" w:hint="eastAsia"/>
          <w:sz w:val="28"/>
          <w:szCs w:val="28"/>
        </w:rPr>
        <w:t>车的旗帜飘扬情况如图所示。关于两小车运动状态的判断，正确的是</w:t>
      </w:r>
      <w:r>
        <w:rPr>
          <w:rFonts w:ascii="Times New Roman" w:hAnsi="Times New Roman" w:cs="Times New Roman"/>
          <w:sz w:val="28"/>
          <w:szCs w:val="28"/>
        </w:rPr>
        <w:t>(　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B94E2C1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477010" cy="979805"/>
            <wp:effectExtent l="0" t="0" r="0" b="0"/>
            <wp:docPr id="4" name="图片 4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B05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乙车可能静止</w:t>
      </w:r>
    </w:p>
    <w:p w14:paraId="173B132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甲车一定向右运动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乙车可能向左运动</w:t>
      </w:r>
    </w:p>
    <w:p w14:paraId="43CDA27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乙车可能向右运动</w:t>
      </w:r>
    </w:p>
    <w:p w14:paraId="17C0FDF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乙车一定向左运动</w:t>
      </w:r>
    </w:p>
    <w:p w14:paraId="5BB13AA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13．</w:t>
      </w:r>
      <w:r>
        <w:rPr>
          <w:rFonts w:ascii="Times New Roman" w:hAnsi="Times New Roman" w:cs="Times New Roman"/>
          <w:sz w:val="28"/>
          <w:szCs w:val="28"/>
        </w:rPr>
        <w:t>请仔细观察以下A、B两组照片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回答下列问题。</w:t>
      </w:r>
    </w:p>
    <w:p w14:paraId="6A7738D7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859155"/>
            <wp:effectExtent l="0" t="0" r="0" b="0"/>
            <wp:docPr id="3" name="图片 3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B1B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(1)根据_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___组照片可判断出汽车和飞机中__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___一定在运动。</w:t>
      </w:r>
    </w:p>
    <w:p w14:paraId="181B28F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(2)由此你能得出怎样的结论__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__。</w:t>
      </w:r>
    </w:p>
    <w:p w14:paraId="3F0DEFF4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75055" cy="648335"/>
            <wp:effectExtent l="0" t="0" r="0" b="0"/>
            <wp:docPr id="2" name="图片 2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F71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14．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五一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节期间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小科随父母乘车到大连探望爷爷和奶奶。她们刚刚进站上了车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小科侧脸望去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对面的客车上坐着周老师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正准备下车跟老师打招呼时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她感觉自己乘坐的客车开动了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无奈她只好放弃了自己的想法。可不大一会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周老师乘坐的客车离开了车站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而自己乘坐的客车却没有动。</w:t>
      </w:r>
    </w:p>
    <w:p w14:paraId="6233B2D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(1)小科认为自己乘坐的客车开动了是以__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___为参照物。</w:t>
      </w:r>
    </w:p>
    <w:p w14:paraId="75307C0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(2)小科认为自己乘坐的客车没有开动是以__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___为参照物。</w:t>
      </w:r>
    </w:p>
    <w:p w14:paraId="4D53C2F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(3)这个现象说明了_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____</w:t>
      </w:r>
      <w:r>
        <w:rPr>
          <w:rFonts w:ascii="Times New Roman" w:hAnsi="Times New Roman" w:cs="Times New Roman"/>
          <w:sz w:val="28"/>
          <w:szCs w:val="28"/>
        </w:rPr>
        <w:t>___。</w:t>
      </w:r>
    </w:p>
    <w:p w14:paraId="3960077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68ECC0C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15．</w:t>
      </w:r>
      <w:r>
        <w:rPr>
          <w:rFonts w:ascii="Times New Roman" w:hAnsi="Times New Roman" w:cs="Times New Roman"/>
          <w:sz w:val="28"/>
          <w:szCs w:val="28"/>
        </w:rPr>
        <w:t>在没有灯光的黑夜里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公路上离你很远的汽车虽然亮着车灯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但你却不能判断它是静止的还是运动的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而在白天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你却很容易判断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这是为什么？</w:t>
      </w:r>
    </w:p>
    <w:p w14:paraId="30DE7614">
      <w:pPr>
        <w:spacing w:line="360" w:lineRule="auto"/>
        <w:rPr>
          <w:sz w:val="28"/>
          <w:szCs w:val="28"/>
        </w:rPr>
      </w:pPr>
    </w:p>
    <w:p w14:paraId="69A82FC6">
      <w:pPr>
        <w:spacing w:line="360" w:lineRule="auto"/>
        <w:rPr>
          <w:sz w:val="28"/>
          <w:szCs w:val="28"/>
        </w:rPr>
      </w:pPr>
    </w:p>
    <w:p w14:paraId="27FF3329">
      <w:pPr>
        <w:spacing w:line="360" w:lineRule="auto"/>
        <w:rPr>
          <w:sz w:val="28"/>
          <w:szCs w:val="28"/>
        </w:rPr>
      </w:pPr>
    </w:p>
    <w:p w14:paraId="110FAC72">
      <w:pPr>
        <w:pStyle w:val="PlainText"/>
        <w:spacing w:line="360" w:lineRule="auto"/>
        <w:ind w:firstLine="560" w:firstLineChars="200"/>
        <w:jc w:val="left"/>
        <w:rPr>
          <w:rFonts w:ascii="Times New Roman" w:eastAsia="宋体" w:hAnsi="Times New Roman" w:cs="Times New Roman" w:hint="eastAsia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sz w:val="28"/>
          <w:szCs w:val="28"/>
          <w:lang w:val="en-US" w:eastAsia="zh-CN"/>
        </w:rPr>
        <w:t>答案</w:t>
      </w:r>
      <w:bookmarkStart w:id="0" w:name="_GoBack"/>
      <w:bookmarkEnd w:id="0"/>
    </w:p>
    <w:p w14:paraId="6BAD8A0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1．机械运动是自然界中最普遍的一种运动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下图所示的各种运动中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不属于机械运动的是(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7E2DBA7">
      <w:pPr>
        <w:pStyle w:val="PlainText"/>
        <w:spacing w:line="360" w:lineRule="auto"/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1085215"/>
            <wp:effectExtent l="0" t="0" r="1270" b="12065"/>
            <wp:docPr id="1" name="图片 1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1BE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A．</w:t>
      </w:r>
      <w:r>
        <w:rPr>
          <w:rFonts w:ascii="Times New Roman" w:hAnsi="Times New Roman" w:cs="Times New Roman" w:hint="eastAsia"/>
          <w:sz w:val="28"/>
          <w:szCs w:val="28"/>
        </w:rPr>
        <w:t>小桥流水</w:t>
      </w:r>
      <w:r>
        <w:rPr>
          <w:rFonts w:ascii="Times New Roman" w:hAnsi="Times New Roman" w:cs="Times New Roman"/>
          <w:sz w:val="28"/>
          <w:szCs w:val="28"/>
        </w:rPr>
        <w:t xml:space="preserve">    　B．芳香四溢</w:t>
      </w:r>
    </w:p>
    <w:p w14:paraId="68A3DAA6">
      <w:pPr>
        <w:pStyle w:val="PlainText"/>
        <w:spacing w:line="360" w:lineRule="auto"/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1040130"/>
            <wp:effectExtent l="0" t="0" r="1270" b="11430"/>
            <wp:docPr id="8" name="图片 8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292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C．骏马奔腾    　D．枯叶飘落</w:t>
      </w:r>
    </w:p>
    <w:p w14:paraId="49A25075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00125" cy="894080"/>
            <wp:effectExtent l="0" t="0" r="5715" b="5080"/>
            <wp:docPr id="15" name="图片 15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65A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2．</w:t>
      </w:r>
      <w:r>
        <w:rPr>
          <w:rFonts w:ascii="Times New Roman" w:hAnsi="Times New Roman" w:cs="Times New Roman"/>
          <w:sz w:val="28"/>
          <w:szCs w:val="28"/>
        </w:rPr>
        <w:t>如图所示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白鹭掠过平静的湖面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在水中形成了清晰的倒影。下列关于其相对运动的说法中正确的是(　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DE2374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A． </w:t>
      </w:r>
      <w:r>
        <w:rPr>
          <w:rFonts w:ascii="Times New Roman" w:hAnsi="Times New Roman" w:cs="Times New Roman"/>
          <w:sz w:val="28"/>
          <w:szCs w:val="28"/>
        </w:rPr>
        <w:t>以其倒影为参照物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白鹭是向前运动的</w:t>
      </w:r>
    </w:p>
    <w:p w14:paraId="333D817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以水面为</w:t>
      </w:r>
      <w:r>
        <w:rPr>
          <w:rFonts w:ascii="Times New Roman" w:hAnsi="Times New Roman" w:cs="Times New Roman" w:hint="eastAsia"/>
          <w:sz w:val="28"/>
          <w:szCs w:val="28"/>
        </w:rPr>
        <w:t>参照物，白鹭是静止的</w:t>
      </w:r>
    </w:p>
    <w:p w14:paraId="189DA76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C．以湖边的树为参照物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白鹭的倒影是静止的</w:t>
      </w:r>
    </w:p>
    <w:p w14:paraId="18D65E8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当白鹭向上飞行时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其倒影相对白鹭向下运动</w:t>
      </w:r>
    </w:p>
    <w:p w14:paraId="33EF74F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3．</w:t>
      </w:r>
      <w:r>
        <w:rPr>
          <w:rFonts w:ascii="Times New Roman" w:hAnsi="Times New Roman" w:cs="Times New Roman"/>
          <w:sz w:val="28"/>
          <w:szCs w:val="28"/>
        </w:rPr>
        <w:t>关于参照物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下列说法错误的是(　</w:t>
      </w: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0908F57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只有静止的物体才能作为参照物</w:t>
      </w:r>
    </w:p>
    <w:p w14:paraId="00A0429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判断物体是运动还是静止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首先要选定参照物</w:t>
      </w:r>
    </w:p>
    <w:p w14:paraId="1EEC35A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高速行驶的火车也可以作为参照物</w:t>
      </w:r>
    </w:p>
    <w:p w14:paraId="202AE5A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一个物体是运动还是静止</w:t>
      </w:r>
      <w:r>
        <w:rPr>
          <w:rFonts w:ascii="Times New Roman" w:hAnsi="Times New Roman" w:cs="Times New Roman" w:hint="eastAsia"/>
          <w:sz w:val="28"/>
          <w:szCs w:val="28"/>
        </w:rPr>
        <w:t>，参照物不同，结论可能是不同的</w:t>
      </w:r>
    </w:p>
    <w:p w14:paraId="55D225E9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4．飞机研制过程中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需将飞机模型固定在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风洞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让风迎面吹来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模拟飞机在空中的飞行情况。下列说法中正确的是(　</w:t>
      </w:r>
      <w:r>
        <w:rPr>
          <w:rFonts w:ascii="Times New Roman" w:hAns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511B8D2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风相对于风洞是静止的　　</w:t>
      </w:r>
    </w:p>
    <w:p w14:paraId="5FE88C0A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风相对于飞机模型是静止的　　</w:t>
      </w:r>
    </w:p>
    <w:p w14:paraId="7A8EB60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飞机模型相对于风是运动的　　</w:t>
      </w:r>
    </w:p>
    <w:p w14:paraId="5611E4B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飞机模型相对于风洞是运动的</w:t>
      </w:r>
    </w:p>
    <w:p w14:paraId="3A865165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954405" cy="733425"/>
            <wp:effectExtent l="0" t="0" r="5715" b="13335"/>
            <wp:docPr id="16" name="图片 16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90C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可怜天下父母心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小科的妈妈每天用电动车送她上学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风雨无阻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在路上经常提醒小科：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坐好了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不要动啊！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这个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不要动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的参照物是(　</w:t>
      </w: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1AFD480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电动车上的座位</w:t>
      </w:r>
    </w:p>
    <w:p w14:paraId="7528B00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路旁的树木</w:t>
      </w:r>
    </w:p>
    <w:p w14:paraId="66B578B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迎面走来的行人</w:t>
      </w:r>
    </w:p>
    <w:p w14:paraId="60C7662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从旁边驶过的汽车</w:t>
      </w:r>
    </w:p>
    <w:p w14:paraId="148D2AA6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</w:p>
    <w:p w14:paraId="569889C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3825240</wp:posOffset>
            </wp:positionH>
            <wp:positionV relativeFrom="paragraph">
              <wp:posOffset>245110</wp:posOffset>
            </wp:positionV>
            <wp:extent cx="1075055" cy="743585"/>
            <wp:effectExtent l="0" t="0" r="6985" b="3175"/>
            <wp:wrapSquare wrapText="bothSides"/>
            <wp:docPr id="17" name="图片 17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sz w:val="28"/>
          <w:szCs w:val="28"/>
        </w:rPr>
        <w:t>6．</w:t>
      </w:r>
      <w:r>
        <w:rPr>
          <w:rFonts w:ascii="Times New Roman" w:hAnsi="Times New Roman" w:cs="Times New Roman"/>
          <w:sz w:val="28"/>
          <w:szCs w:val="28"/>
        </w:rPr>
        <w:t>右图是射洪县沱牌镇的中国花海实景图。乘车</w:t>
      </w:r>
      <w:r>
        <w:rPr>
          <w:rFonts w:ascii="Times New Roman" w:hAnsi="Times New Roman" w:cs="Times New Roman" w:hint="eastAsia"/>
          <w:sz w:val="28"/>
          <w:szCs w:val="28"/>
        </w:rPr>
        <w:t>的游客欣赏着车窗外的美景，看到一簇簇鲜花往后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退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去，使人赏心悦目。车上的游客感觉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花海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在运动，是以下面哪个物体作为参照物的？</w:t>
      </w:r>
      <w:r>
        <w:rPr>
          <w:rFonts w:ascii="Times New Roman" w:hAnsi="Times New Roman" w:cs="Times New Roman"/>
          <w:sz w:val="28"/>
          <w:szCs w:val="28"/>
        </w:rPr>
        <w:t>(　</w:t>
      </w: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9391DE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观光车车厢</w:t>
      </w:r>
    </w:p>
    <w:p w14:paraId="18AEFDC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花海边的楼房　　</w:t>
      </w:r>
    </w:p>
    <w:p w14:paraId="0B31673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站在地面上拍照的游客</w:t>
      </w:r>
    </w:p>
    <w:p w14:paraId="02BE811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道路旁的围栏</w:t>
      </w:r>
    </w:p>
    <w:p w14:paraId="160CD82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飞船与空间站对接前沿同一方向运动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并且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飞船向空间站缓慢地靠近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最后实现对接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对接</w:t>
      </w:r>
      <w:r>
        <w:rPr>
          <w:rFonts w:ascii="Times New Roman" w:hAnsi="Times New Roman" w:cs="Times New Roman" w:hint="eastAsia"/>
          <w:sz w:val="28"/>
          <w:szCs w:val="28"/>
        </w:rPr>
        <w:t>情景如图所示。由此可知，对接过程中，以空间站为参照物，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 w:hint="eastAsia"/>
          <w:sz w:val="28"/>
          <w:szCs w:val="28"/>
        </w:rPr>
        <w:t>神舟十三号</w:t>
      </w:r>
      <w:r>
        <w:rPr>
          <w:rFonts w:hAnsi="宋体" w:cs="Times New Roman" w:hint="eastAsia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飞船是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u w:val="single"/>
        </w:rPr>
        <w:t>运动</w:t>
      </w:r>
      <w:r>
        <w:rPr>
          <w:rFonts w:ascii="Times New Roman" w:hAnsi="Times New Roman" w:cs="Times New Roman"/>
          <w:sz w:val="28"/>
          <w:szCs w:val="28"/>
        </w:rPr>
        <w:t>__的。对接完成后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若以空间站为参照物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神舟十三号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飞船是__</w:t>
      </w:r>
      <w:r>
        <w:rPr>
          <w:rFonts w:ascii="Times New Roman" w:hAnsi="Times New Roman" w:cs="Times New Roman"/>
          <w:sz w:val="28"/>
          <w:szCs w:val="28"/>
          <w:u w:val="single"/>
        </w:rPr>
        <w:t>静止</w:t>
      </w:r>
      <w:r>
        <w:rPr>
          <w:rFonts w:ascii="Times New Roman" w:hAnsi="Times New Roman" w:cs="Times New Roman"/>
          <w:sz w:val="28"/>
          <w:szCs w:val="28"/>
        </w:rPr>
        <w:t>__的。</w:t>
      </w:r>
    </w:p>
    <w:p w14:paraId="59D16470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4CB9928D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256030" cy="743585"/>
            <wp:effectExtent l="0" t="0" r="8890" b="3175"/>
            <wp:docPr id="18" name="图片 18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C55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8．</w:t>
      </w:r>
      <w:r>
        <w:rPr>
          <w:rFonts w:ascii="Times New Roman" w:hAnsi="Times New Roman" w:cs="Times New Roman"/>
          <w:sz w:val="28"/>
          <w:szCs w:val="28"/>
        </w:rPr>
        <w:t>写出表中描述物体运动所选择的参照物。</w:t>
      </w:r>
    </w:p>
    <w:p w14:paraId="3214DE5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6540"/>
      </w:tblGrid>
      <w:tr w14:paraId="1DB4FE1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14688663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运动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31F7A4B9">
            <w:pPr>
              <w:pStyle w:val="PlainText"/>
              <w:spacing w:line="360" w:lineRule="auto"/>
              <w:jc w:val="center"/>
              <w:rPr>
                <w:rFonts w:ascii="MingLiU_HKSCS" w:eastAsia="MingLiU_HKSCS" w:hAnsi="MingLiU_HKSCS" w:cs="MingLiU_HKSCS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参照物</w:t>
            </w:r>
          </w:p>
        </w:tc>
      </w:tr>
      <w:tr w14:paraId="32314CB3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758FB23C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地球绕太阳公转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48E73C49">
            <w:pPr>
              <w:pStyle w:val="PlainText"/>
              <w:spacing w:line="360" w:lineRule="auto"/>
              <w:jc w:val="center"/>
              <w:rPr>
                <w:rFonts w:ascii="Times New Roman" w:eastAsia="MingLiU_HKSC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太阳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</w:tr>
      <w:tr w14:paraId="4A175E3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46730FCD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乌云遮住了月亮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3559A69F">
            <w:pPr>
              <w:pStyle w:val="PlainText"/>
              <w:spacing w:line="360" w:lineRule="auto"/>
              <w:jc w:val="center"/>
              <w:rPr>
                <w:rFonts w:ascii="Times New Roman" w:eastAsia="MingLiU_HKSCS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月亮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</w:tr>
      <w:tr w14:paraId="7DCD61A1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auto"/>
            <w:vAlign w:val="center"/>
          </w:tcPr>
          <w:p w14:paraId="34017275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亮躲进了乌云里</w:t>
            </w:r>
          </w:p>
        </w:tc>
        <w:tc>
          <w:tcPr>
            <w:tcW w:w="6540" w:type="dxa"/>
            <w:shd w:val="clear" w:color="auto" w:fill="auto"/>
            <w:vAlign w:val="center"/>
          </w:tcPr>
          <w:p w14:paraId="283DEBDD">
            <w:pPr>
              <w:pStyle w:val="PlainTex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乌云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</w:tr>
    </w:tbl>
    <w:p w14:paraId="44E87EF1">
      <w:pPr>
        <w:pStyle w:val="PlainText"/>
        <w:spacing w:line="360" w:lineRule="auto"/>
        <w:ind w:firstLine="560" w:firstLineChars="200"/>
        <w:rPr>
          <w:rFonts w:ascii="Times New Roman" w:eastAsia="宋体" w:hAnsi="Times New Roman" w:cs="Times New Roman"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FF0000"/>
          <w:sz w:val="28"/>
          <w:szCs w:val="28"/>
          <w:lang w:val="en-US" w:eastAsia="zh-CN"/>
        </w:rPr>
        <w:t>能力提升</w:t>
      </w:r>
    </w:p>
    <w:p w14:paraId="359C54E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7AE9A970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723265" cy="582930"/>
            <wp:effectExtent l="0" t="0" r="8255" b="11430"/>
            <wp:docPr id="19" name="图片 19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F31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9．</w:t>
      </w:r>
      <w:r>
        <w:rPr>
          <w:rFonts w:ascii="Times New Roman" w:hAnsi="Times New Roman" w:cs="Times New Roman"/>
          <w:sz w:val="28"/>
          <w:szCs w:val="28"/>
        </w:rPr>
        <w:t>某大学两位研究生从蚂蚁身上得到启示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设计出右图所示的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都市蚂蚁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概念车。这款概念车小巧实用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有利于缓解城市交通拥堵。此车正在城市中心马路上行驶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下列关于此车的说法正确的是(　</w:t>
      </w:r>
      <w:r>
        <w:rPr>
          <w:rFonts w:ascii="Times New Roman" w:hAns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3EF7EA1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以路面为参照物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车是静止的</w:t>
      </w:r>
    </w:p>
    <w:p w14:paraId="20A200D1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以路旁的树木为参照物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车是静止的</w:t>
      </w:r>
    </w:p>
    <w:p w14:paraId="0EA70EA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以路旁的房屋为参照物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车是运动的</w:t>
      </w:r>
    </w:p>
    <w:p w14:paraId="189D6754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D．以车内的驾驶员为参照物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车是运动的</w:t>
      </w:r>
    </w:p>
    <w:p w14:paraId="1562C44F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3963035</wp:posOffset>
            </wp:positionH>
            <wp:positionV relativeFrom="paragraph">
              <wp:posOffset>173355</wp:posOffset>
            </wp:positionV>
            <wp:extent cx="1075055" cy="838835"/>
            <wp:effectExtent l="0" t="0" r="6985" b="14605"/>
            <wp:wrapSquare wrapText="bothSides"/>
            <wp:docPr id="20" name="图片 20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E5953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10．</w:t>
      </w:r>
      <w:r>
        <w:rPr>
          <w:rFonts w:ascii="Times New Roman" w:hAnsi="Times New Roman" w:cs="Times New Roman"/>
          <w:sz w:val="28"/>
          <w:szCs w:val="28"/>
        </w:rPr>
        <w:t>右图是一商场的自动扶梯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右边站立的顾客正在上行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左边站立的顾客正在下行。下列说法正确的是(　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0D0E515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以右边顾客为参照物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左边顾客在上行</w:t>
      </w:r>
    </w:p>
    <w:p w14:paraId="26713BC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以左边顾客为参照物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右边顾客在下行</w:t>
      </w:r>
    </w:p>
    <w:p w14:paraId="1ADBFB2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以右边扶梯为参照物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左边扶梯静止</w:t>
      </w:r>
    </w:p>
    <w:p w14:paraId="5C7A7E7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以左边扶梯为</w:t>
      </w:r>
      <w:r>
        <w:rPr>
          <w:rFonts w:ascii="Times New Roman" w:hAnsi="Times New Roman" w:cs="Times New Roman" w:hint="eastAsia"/>
          <w:sz w:val="28"/>
          <w:szCs w:val="28"/>
        </w:rPr>
        <w:t>参照物，左边顾客静止</w:t>
      </w:r>
    </w:p>
    <w:p w14:paraId="15C8832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11．战斗机水平飞行时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飞行员从右侧舷窗看到图甲所示的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天地分界线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当飞行员从右侧舷窗看到的</w:t>
      </w:r>
      <w:r>
        <w:rPr>
          <w:rFonts w:hAnsi="宋体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天地分界线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如图乙所示时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飞机可能在(　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6D52F679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572260" cy="869315"/>
            <wp:effectExtent l="0" t="0" r="12700" b="14605"/>
            <wp:docPr id="21" name="图片 21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F732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斜向上爬升</w:t>
      </w:r>
    </w:p>
    <w:p w14:paraId="7A99B12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斜向下俯冲</w:t>
      </w:r>
    </w:p>
    <w:p w14:paraId="7A96ED1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竖直向上爬升</w:t>
      </w:r>
    </w:p>
    <w:p w14:paraId="7FDEE5B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竖直向下俯冲</w:t>
      </w:r>
    </w:p>
    <w:p w14:paraId="32CB73F7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12．</w:t>
      </w:r>
      <w:r>
        <w:rPr>
          <w:rFonts w:ascii="Times New Roman" w:hAnsi="Times New Roman" w:cs="Times New Roman"/>
          <w:sz w:val="28"/>
          <w:szCs w:val="28"/>
        </w:rPr>
        <w:t>烟囱上烟和路面上两小</w:t>
      </w:r>
      <w:r>
        <w:rPr>
          <w:rFonts w:ascii="Times New Roman" w:hAnsi="Times New Roman" w:cs="Times New Roman" w:hint="eastAsia"/>
          <w:sz w:val="28"/>
          <w:szCs w:val="28"/>
        </w:rPr>
        <w:t>车的旗帜飘扬情况如图所示。关于两小车运动状态的判断，正确的是</w:t>
      </w:r>
      <w:r>
        <w:rPr>
          <w:rFonts w:ascii="Times New Roman" w:hAnsi="Times New Roman" w:cs="Times New Roman"/>
          <w:sz w:val="28"/>
          <w:szCs w:val="28"/>
        </w:rPr>
        <w:t>(　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　)</w:t>
      </w:r>
    </w:p>
    <w:p w14:paraId="06EEF481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477010" cy="979805"/>
            <wp:effectExtent l="0" t="0" r="0" b="10795"/>
            <wp:docPr id="22" name="图片 22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72E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乙车可能静止</w:t>
      </w:r>
    </w:p>
    <w:p w14:paraId="50A624D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B．</w:t>
      </w:r>
      <w:r>
        <w:rPr>
          <w:rFonts w:ascii="Times New Roman" w:hAnsi="Times New Roman" w:cs="Times New Roman"/>
          <w:sz w:val="28"/>
          <w:szCs w:val="28"/>
        </w:rPr>
        <w:t>甲车一定向右运动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乙车可能向左运动</w:t>
      </w:r>
    </w:p>
    <w:p w14:paraId="737373B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乙车可能向右运动</w:t>
      </w:r>
    </w:p>
    <w:p w14:paraId="656089C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D．</w:t>
      </w:r>
      <w:r>
        <w:rPr>
          <w:rFonts w:ascii="Times New Roman" w:hAnsi="Times New Roman" w:cs="Times New Roman"/>
          <w:sz w:val="28"/>
          <w:szCs w:val="28"/>
        </w:rPr>
        <w:t>甲车可能向左运动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乙车一定向左运动</w:t>
      </w:r>
    </w:p>
    <w:p w14:paraId="51BB2A83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13．</w:t>
      </w:r>
      <w:r>
        <w:rPr>
          <w:rFonts w:ascii="Times New Roman" w:hAnsi="Times New Roman" w:cs="Times New Roman"/>
          <w:sz w:val="28"/>
          <w:szCs w:val="28"/>
        </w:rPr>
        <w:t>请仔细观察以下A、B两组照片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回答下列问题。</w:t>
      </w:r>
    </w:p>
    <w:p w14:paraId="115C477E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879090" cy="859155"/>
            <wp:effectExtent l="0" t="0" r="1270" b="9525"/>
            <wp:docPr id="23" name="图片 23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A5E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(1)根据__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sz w:val="28"/>
          <w:szCs w:val="28"/>
        </w:rPr>
        <w:t>__组照片可判断出汽车和飞机中__</w:t>
      </w:r>
      <w:r>
        <w:rPr>
          <w:rFonts w:ascii="Times New Roman" w:hAnsi="Times New Roman" w:cs="Times New Roman"/>
          <w:sz w:val="28"/>
          <w:szCs w:val="28"/>
          <w:u w:val="single"/>
        </w:rPr>
        <w:t>飞机</w:t>
      </w:r>
      <w:r>
        <w:rPr>
          <w:rFonts w:ascii="Times New Roman" w:hAnsi="Times New Roman" w:cs="Times New Roman"/>
          <w:sz w:val="28"/>
          <w:szCs w:val="28"/>
        </w:rPr>
        <w:t>__一定在运动。</w:t>
      </w:r>
    </w:p>
    <w:p w14:paraId="0207899F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(2)由此你能得出怎样的结论__</w:t>
      </w:r>
      <w:r>
        <w:rPr>
          <w:rFonts w:ascii="Times New Roman" w:hAnsi="Times New Roman" w:cs="Times New Roman"/>
          <w:sz w:val="28"/>
          <w:szCs w:val="28"/>
          <w:u w:val="single"/>
        </w:rPr>
        <w:t>研究物体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>的运动，必须选择参照物</w:t>
      </w:r>
      <w:r>
        <w:rPr>
          <w:rFonts w:ascii="Times New Roman" w:hAnsi="Times New Roman" w:cs="Times New Roman"/>
          <w:sz w:val="28"/>
          <w:szCs w:val="28"/>
        </w:rPr>
        <w:t>__。</w:t>
      </w:r>
    </w:p>
    <w:p w14:paraId="7CB6816A">
      <w:pPr>
        <w:pStyle w:val="PlainText"/>
        <w:spacing w:line="360" w:lineRule="auto"/>
        <w:ind w:firstLine="560" w:firstLineChars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075055" cy="648335"/>
            <wp:effectExtent l="0" t="0" r="6985" b="6985"/>
            <wp:docPr id="24" name="图片 24" descr="http://www.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ttp://www.zxxk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A808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14．</w:t>
      </w:r>
      <w:r>
        <w:rPr>
          <w:rFonts w:hAnsi="宋体" w:cs="Times New Roman" w:hint="eastAsia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五一</w:t>
      </w:r>
      <w:r>
        <w:rPr>
          <w:rFonts w:hAnsi="宋体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节期间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小科随父母乘车到大连探望爷爷和奶奶。她们刚刚进站上了车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小科侧脸望去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对面的客车上坐着周老师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正准备下车跟老师打招呼时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她感觉自己乘坐的客车开动了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无奈她只好放弃了自己的想法。可不大一会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周老师乘坐的客车离开了车站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而自己乘坐的客车却没有动。</w:t>
      </w:r>
    </w:p>
    <w:p w14:paraId="5A041386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(1)小科认为自己乘坐的客车开动了是以__</w:t>
      </w:r>
      <w:r>
        <w:rPr>
          <w:rFonts w:ascii="Times New Roman" w:hAnsi="Times New Roman" w:cs="Times New Roman"/>
          <w:sz w:val="28"/>
          <w:szCs w:val="28"/>
          <w:u w:val="single"/>
        </w:rPr>
        <w:t>对面的客车</w:t>
      </w:r>
      <w:r>
        <w:rPr>
          <w:rFonts w:ascii="Times New Roman" w:hAnsi="Times New Roman" w:cs="Times New Roman"/>
          <w:sz w:val="28"/>
          <w:szCs w:val="28"/>
        </w:rPr>
        <w:t>__为参照物。</w:t>
      </w:r>
    </w:p>
    <w:p w14:paraId="4818495D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(2)小科认为自己乘坐的客车没有开动是以__</w:t>
      </w:r>
      <w:r>
        <w:rPr>
          <w:rFonts w:ascii="Times New Roman" w:hAnsi="Times New Roman" w:cs="Times New Roman"/>
          <w:sz w:val="28"/>
          <w:szCs w:val="28"/>
          <w:u w:val="single"/>
        </w:rPr>
        <w:t>站台</w:t>
      </w:r>
      <w:r>
        <w:rPr>
          <w:rFonts w:ascii="Times New Roman" w:hAnsi="Times New Roman" w:cs="Times New Roman"/>
          <w:sz w:val="28"/>
          <w:szCs w:val="28"/>
        </w:rPr>
        <w:t>__为参照物。</w:t>
      </w:r>
    </w:p>
    <w:p w14:paraId="1CC41235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(3)这个现象说明了__</w:t>
      </w:r>
      <w:r>
        <w:rPr>
          <w:rFonts w:ascii="Times New Roman" w:hAnsi="Times New Roman" w:cs="Times New Roman"/>
          <w:sz w:val="28"/>
          <w:szCs w:val="28"/>
          <w:u w:val="single"/>
        </w:rPr>
        <w:t>运动和静止是相对的</w:t>
      </w:r>
      <w:r>
        <w:rPr>
          <w:rFonts w:ascii="Times New Roman" w:hAnsi="Times New Roman" w:cs="Times New Roman"/>
          <w:sz w:val="28"/>
          <w:szCs w:val="28"/>
        </w:rPr>
        <w:t>__。</w:t>
      </w:r>
    </w:p>
    <w:p w14:paraId="4FC58C6E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2A903E1C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15．</w:t>
      </w:r>
      <w:r>
        <w:rPr>
          <w:rFonts w:ascii="Times New Roman" w:hAnsi="Times New Roman" w:cs="Times New Roman"/>
          <w:sz w:val="28"/>
          <w:szCs w:val="28"/>
        </w:rPr>
        <w:t>在没有灯光的黑夜里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公路上离你很远的汽车虽然亮着车灯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但你却不能判断它是静止的还是运动的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而在白天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你却很容易判断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这是为什么？</w:t>
      </w:r>
    </w:p>
    <w:p w14:paraId="0E242BBB">
      <w:pPr>
        <w:pStyle w:val="PlainText"/>
        <w:spacing w:line="360" w:lineRule="auto"/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白天能看清楚参照物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所以能判断车是向你而来还是离你而去。在没有灯的黑夜里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虽然亮着车灯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但基本上看不到参照物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只能靠远处车灯的明亮度来判断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所以很难判断汽车是静止的还是运动的。</w:t>
      </w:r>
    </w:p>
    <w:p w14:paraId="379DFA9B">
      <w:pPr>
        <w:spacing w:line="360" w:lineRule="auto"/>
        <w:rPr>
          <w:sz w:val="28"/>
          <w:szCs w:val="28"/>
        </w:rPr>
      </w:pPr>
    </w:p>
    <w:p w14:paraId="6FCA2997">
      <w:pPr>
        <w:spacing w:line="360" w:lineRule="auto"/>
      </w:pPr>
    </w:p>
    <w:sectPr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pgNumType w:fmt="decimal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828F5D4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1F5EC4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24027BC"/>
    <w:rsid w:val="63056F69"/>
  </w:rsids>
  <w:docVars>
    <w:docVar w:name="commondata" w:val="eyJoZGlkIjoiYWI2MTkyMzY5OTlhYzA1OGM1NGFmZGQxZWU3OTBmY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"/>
    <w:uiPriority w:val="99"/>
    <w:unhideWhenUsed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0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纯文本 Char"/>
    <w:basedOn w:val="DefaultParagraphFont"/>
    <w:link w:val="PlainText"/>
    <w:uiPriority w:val="99"/>
    <w:qFormat/>
    <w:rPr>
      <w:rFonts w:ascii="宋体" w:eastAsia="宋体" w:hAnsi="Courier New" w:cs="Courier New"/>
      <w:szCs w:val="21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Char1">
    <w:name w:val="页眉 Char"/>
    <w:link w:val="Header"/>
    <w:uiPriority w:val="99"/>
    <w:semiHidden/>
    <w:qFormat/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2">
    <w:name w:val="页脚 Char"/>
    <w:link w:val="Footer"/>
    <w:uiPriority w:val="99"/>
    <w:semiHidden/>
    <w:qFormat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image" Target="media/image11.wmf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dministrator\Desktop\0\1.1&#12288;&#26426;&#26800;&#36816;&#21160;%20%20&#24378;&#21270;&#35757;&#32451;&#8212;2022-2023&#23398;&#24180;&#21326;&#19996;&#24072;&#22823;&#29256;&#31185;&#23398;&#20843;&#24180;&#32423;&#19978;&#20876;.doc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1.1　机械运动  强化训练—2022-2023学年华东师大版科学八年级上册.docx</Template>
  <TotalTime>1</TotalTime>
  <Pages>11</Pages>
  <Words>360</Words>
  <Characters>360</Characters>
  <Application>Microsoft Office Word</Application>
  <DocSecurity>0</DocSecurity>
  <Lines>15</Lines>
  <Paragraphs>4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如果我是DJ</dc:creator>
  <cp:lastModifiedBy>王者归来</cp:lastModifiedBy>
  <cp:revision>2</cp:revision>
  <dcterms:created xsi:type="dcterms:W3CDTF">2024-06-30T06:41:00Z</dcterms:created>
  <dcterms:modified xsi:type="dcterms:W3CDTF">2026-04-04T02:48:20Z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